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g" ContentType="image/jp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53" w:after="0" w:line="289" w:lineRule="exact"/>
        <w:ind w:right="100"/>
        <w:jc w:val="righ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color w:val="231F20"/>
        </w:rPr>
        <w:t>UV21578.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99"/>
        </w:rPr>
        <w:t>AM</w:t>
      </w:r>
      <w:r>
        <w:rPr>
          <w:rFonts w:ascii="Calibri" w:hAnsi="Calibri" w:cs="Calibri" w:eastAsia="Calibri"/>
          <w:sz w:val="24"/>
          <w:szCs w:val="24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440" w:lineRule="exact"/>
        <w:ind w:left="120" w:right="-20"/>
        <w:jc w:val="left"/>
        <w:rPr>
          <w:rFonts w:ascii="Calibri" w:hAnsi="Calibri" w:cs="Calibri" w:eastAsia="Calibri"/>
          <w:sz w:val="38"/>
          <w:szCs w:val="38"/>
        </w:rPr>
      </w:pPr>
      <w:rPr/>
      <w:r>
        <w:rPr/>
        <w:pict>
          <v:group style="position:absolute;margin-left:35.5pt;margin-top:-67.208603pt;width:75.711pt;height:57.127pt;mso-position-horizontal-relative:page;mso-position-vertical-relative:paragraph;z-index:-2960" coordorigin="710,-1344" coordsize="1514,1143">
            <v:group style="position:absolute;left:720;top:-1051;width:846;height:840" coordorigin="720,-1051" coordsize="846,840">
              <v:shape style="position:absolute;left:720;top:-1051;width:846;height:840" coordorigin="720,-1051" coordsize="846,840" path="m815,-1051l802,-1051,722,-971,722,-954,1465,-212,1481,-212,1568,-298,815,-1051e" filled="t" fillcolor="#D115AC" stroked="f">
                <v:path arrowok="t"/>
                <v:fill/>
              </v:shape>
            </v:group>
            <v:group style="position:absolute;left:860;top:-1194;width:848;height:848" coordorigin="860,-1194" coordsize="848,848">
              <v:shape style="position:absolute;left:860;top:-1194;width:848;height:848" coordorigin="860,-1194" coordsize="848,848" path="m955,-1194l943,-1194,860,-1112,860,-1099,1614,-346,1708,-441,955,-1194e" filled="t" fillcolor="#D115AC" stroked="f">
                <v:path arrowok="t"/>
                <v:fill/>
              </v:shape>
            </v:group>
            <v:group style="position:absolute;left:1003;top:-1334;width:848;height:846" coordorigin="1003,-1334" coordsize="848,846">
              <v:shape style="position:absolute;left:1003;top:-1334;width:848;height:846" coordorigin="1003,-1334" coordsize="848,846" path="m1083,-1332l1003,-1252,1003,-1239,1756,-486,1851,-581,1100,-1332,1083,-1332e" filled="t" fillcolor="#D115AC" stroked="f">
                <v:path arrowok="t"/>
                <v:fill/>
              </v:shape>
              <v:shape style="position:absolute;left:1471;top:-1334;width:468;height:466" type="#_x0000_t75">
                <v:imagedata r:id="rId7" o:title=""/>
              </v:shape>
              <v:shape style="position:absolute;left:1614;top:-1192;width:468;height:466" type="#_x0000_t75">
                <v:imagedata r:id="rId8" o:title=""/>
              </v:shape>
              <v:shape style="position:absolute;left:1756;top:-1049;width:468;height:466" type="#_x0000_t75">
                <v:imagedata r:id="rId9" o:title=""/>
              </v:shape>
            </v:group>
            <w10:wrap type="none"/>
          </v:group>
        </w:pict>
      </w:r>
      <w:r>
        <w:rPr/>
        <w:pict>
          <v:group style="position:absolute;margin-left:164.881393pt;margin-top:-51.60820pt;width:20.943pt;height:25.927pt;mso-position-horizontal-relative:page;mso-position-vertical-relative:paragraph;z-index:-2959" coordorigin="3298,-1032" coordsize="419,519">
            <v:group style="position:absolute;left:3441;top:-889;width:133;height:366" coordorigin="3441,-889" coordsize="133,366">
              <v:shape style="position:absolute;left:3441;top:-889;width:133;height:366" coordorigin="3441,-889" coordsize="133,366" path="m3574,-889l3441,-889,3441,-524,3574,-524,3574,-889e" filled="t" fillcolor="#171D27" stroked="f">
                <v:path arrowok="t"/>
                <v:fill/>
              </v:shape>
            </v:group>
            <v:group style="position:absolute;left:3308;top:-1022;width:399;height:133" coordorigin="3308,-1022" coordsize="399,133">
              <v:shape style="position:absolute;left:3308;top:-1022;width:399;height:133" coordorigin="3308,-1022" coordsize="399,133" path="m3706,-1022l3308,-1022,3308,-889,3706,-889,3706,-1022e" filled="t" fillcolor="#171D27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218.452499pt;margin-top:-51.60820pt;width:20.942pt;height:25.927pt;mso-position-horizontal-relative:page;mso-position-vertical-relative:paragraph;z-index:-2958" coordorigin="4369,-1032" coordsize="419,519">
            <v:group style="position:absolute;left:4512;top:-889;width:133;height:366" coordorigin="4512,-889" coordsize="133,366">
              <v:shape style="position:absolute;left:4512;top:-889;width:133;height:366" coordorigin="4512,-889" coordsize="133,366" path="m4645,-889l4512,-889,4512,-524,4645,-524,4645,-889e" filled="t" fillcolor="#171D27" stroked="f">
                <v:path arrowok="t"/>
                <v:fill/>
              </v:shape>
            </v:group>
            <v:group style="position:absolute;left:4379;top:-1022;width:399;height:133" coordorigin="4379,-1022" coordsize="399,133">
              <v:shape style="position:absolute;left:4379;top:-1022;width:399;height:133" coordorigin="4379,-1022" coordsize="399,133" path="m4778,-1022l4379,-1022,4379,-889,4778,-889,4778,-1022e" filled="t" fillcolor="#171D27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190.743042pt;margin-top:-51.359673pt;width:21.732452pt;height:25.442046pt;mso-position-horizontal-relative:page;mso-position-vertical-relative:paragraph;z-index:-2957" coordorigin="3815,-1027" coordsize="435,509">
            <v:shape style="position:absolute;left:3815;top:-1027;width:435;height:509" coordorigin="3815,-1027" coordsize="435,509" path="m4085,-1027l4013,-1019,3949,-995,3896,-958,3855,-909,3827,-851,3815,-787,3816,-762,3830,-693,3859,-633,3900,-583,3953,-547,4013,-524,4057,-518,4081,-519,4145,-530,4216,-564,4245,-589,4188,-651,4069,-651,4047,-653,3988,-682,3953,-737,3948,-759,3950,-784,3975,-848,4024,-886,4066,-895,4175,-895,4250,-953,4202,-990,4147,-1016,4107,-1025,4085,-1027e" filled="t" fillcolor="#171D27" stroked="f">
              <v:path arrowok="t"/>
              <v:fill/>
            </v:shape>
            <v:shape style="position:absolute;left:3815;top:-1027;width:435;height:509" coordorigin="3815,-1027" coordsize="435,509" path="m4155,-687l4104,-656,4069,-651,4188,-651,4155,-687e" filled="t" fillcolor="#171D27" stroked="f">
              <v:path arrowok="t"/>
              <v:fill/>
            </v:shape>
            <v:shape style="position:absolute;left:3815;top:-1027;width:435;height:509" coordorigin="3815,-1027" coordsize="435,509" path="m4175,-895l4066,-895,4088,-893,4108,-888,4127,-880,4143,-870,4175,-895e" filled="t" fillcolor="#171D2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30.3414pt;margin-top:-51.108501pt;width:28.895pt;height:24.997pt;mso-position-horizontal-relative:page;mso-position-vertical-relative:paragraph;z-index:-2956" coordorigin="2607,-1022" coordsize="578,500">
            <v:shape style="position:absolute;left:2607;top:-1022;width:578;height:500" coordorigin="2607,-1022" coordsize="578,500" path="m2765,-1022l2607,-1022,2840,-522,2952,-522,3054,-741,2896,-741,2765,-1022e" filled="t" fillcolor="#171D27" stroked="f">
              <v:path arrowok="t"/>
              <v:fill/>
            </v:shape>
            <v:shape style="position:absolute;left:2607;top:-1022;width:578;height:500" coordorigin="2607,-1022" coordsize="578,500" path="m3185,-1022l3027,-1022,2896,-741,3054,-741,3185,-1022e" filled="t" fillcolor="#171D27" stroked="f">
              <v:path arrowok="t"/>
              <v:fill/>
            </v:shape>
          </v:group>
          <w10:wrap type="none"/>
        </w:pic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Ex</w:t>
      </w:r>
      <w:r>
        <w:rPr>
          <w:rFonts w:ascii="Calibri" w:hAnsi="Calibri" w:cs="Calibri" w:eastAsia="Calibri"/>
          <w:sz w:val="38"/>
          <w:szCs w:val="38"/>
          <w:color w:val="000722"/>
          <w:spacing w:val="-5"/>
          <w:w w:val="100"/>
          <w:b/>
          <w:bCs/>
          <w:position w:val="1"/>
        </w:rPr>
        <w:t>t</w: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ernal</w:t>
      </w:r>
      <w:r>
        <w:rPr>
          <w:rFonts w:ascii="Calibri" w:hAnsi="Calibri" w:cs="Calibri" w:eastAsia="Calibri"/>
          <w:sz w:val="38"/>
          <w:szCs w:val="38"/>
          <w:color w:val="000722"/>
          <w:spacing w:val="-13"/>
          <w:w w:val="100"/>
          <w:b/>
          <w:bCs/>
          <w:position w:val="1"/>
        </w:rPr>
        <w:t> </w: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Sample</w:t>
      </w:r>
      <w:r>
        <w:rPr>
          <w:rFonts w:ascii="Calibri" w:hAnsi="Calibri" w:cs="Calibri" w:eastAsia="Calibri"/>
          <w:sz w:val="38"/>
          <w:szCs w:val="38"/>
          <w:color w:val="000722"/>
          <w:spacing w:val="-12"/>
          <w:w w:val="100"/>
          <w:b/>
          <w:bCs/>
          <w:position w:val="1"/>
        </w:rPr>
        <w:t> </w: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Assessme</w:t>
      </w:r>
      <w:r>
        <w:rPr>
          <w:rFonts w:ascii="Calibri" w:hAnsi="Calibri" w:cs="Calibri" w:eastAsia="Calibri"/>
          <w:sz w:val="38"/>
          <w:szCs w:val="38"/>
          <w:color w:val="000722"/>
          <w:spacing w:val="-4"/>
          <w:w w:val="100"/>
          <w:b/>
          <w:bCs/>
          <w:position w:val="1"/>
        </w:rPr>
        <w:t>n</w: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t</w:t>
      </w:r>
      <w:r>
        <w:rPr>
          <w:rFonts w:ascii="Calibri" w:hAnsi="Calibri" w:cs="Calibri" w:eastAsia="Calibri"/>
          <w:sz w:val="38"/>
          <w:szCs w:val="38"/>
          <w:color w:val="000722"/>
          <w:spacing w:val="-1"/>
          <w:w w:val="100"/>
          <w:b/>
          <w:bCs/>
          <w:position w:val="1"/>
        </w:rPr>
        <w:t> </w: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M</w:t>
      </w:r>
      <w:r>
        <w:rPr>
          <w:rFonts w:ascii="Calibri" w:hAnsi="Calibri" w:cs="Calibri" w:eastAsia="Calibri"/>
          <w:sz w:val="38"/>
          <w:szCs w:val="38"/>
          <w:color w:val="000722"/>
          <w:spacing w:val="-4"/>
          <w:w w:val="100"/>
          <w:b/>
          <w:bCs/>
          <w:position w:val="1"/>
        </w:rPr>
        <w:t>a</w:t>
      </w:r>
      <w:r>
        <w:rPr>
          <w:rFonts w:ascii="Calibri" w:hAnsi="Calibri" w:cs="Calibri" w:eastAsia="Calibri"/>
          <w:sz w:val="38"/>
          <w:szCs w:val="38"/>
          <w:color w:val="000722"/>
          <w:spacing w:val="-5"/>
          <w:w w:val="100"/>
          <w:b/>
          <w:bCs/>
          <w:position w:val="1"/>
        </w:rPr>
        <w:t>t</w: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erial</w:t>
      </w:r>
      <w:r>
        <w:rPr>
          <w:rFonts w:ascii="Calibri" w:hAnsi="Calibri" w:cs="Calibri" w:eastAsia="Calibri"/>
          <w:sz w:val="38"/>
          <w:szCs w:val="38"/>
          <w:color w:val="000000"/>
          <w:spacing w:val="0"/>
          <w:w w:val="100"/>
          <w:position w:val="0"/>
        </w:rPr>
      </w:r>
    </w:p>
    <w:p>
      <w:pPr>
        <w:spacing w:before="3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488" w:lineRule="exact"/>
        <w:ind w:left="120" w:right="-20"/>
        <w:jc w:val="left"/>
        <w:rPr>
          <w:rFonts w:ascii="Calibri" w:hAnsi="Calibri" w:cs="Calibri" w:eastAsia="Calibri"/>
          <w:sz w:val="42"/>
          <w:szCs w:val="42"/>
        </w:rPr>
      </w:pPr>
      <w:rPr/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AM20530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 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-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 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L</w:t>
      </w:r>
      <w:r>
        <w:rPr>
          <w:rFonts w:ascii="Calibri" w:hAnsi="Calibri" w:cs="Calibri" w:eastAsia="Calibri"/>
          <w:sz w:val="42"/>
          <w:szCs w:val="42"/>
          <w:color w:val="B44399"/>
          <w:spacing w:val="-2"/>
          <w:w w:val="100"/>
          <w:b/>
          <w:bCs/>
          <w:position w:val="2"/>
        </w:rPr>
        <w:t>e</w:t>
      </w:r>
      <w:r>
        <w:rPr>
          <w:rFonts w:ascii="Calibri" w:hAnsi="Calibri" w:cs="Calibri" w:eastAsia="Calibri"/>
          <w:sz w:val="42"/>
          <w:szCs w:val="42"/>
          <w:color w:val="B44399"/>
          <w:spacing w:val="-4"/>
          <w:w w:val="100"/>
          <w:b/>
          <w:bCs/>
          <w:position w:val="2"/>
        </w:rPr>
        <w:t>v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el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 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2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 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Certifi</w:t>
      </w:r>
      <w:r>
        <w:rPr>
          <w:rFonts w:ascii="Calibri" w:hAnsi="Calibri" w:cs="Calibri" w:eastAsia="Calibri"/>
          <w:sz w:val="42"/>
          <w:szCs w:val="42"/>
          <w:color w:val="B44399"/>
          <w:spacing w:val="-1"/>
          <w:w w:val="100"/>
          <w:b/>
          <w:bCs/>
          <w:position w:val="2"/>
        </w:rPr>
        <w:t>c</w:t>
      </w:r>
      <w:r>
        <w:rPr>
          <w:rFonts w:ascii="Calibri" w:hAnsi="Calibri" w:cs="Calibri" w:eastAsia="Calibri"/>
          <w:sz w:val="42"/>
          <w:szCs w:val="42"/>
          <w:color w:val="B44399"/>
          <w:spacing w:val="-4"/>
          <w:w w:val="100"/>
          <w:b/>
          <w:bCs/>
          <w:position w:val="2"/>
        </w:rPr>
        <w:t>a</w:t>
      </w:r>
      <w:r>
        <w:rPr>
          <w:rFonts w:ascii="Calibri" w:hAnsi="Calibri" w:cs="Calibri" w:eastAsia="Calibri"/>
          <w:sz w:val="42"/>
          <w:szCs w:val="42"/>
          <w:color w:val="B44399"/>
          <w:spacing w:val="-5"/>
          <w:w w:val="100"/>
          <w:b/>
          <w:bCs/>
          <w:position w:val="2"/>
        </w:rPr>
        <w:t>t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e</w:t>
      </w:r>
      <w:r>
        <w:rPr>
          <w:rFonts w:ascii="Calibri" w:hAnsi="Calibri" w:cs="Calibri" w:eastAsia="Calibri"/>
          <w:sz w:val="42"/>
          <w:szCs w:val="42"/>
          <w:color w:val="B44399"/>
          <w:spacing w:val="-12"/>
          <w:w w:val="100"/>
          <w:b/>
          <w:bCs/>
          <w:position w:val="2"/>
        </w:rPr>
        <w:t> 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in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 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Hai</w:t>
      </w:r>
      <w:r>
        <w:rPr>
          <w:rFonts w:ascii="Calibri" w:hAnsi="Calibri" w:cs="Calibri" w:eastAsia="Calibri"/>
          <w:sz w:val="42"/>
          <w:szCs w:val="42"/>
          <w:color w:val="B44399"/>
          <w:spacing w:val="-5"/>
          <w:w w:val="100"/>
          <w:b/>
          <w:bCs/>
          <w:position w:val="2"/>
        </w:rPr>
        <w:t>r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d</w:t>
      </w:r>
      <w:r>
        <w:rPr>
          <w:rFonts w:ascii="Calibri" w:hAnsi="Calibri" w:cs="Calibri" w:eastAsia="Calibri"/>
          <w:sz w:val="42"/>
          <w:szCs w:val="42"/>
          <w:color w:val="B44399"/>
          <w:spacing w:val="-5"/>
          <w:w w:val="100"/>
          <w:b/>
          <w:bCs/>
          <w:position w:val="2"/>
        </w:rPr>
        <w:t>r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essing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 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and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 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  <w:position w:val="2"/>
        </w:rPr>
        <w:t>Beauty</w:t>
      </w:r>
      <w:r>
        <w:rPr>
          <w:rFonts w:ascii="Calibri" w:hAnsi="Calibri" w:cs="Calibri" w:eastAsia="Calibri"/>
          <w:sz w:val="42"/>
          <w:szCs w:val="42"/>
          <w:color w:val="000000"/>
          <w:spacing w:val="0"/>
          <w:w w:val="100"/>
          <w:position w:val="0"/>
        </w:rPr>
      </w:r>
    </w:p>
    <w:p>
      <w:pPr>
        <w:spacing w:before="15" w:after="0" w:line="240" w:lineRule="auto"/>
        <w:ind w:left="120" w:right="-20"/>
        <w:jc w:val="left"/>
        <w:rPr>
          <w:rFonts w:ascii="Calibri" w:hAnsi="Calibri" w:cs="Calibri" w:eastAsia="Calibri"/>
          <w:sz w:val="42"/>
          <w:szCs w:val="42"/>
        </w:rPr>
      </w:pPr>
      <w:rPr/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The</w:t>
      </w:r>
      <w:r>
        <w:rPr>
          <w:rFonts w:ascii="Calibri" w:hAnsi="Calibri" w:cs="Calibri" w:eastAsia="Calibri"/>
          <w:sz w:val="42"/>
          <w:szCs w:val="42"/>
          <w:color w:val="B44399"/>
          <w:spacing w:val="-9"/>
          <w:w w:val="100"/>
          <w:b/>
          <w:bCs/>
        </w:rPr>
        <w:t>r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a</w:t>
      </w:r>
      <w:r>
        <w:rPr>
          <w:rFonts w:ascii="Calibri" w:hAnsi="Calibri" w:cs="Calibri" w:eastAsia="Calibri"/>
          <w:sz w:val="42"/>
          <w:szCs w:val="42"/>
          <w:color w:val="B44399"/>
          <w:spacing w:val="-2"/>
          <w:w w:val="100"/>
          <w:b/>
          <w:bCs/>
        </w:rPr>
        <w:t>p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y</w:t>
      </w:r>
      <w:r>
        <w:rPr>
          <w:rFonts w:ascii="Calibri" w:hAnsi="Calibri" w:cs="Calibri" w:eastAsia="Calibri"/>
          <w:sz w:val="42"/>
          <w:szCs w:val="42"/>
          <w:color w:val="B44399"/>
          <w:spacing w:val="-6"/>
          <w:w w:val="100"/>
          <w:b/>
          <w:bCs/>
        </w:rPr>
        <w:t> 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(V</w:t>
      </w:r>
      <w:r>
        <w:rPr>
          <w:rFonts w:ascii="Calibri" w:hAnsi="Calibri" w:cs="Calibri" w:eastAsia="Calibri"/>
          <w:sz w:val="42"/>
          <w:szCs w:val="42"/>
          <w:color w:val="B44399"/>
          <w:spacing w:val="-4"/>
          <w:w w:val="100"/>
          <w:b/>
          <w:bCs/>
        </w:rPr>
        <w:t>R</w:t>
      </w:r>
      <w:r>
        <w:rPr>
          <w:rFonts w:ascii="Calibri" w:hAnsi="Calibri" w:cs="Calibri" w:eastAsia="Calibri"/>
          <w:sz w:val="42"/>
          <w:szCs w:val="42"/>
          <w:color w:val="B44399"/>
          <w:spacing w:val="6"/>
          <w:w w:val="100"/>
          <w:b/>
          <w:bCs/>
        </w:rPr>
        <w:t>Q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)</w:t>
      </w:r>
      <w:r>
        <w:rPr>
          <w:rFonts w:ascii="Calibri" w:hAnsi="Calibri" w:cs="Calibri" w:eastAsia="Calibri"/>
          <w:sz w:val="42"/>
          <w:szCs w:val="42"/>
          <w:color w:val="000000"/>
          <w:spacing w:val="0"/>
          <w:w w:val="100"/>
        </w:rPr>
      </w:r>
    </w:p>
    <w:p>
      <w:pPr>
        <w:spacing w:before="43" w:after="0" w:line="481" w:lineRule="exact"/>
        <w:ind w:left="120" w:right="-20"/>
        <w:jc w:val="left"/>
        <w:rPr>
          <w:rFonts w:ascii="Calibri Light" w:hAnsi="Calibri Light" w:cs="Calibri Light" w:eastAsia="Calibri Light"/>
          <w:sz w:val="40"/>
          <w:szCs w:val="40"/>
        </w:rPr>
      </w:pPr>
      <w:rPr/>
      <w:r>
        <w:rPr>
          <w:rFonts w:ascii="Calibri Light" w:hAnsi="Calibri Light" w:cs="Calibri Light" w:eastAsia="Calibri Light"/>
          <w:sz w:val="40"/>
          <w:szCs w:val="40"/>
          <w:color w:val="B44399"/>
          <w:spacing w:val="0"/>
          <w:w w:val="100"/>
        </w:rPr>
        <w:t>(601/0556/2)</w:t>
      </w:r>
      <w:r>
        <w:rPr>
          <w:rFonts w:ascii="Calibri Light" w:hAnsi="Calibri Light" w:cs="Calibri Light" w:eastAsia="Calibri Light"/>
          <w:sz w:val="40"/>
          <w:szCs w:val="40"/>
          <w:color w:val="000000"/>
          <w:spacing w:val="0"/>
          <w:w w:val="100"/>
        </w:rPr>
      </w:r>
    </w:p>
    <w:p>
      <w:pPr>
        <w:spacing w:before="1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447" w:lineRule="exact"/>
        <w:ind w:left="120" w:right="-20"/>
        <w:jc w:val="left"/>
        <w:rPr>
          <w:rFonts w:ascii="Calibri" w:hAnsi="Calibri" w:cs="Calibri" w:eastAsia="Calibri"/>
          <w:sz w:val="38"/>
          <w:szCs w:val="38"/>
        </w:rPr>
      </w:pPr>
      <w:rPr/>
      <w:r>
        <w:rPr/>
        <w:pict>
          <v:group style="position:absolute;margin-left:36pt;margin-top:-10.7007pt;width:523.2760pt;height:.1pt;mso-position-horizontal-relative:page;mso-position-vertical-relative:paragraph;z-index:-2954" coordorigin="720,-214" coordsize="10466,2">
            <v:shape style="position:absolute;left:720;top:-214;width:10466;height:2" coordorigin="720,-214" coordsize="10466,0" path="m720,-214l11186,-214e" filled="f" stroked="t" strokeweight=".5pt" strokecolor="#231F20">
              <v:path arrowok="t"/>
            </v:shape>
          </v:group>
          <w10:wrap type="none"/>
        </w:pict>
      </w:r>
      <w:r>
        <w:rPr>
          <w:rFonts w:ascii="Calibri" w:hAnsi="Calibri" w:cs="Calibri" w:eastAsia="Calibri"/>
          <w:sz w:val="38"/>
          <w:szCs w:val="38"/>
          <w:color w:val="000722"/>
          <w:spacing w:val="-5"/>
          <w:w w:val="100"/>
          <w:b/>
          <w:bCs/>
          <w:position w:val="1"/>
        </w:rPr>
        <w:t>S</w: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AMPLE</w:t>
      </w:r>
      <w:r>
        <w:rPr>
          <w:rFonts w:ascii="Calibri" w:hAnsi="Calibri" w:cs="Calibri" w:eastAsia="Calibri"/>
          <w:sz w:val="38"/>
          <w:szCs w:val="38"/>
          <w:color w:val="000722"/>
          <w:spacing w:val="-13"/>
          <w:w w:val="100"/>
          <w:b/>
          <w:bCs/>
          <w:position w:val="1"/>
        </w:rPr>
        <w:t> </w: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EXAM</w:t>
      </w:r>
      <w:r>
        <w:rPr>
          <w:rFonts w:ascii="Calibri" w:hAnsi="Calibri" w:cs="Calibri" w:eastAsia="Calibri"/>
          <w:sz w:val="38"/>
          <w:szCs w:val="38"/>
          <w:color w:val="000722"/>
          <w:spacing w:val="-10"/>
          <w:w w:val="100"/>
          <w:b/>
          <w:bCs/>
          <w:position w:val="1"/>
        </w:rPr>
        <w:t> </w: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QU</w:t>
      </w:r>
      <w:r>
        <w:rPr>
          <w:rFonts w:ascii="Calibri" w:hAnsi="Calibri" w:cs="Calibri" w:eastAsia="Calibri"/>
          <w:sz w:val="38"/>
          <w:szCs w:val="38"/>
          <w:color w:val="000722"/>
          <w:spacing w:val="-4"/>
          <w:w w:val="100"/>
          <w:b/>
          <w:bCs/>
          <w:position w:val="1"/>
        </w:rPr>
        <w:t>E</w:t>
      </w:r>
      <w:r>
        <w:rPr>
          <w:rFonts w:ascii="Calibri" w:hAnsi="Calibri" w:cs="Calibri" w:eastAsia="Calibri"/>
          <w:sz w:val="38"/>
          <w:szCs w:val="38"/>
          <w:color w:val="000722"/>
          <w:spacing w:val="-4"/>
          <w:w w:val="100"/>
          <w:b/>
          <w:bCs/>
          <w:position w:val="1"/>
        </w:rPr>
        <w:t>S</w: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TIONS</w:t>
      </w:r>
      <w:r>
        <w:rPr>
          <w:rFonts w:ascii="Calibri" w:hAnsi="Calibri" w:cs="Calibri" w:eastAsia="Calibri"/>
          <w:sz w:val="38"/>
          <w:szCs w:val="38"/>
          <w:color w:val="000000"/>
          <w:spacing w:val="0"/>
          <w:w w:val="100"/>
          <w:position w:val="0"/>
        </w:rPr>
      </w:r>
    </w:p>
    <w:p>
      <w:pPr>
        <w:spacing w:before="24" w:after="0" w:line="337" w:lineRule="exact"/>
        <w:ind w:left="120" w:right="-20"/>
        <w:jc w:val="left"/>
        <w:rPr>
          <w:rFonts w:ascii="Calibri" w:hAnsi="Calibri" w:cs="Calibri" w:eastAsia="Calibri"/>
          <w:sz w:val="28"/>
          <w:szCs w:val="28"/>
        </w:rPr>
      </w:pPr>
      <w:rPr/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UV21578</w:t>
      </w:r>
      <w:r>
        <w:rPr>
          <w:rFonts w:ascii="Calibri" w:hAnsi="Calibri" w:cs="Calibri" w:eastAsia="Calibri"/>
          <w:sz w:val="28"/>
          <w:szCs w:val="28"/>
          <w:color w:val="000722"/>
          <w:spacing w:val="-10"/>
          <w:w w:val="100"/>
        </w:rPr>
        <w:t> 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–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 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Unde</w:t>
      </w:r>
      <w:r>
        <w:rPr>
          <w:rFonts w:ascii="Calibri" w:hAnsi="Calibri" w:cs="Calibri" w:eastAsia="Calibri"/>
          <w:sz w:val="28"/>
          <w:szCs w:val="28"/>
          <w:color w:val="000722"/>
          <w:spacing w:val="-5"/>
          <w:w w:val="100"/>
        </w:rPr>
        <w:t>r</w:t>
      </w:r>
      <w:r>
        <w:rPr>
          <w:rFonts w:ascii="Calibri" w:hAnsi="Calibri" w:cs="Calibri" w:eastAsia="Calibri"/>
          <w:sz w:val="28"/>
          <w:szCs w:val="28"/>
          <w:color w:val="000722"/>
          <w:spacing w:val="-3"/>
          <w:w w:val="100"/>
        </w:rPr>
        <w:t>s</w:t>
      </w:r>
      <w:r>
        <w:rPr>
          <w:rFonts w:ascii="Calibri" w:hAnsi="Calibri" w:cs="Calibri" w:eastAsia="Calibri"/>
          <w:sz w:val="28"/>
          <w:szCs w:val="28"/>
          <w:color w:val="000722"/>
          <w:spacing w:val="-3"/>
          <w:w w:val="100"/>
        </w:rPr>
        <w:t>t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anding</w:t>
      </w:r>
      <w:r>
        <w:rPr>
          <w:rFonts w:ascii="Calibri" w:hAnsi="Calibri" w:cs="Calibri" w:eastAsia="Calibri"/>
          <w:sz w:val="28"/>
          <w:szCs w:val="28"/>
          <w:color w:val="000722"/>
          <w:spacing w:val="-8"/>
          <w:w w:val="100"/>
        </w:rPr>
        <w:t> 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the</w:t>
      </w:r>
      <w:r>
        <w:rPr>
          <w:rFonts w:ascii="Calibri" w:hAnsi="Calibri" w:cs="Calibri" w:eastAsia="Calibri"/>
          <w:sz w:val="28"/>
          <w:szCs w:val="28"/>
          <w:color w:val="000722"/>
          <w:spacing w:val="-4"/>
          <w:w w:val="100"/>
        </w:rPr>
        <w:t> 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hair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 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and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 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beauty</w:t>
      </w:r>
      <w:r>
        <w:rPr>
          <w:rFonts w:ascii="Calibri" w:hAnsi="Calibri" w:cs="Calibri" w:eastAsia="Calibri"/>
          <w:sz w:val="28"/>
          <w:szCs w:val="28"/>
          <w:color w:val="000722"/>
          <w:spacing w:val="-8"/>
          <w:w w:val="100"/>
        </w:rPr>
        <w:t> 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sec</w:t>
      </w:r>
      <w:r>
        <w:rPr>
          <w:rFonts w:ascii="Calibri" w:hAnsi="Calibri" w:cs="Calibri" w:eastAsia="Calibri"/>
          <w:sz w:val="28"/>
          <w:szCs w:val="28"/>
          <w:color w:val="000722"/>
          <w:spacing w:val="-2"/>
          <w:w w:val="100"/>
        </w:rPr>
        <w:t>t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or</w:t>
      </w:r>
      <w:r>
        <w:rPr>
          <w:rFonts w:ascii="Calibri" w:hAnsi="Calibri" w:cs="Calibri" w:eastAsia="Calibri"/>
          <w:sz w:val="28"/>
          <w:szCs w:val="28"/>
          <w:color w:val="000000"/>
          <w:spacing w:val="0"/>
          <w:w w:val="100"/>
        </w:rPr>
      </w:r>
    </w:p>
    <w:p>
      <w:pPr>
        <w:spacing w:before="8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" w:after="0" w:line="337" w:lineRule="exact"/>
        <w:ind w:left="120" w:right="-20"/>
        <w:jc w:val="left"/>
        <w:rPr>
          <w:rFonts w:ascii="Calibri" w:hAnsi="Calibri" w:cs="Calibri" w:eastAsia="Calibri"/>
          <w:sz w:val="28"/>
          <w:szCs w:val="28"/>
        </w:rPr>
      </w:pPr>
      <w:rPr/>
      <w:r>
        <w:rPr>
          <w:rFonts w:ascii="Calibri" w:hAnsi="Calibri" w:cs="Calibri" w:eastAsia="Calibri"/>
          <w:sz w:val="28"/>
          <w:szCs w:val="28"/>
          <w:color w:val="231F20"/>
          <w:spacing w:val="0"/>
          <w:w w:val="100"/>
          <w:b/>
          <w:bCs/>
        </w:rPr>
        <w:t>Please</w:t>
      </w:r>
      <w:r>
        <w:rPr>
          <w:rFonts w:ascii="Calibri" w:hAnsi="Calibri" w:cs="Calibri" w:eastAsia="Calibri"/>
          <w:sz w:val="28"/>
          <w:szCs w:val="28"/>
          <w:color w:val="231F20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8"/>
          <w:szCs w:val="28"/>
          <w:color w:val="231F20"/>
          <w:spacing w:val="0"/>
          <w:w w:val="100"/>
          <w:b/>
          <w:bCs/>
        </w:rPr>
        <w:t>wri</w:t>
      </w:r>
      <w:r>
        <w:rPr>
          <w:rFonts w:ascii="Calibri" w:hAnsi="Calibri" w:cs="Calibri" w:eastAsia="Calibri"/>
          <w:sz w:val="28"/>
          <w:szCs w:val="28"/>
          <w:color w:val="231F20"/>
          <w:spacing w:val="-3"/>
          <w:w w:val="100"/>
          <w:b/>
          <w:bCs/>
        </w:rPr>
        <w:t>t</w:t>
      </w:r>
      <w:r>
        <w:rPr>
          <w:rFonts w:ascii="Calibri" w:hAnsi="Calibri" w:cs="Calibri" w:eastAsia="Calibri"/>
          <w:sz w:val="28"/>
          <w:szCs w:val="28"/>
          <w:color w:val="231F20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8"/>
          <w:szCs w:val="28"/>
          <w:color w:val="231F20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8"/>
          <w:szCs w:val="28"/>
          <w:color w:val="231F20"/>
          <w:spacing w:val="0"/>
          <w:w w:val="100"/>
          <w:b/>
          <w:bCs/>
        </w:rPr>
        <w:t>clearly</w:t>
      </w:r>
      <w:r>
        <w:rPr>
          <w:rFonts w:ascii="Calibri" w:hAnsi="Calibri" w:cs="Calibri" w:eastAsia="Calibri"/>
          <w:sz w:val="28"/>
          <w:szCs w:val="28"/>
          <w:color w:val="231F20"/>
          <w:spacing w:val="-8"/>
          <w:w w:val="100"/>
          <w:b/>
          <w:bCs/>
        </w:rPr>
        <w:t> </w:t>
      </w:r>
      <w:r>
        <w:rPr>
          <w:rFonts w:ascii="Calibri" w:hAnsi="Calibri" w:cs="Calibri" w:eastAsia="Calibri"/>
          <w:sz w:val="28"/>
          <w:szCs w:val="28"/>
          <w:color w:val="231F20"/>
          <w:spacing w:val="0"/>
          <w:w w:val="100"/>
          <w:b/>
          <w:bCs/>
        </w:rPr>
        <w:t>in</w:t>
      </w:r>
      <w:r>
        <w:rPr>
          <w:rFonts w:ascii="Calibri" w:hAnsi="Calibri" w:cs="Calibri" w:eastAsia="Calibri"/>
          <w:sz w:val="28"/>
          <w:szCs w:val="28"/>
          <w:color w:val="231F20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8"/>
          <w:szCs w:val="28"/>
          <w:color w:val="231F20"/>
          <w:spacing w:val="0"/>
          <w:w w:val="100"/>
          <w:b/>
          <w:bCs/>
        </w:rPr>
        <w:t>block</w:t>
      </w:r>
      <w:r>
        <w:rPr>
          <w:rFonts w:ascii="Calibri" w:hAnsi="Calibri" w:cs="Calibri" w:eastAsia="Calibri"/>
          <w:sz w:val="28"/>
          <w:szCs w:val="28"/>
          <w:color w:val="231F20"/>
          <w:spacing w:val="-6"/>
          <w:w w:val="100"/>
          <w:b/>
          <w:bCs/>
        </w:rPr>
        <w:t> </w:t>
      </w:r>
      <w:r>
        <w:rPr>
          <w:rFonts w:ascii="Calibri" w:hAnsi="Calibri" w:cs="Calibri" w:eastAsia="Calibri"/>
          <w:sz w:val="28"/>
          <w:szCs w:val="28"/>
          <w:color w:val="231F20"/>
          <w:spacing w:val="-2"/>
          <w:w w:val="100"/>
          <w:b/>
          <w:bCs/>
        </w:rPr>
        <w:t>c</w:t>
      </w:r>
      <w:r>
        <w:rPr>
          <w:rFonts w:ascii="Calibri" w:hAnsi="Calibri" w:cs="Calibri" w:eastAsia="Calibri"/>
          <w:sz w:val="28"/>
          <w:szCs w:val="28"/>
          <w:color w:val="231F20"/>
          <w:spacing w:val="0"/>
          <w:w w:val="100"/>
          <w:b/>
          <w:bCs/>
        </w:rPr>
        <w:t>api</w:t>
      </w:r>
      <w:r>
        <w:rPr>
          <w:rFonts w:ascii="Calibri" w:hAnsi="Calibri" w:cs="Calibri" w:eastAsia="Calibri"/>
          <w:sz w:val="28"/>
          <w:szCs w:val="28"/>
          <w:color w:val="231F20"/>
          <w:spacing w:val="-3"/>
          <w:w w:val="100"/>
          <w:b/>
          <w:bCs/>
        </w:rPr>
        <w:t>t</w:t>
      </w:r>
      <w:r>
        <w:rPr>
          <w:rFonts w:ascii="Calibri" w:hAnsi="Calibri" w:cs="Calibri" w:eastAsia="Calibri"/>
          <w:sz w:val="28"/>
          <w:szCs w:val="28"/>
          <w:color w:val="231F20"/>
          <w:spacing w:val="0"/>
          <w:w w:val="100"/>
          <w:b/>
          <w:bCs/>
        </w:rPr>
        <w:t>als.</w:t>
      </w:r>
      <w:r>
        <w:rPr>
          <w:rFonts w:ascii="Calibri" w:hAnsi="Calibri" w:cs="Calibri" w:eastAsia="Calibri"/>
          <w:sz w:val="28"/>
          <w:szCs w:val="28"/>
          <w:color w:val="000000"/>
          <w:spacing w:val="0"/>
          <w:w w:val="100"/>
        </w:rPr>
      </w:r>
    </w:p>
    <w:p>
      <w:pPr>
        <w:spacing w:before="3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17.5" w:type="dxa"/>
      </w:tblPr>
      <w:tblGrid/>
      <w:tr>
        <w:trPr>
          <w:trHeight w:val="478" w:hRule="exact"/>
        </w:trPr>
        <w:tc>
          <w:tcPr>
            <w:tcW w:w="2226" w:type="dxa"/>
            <w:tcBorders>
              <w:top w:val="single" w:sz="2" w:space="0" w:color="231F20"/>
              <w:bottom w:val="single" w:sz="2" w:space="0" w:color="231F20"/>
              <w:left w:val="single" w:sz="2" w:space="0" w:color="231F20"/>
              <w:right w:val="single" w:sz="2.000126" w:space="0" w:color="231F20"/>
            </w:tcBorders>
            <w:shd w:val="clear" w:color="auto" w:fill="F4DCEE"/>
          </w:tcPr>
          <w:p>
            <w:pPr>
              <w:spacing w:before="86" w:after="0" w:line="240" w:lineRule="auto"/>
              <w:ind w:left="515" w:right="-20"/>
              <w:jc w:val="left"/>
              <w:rPr>
                <w:rFonts w:ascii="Calibri" w:hAnsi="Calibri" w:cs="Calibri" w:eastAsia="Calibri"/>
                <w:sz w:val="26"/>
                <w:szCs w:val="26"/>
              </w:rPr>
            </w:pPr>
            <w:rPr/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Ce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-3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number</w:t>
            </w:r>
            <w:r>
              <w:rPr>
                <w:rFonts w:ascii="Calibri" w:hAnsi="Calibri" w:cs="Calibri" w:eastAsia="Calibri"/>
                <w:sz w:val="26"/>
                <w:szCs w:val="26"/>
                <w:color w:val="000000"/>
                <w:spacing w:val="0"/>
                <w:w w:val="100"/>
              </w:rPr>
            </w:r>
          </w:p>
        </w:tc>
        <w:tc>
          <w:tcPr>
            <w:tcW w:w="8235" w:type="dxa"/>
            <w:tcBorders>
              <w:top w:val="single" w:sz="2" w:space="0" w:color="231F20"/>
              <w:bottom w:val="single" w:sz="2" w:space="0" w:color="231F20"/>
              <w:left w:val="single" w:sz="2.000126" w:space="0" w:color="231F20"/>
              <w:right w:val="single" w:sz="2.000841" w:space="0" w:color="231F20"/>
            </w:tcBorders>
          </w:tcPr>
          <w:p>
            <w:pPr/>
            <w:rPr/>
          </w:p>
        </w:tc>
      </w:tr>
      <w:tr>
        <w:trPr>
          <w:trHeight w:val="478" w:hRule="exact"/>
        </w:trPr>
        <w:tc>
          <w:tcPr>
            <w:tcW w:w="2226" w:type="dxa"/>
            <w:tcBorders>
              <w:top w:val="single" w:sz="2" w:space="0" w:color="231F20"/>
              <w:bottom w:val="single" w:sz="2" w:space="0" w:color="231F20"/>
              <w:left w:val="single" w:sz="2" w:space="0" w:color="231F20"/>
              <w:right w:val="single" w:sz="2.000126" w:space="0" w:color="231F20"/>
            </w:tcBorders>
            <w:shd w:val="clear" w:color="auto" w:fill="F4DCEE"/>
          </w:tcPr>
          <w:p>
            <w:pPr>
              <w:spacing w:before="86" w:after="0" w:line="240" w:lineRule="auto"/>
              <w:ind w:left="406" w:right="-20"/>
              <w:jc w:val="left"/>
              <w:rPr>
                <w:rFonts w:ascii="Calibri" w:hAnsi="Calibri" w:cs="Calibri" w:eastAsia="Calibri"/>
                <w:sz w:val="26"/>
                <w:szCs w:val="26"/>
              </w:rPr>
            </w:pPr>
            <w:rPr/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Learner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number</w:t>
            </w:r>
            <w:r>
              <w:rPr>
                <w:rFonts w:ascii="Calibri" w:hAnsi="Calibri" w:cs="Calibri" w:eastAsia="Calibri"/>
                <w:sz w:val="26"/>
                <w:szCs w:val="26"/>
                <w:color w:val="000000"/>
                <w:spacing w:val="0"/>
                <w:w w:val="100"/>
              </w:rPr>
            </w:r>
          </w:p>
        </w:tc>
        <w:tc>
          <w:tcPr>
            <w:tcW w:w="8235" w:type="dxa"/>
            <w:tcBorders>
              <w:top w:val="single" w:sz="2" w:space="0" w:color="231F20"/>
              <w:bottom w:val="single" w:sz="2" w:space="0" w:color="231F20"/>
              <w:left w:val="single" w:sz="2.000126" w:space="0" w:color="231F20"/>
              <w:right w:val="single" w:sz="2.000841" w:space="0" w:color="231F20"/>
            </w:tcBorders>
          </w:tcPr>
          <w:p>
            <w:pPr/>
            <w:rPr/>
          </w:p>
        </w:tc>
      </w:tr>
      <w:tr>
        <w:trPr>
          <w:trHeight w:val="478" w:hRule="exact"/>
        </w:trPr>
        <w:tc>
          <w:tcPr>
            <w:tcW w:w="2226" w:type="dxa"/>
            <w:tcBorders>
              <w:top w:val="single" w:sz="2" w:space="0" w:color="231F20"/>
              <w:bottom w:val="single" w:sz="2" w:space="0" w:color="231F20"/>
              <w:left w:val="single" w:sz="2" w:space="0" w:color="231F20"/>
              <w:right w:val="single" w:sz="2.000126" w:space="0" w:color="231F20"/>
            </w:tcBorders>
            <w:shd w:val="clear" w:color="auto" w:fill="F4DCEE"/>
          </w:tcPr>
          <w:p>
            <w:pPr>
              <w:spacing w:before="86" w:after="0" w:line="240" w:lineRule="auto"/>
              <w:ind w:left="314" w:right="-20"/>
              <w:jc w:val="left"/>
              <w:rPr>
                <w:rFonts w:ascii="Calibri" w:hAnsi="Calibri" w:cs="Calibri" w:eastAsia="Calibri"/>
                <w:sz w:val="26"/>
                <w:szCs w:val="26"/>
              </w:rPr>
            </w:pPr>
            <w:rPr/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Learner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surname</w:t>
            </w:r>
            <w:r>
              <w:rPr>
                <w:rFonts w:ascii="Calibri" w:hAnsi="Calibri" w:cs="Calibri" w:eastAsia="Calibri"/>
                <w:sz w:val="26"/>
                <w:szCs w:val="26"/>
                <w:color w:val="000000"/>
                <w:spacing w:val="0"/>
                <w:w w:val="100"/>
              </w:rPr>
            </w:r>
          </w:p>
        </w:tc>
        <w:tc>
          <w:tcPr>
            <w:tcW w:w="8235" w:type="dxa"/>
            <w:tcBorders>
              <w:top w:val="single" w:sz="2" w:space="0" w:color="231F20"/>
              <w:bottom w:val="single" w:sz="2" w:space="0" w:color="231F20"/>
              <w:left w:val="single" w:sz="2.000126" w:space="0" w:color="231F20"/>
              <w:right w:val="single" w:sz="2.000841" w:space="0" w:color="231F20"/>
            </w:tcBorders>
          </w:tcPr>
          <w:p>
            <w:pPr/>
            <w:rPr/>
          </w:p>
        </w:tc>
      </w:tr>
      <w:tr>
        <w:trPr>
          <w:trHeight w:val="478" w:hRule="exact"/>
        </w:trPr>
        <w:tc>
          <w:tcPr>
            <w:tcW w:w="2226" w:type="dxa"/>
            <w:tcBorders>
              <w:top w:val="single" w:sz="2" w:space="0" w:color="231F20"/>
              <w:bottom w:val="single" w:sz="2" w:space="0" w:color="231F20"/>
              <w:left w:val="single" w:sz="2" w:space="0" w:color="231F20"/>
              <w:right w:val="single" w:sz="2.000126" w:space="0" w:color="231F20"/>
            </w:tcBorders>
            <w:shd w:val="clear" w:color="auto" w:fill="F4DCEE"/>
          </w:tcPr>
          <w:p>
            <w:pPr>
              <w:spacing w:before="86" w:after="0" w:line="240" w:lineRule="auto"/>
              <w:ind w:left="741" w:right="-20"/>
              <w:jc w:val="left"/>
              <w:rPr>
                <w:rFonts w:ascii="Calibri" w:hAnsi="Calibri" w:cs="Calibri" w:eastAsia="Calibri"/>
                <w:sz w:val="26"/>
                <w:szCs w:val="26"/>
              </w:rPr>
            </w:pPr>
            <w:rPr/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Other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names</w:t>
            </w:r>
            <w:r>
              <w:rPr>
                <w:rFonts w:ascii="Calibri" w:hAnsi="Calibri" w:cs="Calibri" w:eastAsia="Calibri"/>
                <w:sz w:val="26"/>
                <w:szCs w:val="26"/>
                <w:color w:val="000000"/>
                <w:spacing w:val="0"/>
                <w:w w:val="100"/>
              </w:rPr>
            </w:r>
          </w:p>
        </w:tc>
        <w:tc>
          <w:tcPr>
            <w:tcW w:w="8235" w:type="dxa"/>
            <w:tcBorders>
              <w:top w:val="single" w:sz="2" w:space="0" w:color="231F20"/>
              <w:bottom w:val="single" w:sz="2" w:space="0" w:color="231F20"/>
              <w:left w:val="single" w:sz="2.000126" w:space="0" w:color="231F20"/>
              <w:right w:val="single" w:sz="2.000841" w:space="0" w:color="231F20"/>
            </w:tcBorders>
          </w:tcPr>
          <w:p>
            <w:pPr/>
            <w:rPr/>
          </w:p>
        </w:tc>
      </w:tr>
      <w:tr>
        <w:trPr>
          <w:trHeight w:val="478" w:hRule="exact"/>
        </w:trPr>
        <w:tc>
          <w:tcPr>
            <w:tcW w:w="2226" w:type="dxa"/>
            <w:tcBorders>
              <w:top w:val="single" w:sz="2" w:space="0" w:color="231F20"/>
              <w:bottom w:val="single" w:sz="2" w:space="0" w:color="231F20"/>
              <w:left w:val="single" w:sz="2" w:space="0" w:color="231F20"/>
              <w:right w:val="single" w:sz="2.000126" w:space="0" w:color="231F20"/>
            </w:tcBorders>
            <w:shd w:val="clear" w:color="auto" w:fill="F4DCEE"/>
          </w:tcPr>
          <w:p>
            <w:pPr>
              <w:spacing w:before="86" w:after="0" w:line="240" w:lineRule="auto"/>
              <w:ind w:left="253" w:right="-20"/>
              <w:jc w:val="left"/>
              <w:rPr>
                <w:rFonts w:ascii="Calibri" w:hAnsi="Calibri" w:cs="Calibri" w:eastAsia="Calibri"/>
                <w:sz w:val="26"/>
                <w:szCs w:val="26"/>
              </w:rPr>
            </w:pPr>
            <w:rPr/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Learner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sign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tu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-3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6"/>
                <w:szCs w:val="26"/>
                <w:color w:val="000000"/>
                <w:spacing w:val="0"/>
                <w:w w:val="100"/>
              </w:rPr>
            </w:r>
          </w:p>
        </w:tc>
        <w:tc>
          <w:tcPr>
            <w:tcW w:w="8235" w:type="dxa"/>
            <w:tcBorders>
              <w:top w:val="single" w:sz="2" w:space="0" w:color="231F20"/>
              <w:bottom w:val="single" w:sz="2" w:space="0" w:color="231F20"/>
              <w:left w:val="single" w:sz="2.000126" w:space="0" w:color="231F20"/>
              <w:right w:val="single" w:sz="2.000841" w:space="0" w:color="231F20"/>
            </w:tcBorders>
          </w:tcPr>
          <w:p>
            <w:pPr/>
            <w:rPr/>
          </w:p>
        </w:tc>
      </w:tr>
      <w:tr>
        <w:trPr>
          <w:trHeight w:val="478" w:hRule="exact"/>
        </w:trPr>
        <w:tc>
          <w:tcPr>
            <w:tcW w:w="2226" w:type="dxa"/>
            <w:tcBorders>
              <w:top w:val="single" w:sz="2" w:space="0" w:color="231F20"/>
              <w:bottom w:val="single" w:sz="2" w:space="0" w:color="231F20"/>
              <w:left w:val="single" w:sz="2" w:space="0" w:color="231F20"/>
              <w:right w:val="single" w:sz="2.000126" w:space="0" w:color="231F20"/>
            </w:tcBorders>
            <w:shd w:val="clear" w:color="auto" w:fill="F4DCEE"/>
          </w:tcPr>
          <w:p>
            <w:pPr>
              <w:spacing w:before="86" w:after="0" w:line="240" w:lineRule="auto"/>
              <w:ind w:right="58"/>
              <w:jc w:val="right"/>
              <w:rPr>
                <w:rFonts w:ascii="Calibri" w:hAnsi="Calibri" w:cs="Calibri" w:eastAsia="Calibri"/>
                <w:sz w:val="26"/>
                <w:szCs w:val="26"/>
              </w:rPr>
            </w:pPr>
            <w:rPr/>
            <w:r>
              <w:rPr>
                <w:rFonts w:ascii="Calibri" w:hAnsi="Calibri" w:cs="Calibri" w:eastAsia="Calibri"/>
                <w:sz w:val="26"/>
                <w:szCs w:val="26"/>
                <w:color w:val="231F2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-2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-3"/>
                <w:w w:val="99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6"/>
                <w:szCs w:val="26"/>
                <w:color w:val="231F20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6"/>
                <w:szCs w:val="26"/>
                <w:color w:val="000000"/>
                <w:spacing w:val="0"/>
                <w:w w:val="100"/>
              </w:rPr>
            </w:r>
          </w:p>
        </w:tc>
        <w:tc>
          <w:tcPr>
            <w:tcW w:w="8235" w:type="dxa"/>
            <w:tcBorders>
              <w:top w:val="single" w:sz="2" w:space="0" w:color="231F20"/>
              <w:bottom w:val="single" w:sz="2" w:space="0" w:color="231F20"/>
              <w:left w:val="single" w:sz="2.000126" w:space="0" w:color="231F20"/>
              <w:right w:val="single" w:sz="2.000841" w:space="0" w:color="231F20"/>
            </w:tcBorders>
          </w:tcPr>
          <w:p>
            <w:pPr/>
            <w:rPr/>
          </w:p>
        </w:tc>
      </w:tr>
    </w:tbl>
    <w:p>
      <w:pPr>
        <w:spacing w:before="4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" w:after="0" w:line="337" w:lineRule="exact"/>
        <w:ind w:left="115" w:right="-20"/>
        <w:jc w:val="left"/>
        <w:tabs>
          <w:tab w:pos="4580" w:val="left"/>
        </w:tabs>
        <w:rPr>
          <w:rFonts w:ascii="Calibri Light" w:hAnsi="Calibri Light" w:cs="Calibri Light" w:eastAsia="Calibri Light"/>
          <w:sz w:val="28"/>
          <w:szCs w:val="28"/>
        </w:rPr>
      </w:pPr>
      <w:rPr/>
      <w:r>
        <w:rPr/>
        <w:pict>
          <v:group style="position:absolute;margin-left:35.625pt;margin-top:36.145275pt;width:524.0260pt;height:182.94310pt;mso-position-horizontal-relative:page;mso-position-vertical-relative:paragraph;z-index:-2955" coordorigin="713,723" coordsize="10481,3659">
            <v:group style="position:absolute;left:718;top:725;width:10471;height:350" coordorigin="718,725" coordsize="10471,350">
              <v:shape style="position:absolute;left:718;top:725;width:10471;height:350" coordorigin="718,725" coordsize="10471,350" path="m11188,725l718,725,718,1075,11188,1075,11188,725e" filled="t" fillcolor="#E6E7E8" stroked="f">
                <v:path arrowok="t"/>
                <v:fill/>
              </v:shape>
            </v:group>
            <v:group style="position:absolute;left:718;top:1075;width:10471;height:3304" coordorigin="718,1075" coordsize="10471,3304">
              <v:shape style="position:absolute;left:718;top:1075;width:10471;height:3304" coordorigin="718,1075" coordsize="10471,3304" path="m11188,1075l718,1075,718,4379,11188,4379,11188,1075e" filled="t" fillcolor="#E6E7E8" stroked="f">
                <v:path arrowok="t"/>
                <v:fill/>
              </v:shape>
            </v:group>
            <v:group style="position:absolute;left:715;top:725;width:10476;height:2" coordorigin="715,725" coordsize="10476,2">
              <v:shape style="position:absolute;left:715;top:725;width:10476;height:2" coordorigin="715,725" coordsize="10476,0" path="m715,725l11191,725e" filled="f" stroked="t" strokeweight=".25pt" strokecolor="#231F20">
                <v:path arrowok="t"/>
              </v:shape>
            </v:group>
            <v:group style="position:absolute;left:718;top:728;width:2;height:3649" coordorigin="718,728" coordsize="2,3649">
              <v:shape style="position:absolute;left:718;top:728;width:2;height:3649" coordorigin="718,728" coordsize="0,3649" path="m718,728l718,4377e" filled="f" stroked="t" strokeweight=".25pt" strokecolor="#231F20">
                <v:path arrowok="t"/>
              </v:shape>
            </v:group>
            <v:group style="position:absolute;left:11188;top:728;width:2;height:3649" coordorigin="11188,728" coordsize="2,3649">
              <v:shape style="position:absolute;left:11188;top:728;width:2;height:3649" coordorigin="11188,728" coordsize="0,3649" path="m11188,728l11188,4377e" filled="f" stroked="t" strokeweight=".25021pt" strokecolor="#231F20">
                <v:path arrowok="t"/>
              </v:shape>
            </v:group>
            <v:group style="position:absolute;left:715;top:4379;width:10476;height:2" coordorigin="715,4379" coordsize="10476,2">
              <v:shape style="position:absolute;left:715;top:4379;width:10476;height:2" coordorigin="715,4379" coordsize="10476,0" path="m715,4379l11191,4379e" filled="f" stroked="t" strokeweight=".25pt" strokecolor="#231F20">
                <v:path arrowok="t"/>
              </v:shape>
            </v:group>
            <w10:wrap type="none"/>
          </v:group>
        </w:pict>
      </w:r>
      <w:r>
        <w:rPr>
          <w:rFonts w:ascii="Calibri" w:hAnsi="Calibri" w:cs="Calibri" w:eastAsia="Calibri"/>
          <w:sz w:val="28"/>
          <w:szCs w:val="28"/>
          <w:color w:val="B44399"/>
          <w:spacing w:val="0"/>
          <w:w w:val="100"/>
          <w:b/>
          <w:bCs/>
        </w:rPr>
        <w:t>Time</w:t>
      </w:r>
      <w:r>
        <w:rPr>
          <w:rFonts w:ascii="Calibri" w:hAnsi="Calibri" w:cs="Calibri" w:eastAsia="Calibri"/>
          <w:sz w:val="28"/>
          <w:szCs w:val="28"/>
          <w:color w:val="B44399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8"/>
          <w:szCs w:val="28"/>
          <w:color w:val="B44399"/>
          <w:spacing w:val="0"/>
          <w:w w:val="100"/>
          <w:b/>
          <w:bCs/>
        </w:rPr>
        <w:t>allo</w:t>
      </w:r>
      <w:r>
        <w:rPr>
          <w:rFonts w:ascii="Calibri" w:hAnsi="Calibri" w:cs="Calibri" w:eastAsia="Calibri"/>
          <w:sz w:val="28"/>
          <w:szCs w:val="28"/>
          <w:color w:val="B44399"/>
          <w:spacing w:val="-2"/>
          <w:w w:val="100"/>
          <w:b/>
          <w:bCs/>
        </w:rPr>
        <w:t>w</w:t>
      </w:r>
      <w:r>
        <w:rPr>
          <w:rFonts w:ascii="Calibri" w:hAnsi="Calibri" w:cs="Calibri" w:eastAsia="Calibri"/>
          <w:sz w:val="28"/>
          <w:szCs w:val="28"/>
          <w:color w:val="B44399"/>
          <w:spacing w:val="0"/>
          <w:w w:val="100"/>
          <w:b/>
          <w:bCs/>
        </w:rPr>
        <w:t>ed:</w:t>
      </w:r>
      <w:r>
        <w:rPr>
          <w:rFonts w:ascii="Calibri" w:hAnsi="Calibri" w:cs="Calibri" w:eastAsia="Calibri"/>
          <w:sz w:val="28"/>
          <w:szCs w:val="28"/>
          <w:color w:val="B44399"/>
          <w:spacing w:val="-8"/>
          <w:w w:val="100"/>
          <w:b/>
          <w:bCs/>
        </w:rPr>
        <w:t> </w:t>
      </w:r>
      <w:r>
        <w:rPr>
          <w:rFonts w:ascii="Calibri Light" w:hAnsi="Calibri Light" w:cs="Calibri Light" w:eastAsia="Calibri Light"/>
          <w:sz w:val="28"/>
          <w:szCs w:val="28"/>
          <w:color w:val="231F20"/>
          <w:spacing w:val="0"/>
          <w:w w:val="100"/>
        </w:rPr>
        <w:t>90</w:t>
      </w:r>
      <w:r>
        <w:rPr>
          <w:rFonts w:ascii="Calibri Light" w:hAnsi="Calibri Light" w:cs="Calibri Light" w:eastAsia="Calibri Light"/>
          <w:sz w:val="28"/>
          <w:szCs w:val="28"/>
          <w:color w:val="231F20"/>
          <w:spacing w:val="-3"/>
          <w:w w:val="100"/>
        </w:rPr>
        <w:t> </w:t>
      </w:r>
      <w:r>
        <w:rPr>
          <w:rFonts w:ascii="Calibri Light" w:hAnsi="Calibri Light" w:cs="Calibri Light" w:eastAsia="Calibri Light"/>
          <w:sz w:val="28"/>
          <w:szCs w:val="28"/>
          <w:color w:val="231F20"/>
          <w:spacing w:val="0"/>
          <w:w w:val="100"/>
        </w:rPr>
        <w:t>minu</w:t>
      </w:r>
      <w:r>
        <w:rPr>
          <w:rFonts w:ascii="Calibri Light" w:hAnsi="Calibri Light" w:cs="Calibri Light" w:eastAsia="Calibri Light"/>
          <w:sz w:val="28"/>
          <w:szCs w:val="28"/>
          <w:color w:val="231F20"/>
          <w:spacing w:val="-3"/>
          <w:w w:val="100"/>
        </w:rPr>
        <w:t>t</w:t>
      </w:r>
      <w:r>
        <w:rPr>
          <w:rFonts w:ascii="Calibri Light" w:hAnsi="Calibri Light" w:cs="Calibri Light" w:eastAsia="Calibri Light"/>
          <w:sz w:val="28"/>
          <w:szCs w:val="28"/>
          <w:color w:val="231F20"/>
          <w:spacing w:val="0"/>
          <w:w w:val="100"/>
        </w:rPr>
        <w:t>es</w:t>
      </w:r>
      <w:r>
        <w:rPr>
          <w:rFonts w:ascii="Calibri Light" w:hAnsi="Calibri Light" w:cs="Calibri Light" w:eastAsia="Calibri Light"/>
          <w:sz w:val="28"/>
          <w:szCs w:val="28"/>
          <w:color w:val="231F20"/>
          <w:spacing w:val="0"/>
          <w:w w:val="100"/>
        </w:rPr>
        <w:tab/>
      </w:r>
      <w:r>
        <w:rPr>
          <w:rFonts w:ascii="Calibri Light" w:hAnsi="Calibri Light" w:cs="Calibri Light" w:eastAsia="Calibri Light"/>
          <w:sz w:val="28"/>
          <w:szCs w:val="28"/>
          <w:color w:val="231F20"/>
          <w:spacing w:val="0"/>
          <w:w w:val="100"/>
        </w:rPr>
      </w:r>
      <w:r>
        <w:rPr>
          <w:rFonts w:ascii="Calibri" w:hAnsi="Calibri" w:cs="Calibri" w:eastAsia="Calibri"/>
          <w:sz w:val="28"/>
          <w:szCs w:val="28"/>
          <w:color w:val="B44399"/>
          <w:spacing w:val="-24"/>
          <w:w w:val="100"/>
          <w:b/>
          <w:bCs/>
        </w:rPr>
        <w:t>T</w:t>
      </w:r>
      <w:r>
        <w:rPr>
          <w:rFonts w:ascii="Calibri" w:hAnsi="Calibri" w:cs="Calibri" w:eastAsia="Calibri"/>
          <w:sz w:val="28"/>
          <w:szCs w:val="28"/>
          <w:color w:val="B44399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8"/>
          <w:szCs w:val="28"/>
          <w:color w:val="B44399"/>
          <w:spacing w:val="-3"/>
          <w:w w:val="100"/>
          <w:b/>
          <w:bCs/>
        </w:rPr>
        <w:t>t</w:t>
      </w:r>
      <w:r>
        <w:rPr>
          <w:rFonts w:ascii="Calibri" w:hAnsi="Calibri" w:cs="Calibri" w:eastAsia="Calibri"/>
          <w:sz w:val="28"/>
          <w:szCs w:val="28"/>
          <w:color w:val="B44399"/>
          <w:spacing w:val="0"/>
          <w:w w:val="100"/>
          <w:b/>
          <w:bCs/>
        </w:rPr>
        <w:t>al</w:t>
      </w:r>
      <w:r>
        <w:rPr>
          <w:rFonts w:ascii="Calibri" w:hAnsi="Calibri" w:cs="Calibri" w:eastAsia="Calibri"/>
          <w:sz w:val="28"/>
          <w:szCs w:val="28"/>
          <w:color w:val="B44399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8"/>
          <w:szCs w:val="28"/>
          <w:color w:val="B44399"/>
          <w:spacing w:val="0"/>
          <w:w w:val="100"/>
          <w:b/>
          <w:bCs/>
        </w:rPr>
        <w:t>mar</w:t>
      </w:r>
      <w:r>
        <w:rPr>
          <w:rFonts w:ascii="Calibri" w:hAnsi="Calibri" w:cs="Calibri" w:eastAsia="Calibri"/>
          <w:sz w:val="28"/>
          <w:szCs w:val="28"/>
          <w:color w:val="B44399"/>
          <w:spacing w:val="-3"/>
          <w:w w:val="100"/>
          <w:b/>
          <w:bCs/>
        </w:rPr>
        <w:t>k</w:t>
      </w:r>
      <w:r>
        <w:rPr>
          <w:rFonts w:ascii="Calibri" w:hAnsi="Calibri" w:cs="Calibri" w:eastAsia="Calibri"/>
          <w:sz w:val="28"/>
          <w:szCs w:val="28"/>
          <w:color w:val="B44399"/>
          <w:spacing w:val="0"/>
          <w:w w:val="100"/>
          <w:b/>
          <w:bCs/>
        </w:rPr>
        <w:t>s:</w:t>
      </w:r>
      <w:r>
        <w:rPr>
          <w:rFonts w:ascii="Calibri" w:hAnsi="Calibri" w:cs="Calibri" w:eastAsia="Calibri"/>
          <w:sz w:val="28"/>
          <w:szCs w:val="28"/>
          <w:color w:val="B44399"/>
          <w:spacing w:val="-2"/>
          <w:w w:val="100"/>
          <w:b/>
          <w:bCs/>
        </w:rPr>
        <w:t> </w:t>
      </w:r>
      <w:r>
        <w:rPr>
          <w:rFonts w:ascii="Calibri Light" w:hAnsi="Calibri Light" w:cs="Calibri Light" w:eastAsia="Calibri Light"/>
          <w:sz w:val="28"/>
          <w:szCs w:val="28"/>
          <w:color w:val="231F20"/>
          <w:spacing w:val="0"/>
          <w:w w:val="100"/>
        </w:rPr>
        <w:t>60</w:t>
      </w:r>
      <w:r>
        <w:rPr>
          <w:rFonts w:ascii="Calibri Light" w:hAnsi="Calibri Light" w:cs="Calibri Light" w:eastAsia="Calibri Light"/>
          <w:sz w:val="28"/>
          <w:szCs w:val="28"/>
          <w:color w:val="231F20"/>
          <w:spacing w:val="-3"/>
          <w:w w:val="100"/>
        </w:rPr>
        <w:t> </w:t>
      </w:r>
      <w:r>
        <w:rPr>
          <w:rFonts w:ascii="Calibri Light" w:hAnsi="Calibri Light" w:cs="Calibri Light" w:eastAsia="Calibri Light"/>
          <w:sz w:val="28"/>
          <w:szCs w:val="28"/>
          <w:color w:val="231F20"/>
          <w:spacing w:val="0"/>
          <w:w w:val="100"/>
        </w:rPr>
        <w:t>mar</w:t>
      </w:r>
      <w:r>
        <w:rPr>
          <w:rFonts w:ascii="Calibri Light" w:hAnsi="Calibri Light" w:cs="Calibri Light" w:eastAsia="Calibri Light"/>
          <w:sz w:val="28"/>
          <w:szCs w:val="28"/>
          <w:color w:val="231F20"/>
          <w:spacing w:val="-3"/>
          <w:w w:val="100"/>
        </w:rPr>
        <w:t>k</w:t>
      </w:r>
      <w:r>
        <w:rPr>
          <w:rFonts w:ascii="Calibri Light" w:hAnsi="Calibri Light" w:cs="Calibri Light" w:eastAsia="Calibri Light"/>
          <w:sz w:val="28"/>
          <w:szCs w:val="28"/>
          <w:color w:val="231F20"/>
          <w:spacing w:val="0"/>
          <w:w w:val="100"/>
        </w:rPr>
        <w:t>s</w:t>
      </w:r>
      <w:r>
        <w:rPr>
          <w:rFonts w:ascii="Calibri Light" w:hAnsi="Calibri Light" w:cs="Calibri Light" w:eastAsia="Calibri Light"/>
          <w:sz w:val="28"/>
          <w:szCs w:val="2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11" w:after="0" w:line="240" w:lineRule="auto"/>
        <w:ind w:left="198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b/>
          <w:bCs/>
        </w:rPr>
        <w:t>In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b/>
          <w:bCs/>
        </w:rPr>
        <w:t>tructions</w:t>
      </w:r>
      <w:r>
        <w:rPr>
          <w:rFonts w:ascii="Calibri" w:hAnsi="Calibri" w:cs="Calibri" w:eastAsia="Calibri"/>
          <w:sz w:val="24"/>
          <w:szCs w:val="24"/>
          <w:color w:val="000000"/>
          <w:spacing w:val="0"/>
          <w:w w:val="100"/>
        </w:rPr>
      </w:r>
    </w:p>
    <w:p>
      <w:pPr>
        <w:spacing w:before="0" w:after="0" w:line="260" w:lineRule="exact"/>
        <w:ind w:left="198" w:right="-20"/>
        <w:jc w:val="left"/>
        <w:tabs>
          <w:tab w:pos="540" w:val="left"/>
        </w:tabs>
        <w:rPr>
          <w:rFonts w:ascii="Calibri Light" w:hAnsi="Calibri Light" w:cs="Calibri Light" w:eastAsia="Calibri Light"/>
          <w:sz w:val="24"/>
          <w:szCs w:val="24"/>
        </w:rPr>
      </w:pPr>
      <w:rPr/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•</w:t>
        <w:tab/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Use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4"/>
          <w:w w:val="100"/>
          <w:position w:val="1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black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5"/>
          <w:w w:val="100"/>
          <w:position w:val="1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ink</w:t>
      </w:r>
      <w:r>
        <w:rPr>
          <w:rFonts w:ascii="Calibri Light" w:hAnsi="Calibri Light" w:cs="Calibri Light" w:eastAsia="Calibri Light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23" w:after="0" w:line="240" w:lineRule="auto"/>
        <w:ind w:left="198" w:right="-20"/>
        <w:jc w:val="left"/>
        <w:tabs>
          <w:tab w:pos="540" w:val="left"/>
        </w:tabs>
        <w:rPr>
          <w:rFonts w:ascii="Calibri Light" w:hAnsi="Calibri Light" w:cs="Calibri Light" w:eastAsia="Calibri Light"/>
          <w:sz w:val="24"/>
          <w:szCs w:val="24"/>
        </w:rPr>
      </w:pPr>
      <w:rPr/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•</w:t>
        <w:tab/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Compl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1"/>
          <w:w w:val="100"/>
        </w:rPr>
        <w:t>e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2"/>
          <w:w w:val="100"/>
        </w:rPr>
        <w:t>t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e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1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the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3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b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5"/>
          <w:w w:val="100"/>
        </w:rPr>
        <w:t>o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6"/>
          <w:w w:val="100"/>
        </w:rPr>
        <w:t>x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es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2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2"/>
          <w:w w:val="100"/>
        </w:rPr>
        <w:t>a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t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2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the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3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3"/>
          <w:w w:val="100"/>
        </w:rPr>
        <w:t>t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op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1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of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this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3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pa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2"/>
          <w:w w:val="100"/>
        </w:rPr>
        <w:t>g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e</w:t>
      </w:r>
      <w:r>
        <w:rPr>
          <w:rFonts w:ascii="Calibri Light" w:hAnsi="Calibri Light" w:cs="Calibri Light" w:eastAsia="Calibri Light"/>
          <w:sz w:val="24"/>
          <w:szCs w:val="24"/>
          <w:color w:val="000000"/>
          <w:spacing w:val="0"/>
          <w:w w:val="100"/>
        </w:rPr>
      </w:r>
    </w:p>
    <w:p>
      <w:pPr>
        <w:spacing w:before="23" w:after="0" w:line="240" w:lineRule="auto"/>
        <w:ind w:left="198" w:right="-20"/>
        <w:jc w:val="left"/>
        <w:tabs>
          <w:tab w:pos="540" w:val="left"/>
        </w:tabs>
        <w:rPr>
          <w:rFonts w:ascii="Calibri Light" w:hAnsi="Calibri Light" w:cs="Calibri Light" w:eastAsia="Calibri Light"/>
          <w:sz w:val="24"/>
          <w:szCs w:val="24"/>
        </w:rPr>
      </w:pPr>
      <w:rPr/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•</w:t>
        <w:tab/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An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1"/>
          <w:w w:val="100"/>
        </w:rPr>
        <w:t>s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2"/>
          <w:w w:val="100"/>
        </w:rPr>
        <w:t>w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er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all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que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3"/>
          <w:w w:val="100"/>
        </w:rPr>
        <w:t>s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tions</w:t>
      </w:r>
      <w:r>
        <w:rPr>
          <w:rFonts w:ascii="Calibri Light" w:hAnsi="Calibri Light" w:cs="Calibri Light" w:eastAsia="Calibri Light"/>
          <w:sz w:val="24"/>
          <w:szCs w:val="24"/>
          <w:color w:val="000000"/>
          <w:spacing w:val="0"/>
          <w:w w:val="100"/>
        </w:rPr>
      </w:r>
    </w:p>
    <w:p>
      <w:pPr>
        <w:spacing w:before="23" w:after="0" w:line="240" w:lineRule="auto"/>
        <w:ind w:left="198" w:right="-20"/>
        <w:jc w:val="left"/>
        <w:tabs>
          <w:tab w:pos="540" w:val="left"/>
        </w:tabs>
        <w:rPr>
          <w:rFonts w:ascii="Calibri Light" w:hAnsi="Calibri Light" w:cs="Calibri Light" w:eastAsia="Calibri Light"/>
          <w:sz w:val="24"/>
          <w:szCs w:val="24"/>
        </w:rPr>
      </w:pPr>
      <w:rPr/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•</w:t>
        <w:tab/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17"/>
          <w:w w:val="100"/>
        </w:rPr>
        <w:t>Y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ou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mu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3"/>
          <w:w w:val="100"/>
        </w:rPr>
        <w:t>s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t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an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2"/>
          <w:w w:val="100"/>
        </w:rPr>
        <w:t>s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2"/>
          <w:w w:val="100"/>
        </w:rPr>
        <w:t>w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er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que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3"/>
          <w:w w:val="100"/>
        </w:rPr>
        <w:t>s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tions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5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in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the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spaces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p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6"/>
          <w:w w:val="100"/>
        </w:rPr>
        <w:t>r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1"/>
          <w:w w:val="100"/>
        </w:rPr>
        <w:t>o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vided</w:t>
      </w:r>
      <w:r>
        <w:rPr>
          <w:rFonts w:ascii="Calibri Light" w:hAnsi="Calibri Light" w:cs="Calibri Light" w:eastAsia="Calibri Light"/>
          <w:sz w:val="24"/>
          <w:szCs w:val="24"/>
          <w:color w:val="000000"/>
          <w:spacing w:val="0"/>
          <w:w w:val="100"/>
        </w:rPr>
      </w:r>
    </w:p>
    <w:p>
      <w:pPr>
        <w:spacing w:before="23" w:after="0" w:line="240" w:lineRule="auto"/>
        <w:ind w:left="198" w:right="-20"/>
        <w:jc w:val="left"/>
        <w:tabs>
          <w:tab w:pos="540" w:val="left"/>
        </w:tabs>
        <w:rPr>
          <w:rFonts w:ascii="Calibri Light" w:hAnsi="Calibri Light" w:cs="Calibri Light" w:eastAsia="Calibri Light"/>
          <w:sz w:val="24"/>
          <w:szCs w:val="24"/>
        </w:rPr>
      </w:pPr>
      <w:rPr/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•</w:t>
        <w:tab/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Do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all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5"/>
          <w:w w:val="100"/>
        </w:rPr>
        <w:t>r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ough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3"/>
          <w:w w:val="100"/>
        </w:rPr>
        <w:t>w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ork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in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this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book.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C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5"/>
          <w:w w:val="100"/>
        </w:rPr>
        <w:t>r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oss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th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5"/>
          <w:w w:val="100"/>
        </w:rPr>
        <w:t>r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ough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a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5"/>
          <w:w w:val="100"/>
        </w:rPr>
        <w:t>n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y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2"/>
          <w:w w:val="100"/>
        </w:rPr>
        <w:t>w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ork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3"/>
          <w:w w:val="100"/>
        </w:rPr>
        <w:t>y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ou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do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not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3"/>
          <w:w w:val="100"/>
        </w:rPr>
        <w:t>w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a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3"/>
          <w:w w:val="100"/>
        </w:rPr>
        <w:t>n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t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3"/>
          <w:w w:val="100"/>
        </w:rPr>
        <w:t>t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o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be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mar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8"/>
          <w:w w:val="100"/>
        </w:rPr>
        <w:t>k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</w:rPr>
        <w:t>ed</w:t>
      </w:r>
      <w:r>
        <w:rPr>
          <w:rFonts w:ascii="Calibri Light" w:hAnsi="Calibri Light" w:cs="Calibri Light" w:eastAsia="Calibri Light"/>
          <w:sz w:val="24"/>
          <w:szCs w:val="24"/>
          <w:color w:val="000000"/>
          <w:spacing w:val="0"/>
          <w:w w:val="100"/>
        </w:rPr>
      </w:r>
    </w:p>
    <w:p>
      <w:pPr>
        <w:spacing w:before="10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98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b/>
          <w:bCs/>
        </w:rPr>
        <w:t>orm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b/>
          <w:bCs/>
        </w:rPr>
        <w:t>tion</w:t>
      </w:r>
      <w:r>
        <w:rPr>
          <w:rFonts w:ascii="Calibri" w:hAnsi="Calibri" w:cs="Calibri" w:eastAsia="Calibri"/>
          <w:sz w:val="24"/>
          <w:szCs w:val="24"/>
          <w:color w:val="000000"/>
          <w:spacing w:val="0"/>
          <w:w w:val="100"/>
        </w:rPr>
      </w:r>
    </w:p>
    <w:p>
      <w:pPr>
        <w:spacing w:before="0" w:after="0" w:line="260" w:lineRule="exact"/>
        <w:ind w:left="198" w:right="-20"/>
        <w:jc w:val="left"/>
        <w:tabs>
          <w:tab w:pos="540" w:val="left"/>
        </w:tabs>
        <w:rPr>
          <w:rFonts w:ascii="Calibri Light" w:hAnsi="Calibri Light" w:cs="Calibri Light" w:eastAsia="Calibri Light"/>
          <w:sz w:val="24"/>
          <w:szCs w:val="24"/>
        </w:rPr>
      </w:pPr>
      <w:rPr/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•</w:t>
        <w:tab/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The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mar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2"/>
          <w:w w:val="100"/>
          <w:position w:val="1"/>
        </w:rPr>
        <w:t>k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s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6"/>
          <w:w w:val="100"/>
          <w:position w:val="1"/>
        </w:rPr>
        <w:t>f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or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each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que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3"/>
          <w:w w:val="100"/>
          <w:position w:val="1"/>
        </w:rPr>
        <w:t>s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tion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4"/>
          <w:w w:val="100"/>
          <w:position w:val="1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a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4"/>
          <w:w w:val="100"/>
          <w:position w:val="1"/>
        </w:rPr>
        <w:t>r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e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sh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1"/>
          <w:w w:val="100"/>
          <w:position w:val="1"/>
        </w:rPr>
        <w:t>o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wn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in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b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5"/>
          <w:w w:val="100"/>
          <w:position w:val="1"/>
        </w:rPr>
        <w:t>r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ac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8"/>
          <w:w w:val="100"/>
          <w:position w:val="1"/>
        </w:rPr>
        <w:t>k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1"/>
          <w:w w:val="100"/>
          <w:position w:val="1"/>
        </w:rPr>
        <w:t>e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ts</w:t>
      </w:r>
      <w:r>
        <w:rPr>
          <w:rFonts w:ascii="Calibri Light" w:hAnsi="Calibri Light" w:cs="Calibri Light" w:eastAsia="Calibri Light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10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98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b/>
          <w:bCs/>
        </w:rPr>
        <w:t>Advice</w:t>
      </w:r>
      <w:r>
        <w:rPr>
          <w:rFonts w:ascii="Calibri" w:hAnsi="Calibri" w:cs="Calibri" w:eastAsia="Calibri"/>
          <w:sz w:val="24"/>
          <w:szCs w:val="24"/>
          <w:color w:val="000000"/>
          <w:spacing w:val="0"/>
          <w:w w:val="100"/>
        </w:rPr>
      </w:r>
    </w:p>
    <w:p>
      <w:pPr>
        <w:spacing w:before="0" w:after="0" w:line="256" w:lineRule="exact"/>
        <w:ind w:left="198" w:right="-20"/>
        <w:jc w:val="left"/>
        <w:tabs>
          <w:tab w:pos="540" w:val="left"/>
        </w:tabs>
        <w:rPr>
          <w:rFonts w:ascii="Calibri Light" w:hAnsi="Calibri Light" w:cs="Calibri Light" w:eastAsia="Calibri Light"/>
          <w:sz w:val="24"/>
          <w:szCs w:val="24"/>
        </w:rPr>
      </w:pPr>
      <w:rPr/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•</w:t>
        <w:tab/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Please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4"/>
          <w:w w:val="100"/>
          <w:position w:val="1"/>
        </w:rPr>
        <w:t>r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ead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each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que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3"/>
          <w:w w:val="100"/>
          <w:position w:val="1"/>
        </w:rPr>
        <w:t>s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tion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4"/>
          <w:w w:val="100"/>
          <w:position w:val="1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2"/>
          <w:w w:val="100"/>
          <w:position w:val="1"/>
        </w:rPr>
        <w:t>c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a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4"/>
          <w:w w:val="100"/>
          <w:position w:val="1"/>
        </w:rPr>
        <w:t>r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2"/>
          <w:w w:val="100"/>
          <w:position w:val="1"/>
        </w:rPr>
        <w:t>e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fully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b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3"/>
          <w:w w:val="100"/>
          <w:position w:val="1"/>
        </w:rPr>
        <w:t>e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6"/>
          <w:w w:val="100"/>
          <w:position w:val="1"/>
        </w:rPr>
        <w:t>f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o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3"/>
          <w:w w:val="100"/>
          <w:position w:val="1"/>
        </w:rPr>
        <w:t>r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e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 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an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1"/>
          <w:w w:val="100"/>
          <w:position w:val="1"/>
        </w:rPr>
        <w:t>s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-2"/>
          <w:w w:val="100"/>
          <w:position w:val="1"/>
        </w:rPr>
        <w:t>w</w:t>
      </w:r>
      <w:r>
        <w:rPr>
          <w:rFonts w:ascii="Calibri Light" w:hAnsi="Calibri Light" w:cs="Calibri Light" w:eastAsia="Calibri Light"/>
          <w:sz w:val="24"/>
          <w:szCs w:val="24"/>
          <w:color w:val="231F20"/>
          <w:spacing w:val="0"/>
          <w:w w:val="100"/>
          <w:position w:val="1"/>
        </w:rPr>
        <w:t>ering</w:t>
      </w:r>
      <w:r>
        <w:rPr>
          <w:rFonts w:ascii="Calibri Light" w:hAnsi="Calibri Light" w:cs="Calibri Light" w:eastAsia="Calibri Light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5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5" w:after="0" w:line="240" w:lineRule="auto"/>
        <w:ind w:left="862" w:right="-20"/>
        <w:jc w:val="left"/>
        <w:rPr>
          <w:rFonts w:ascii="Calibri" w:hAnsi="Calibri" w:cs="Calibri" w:eastAsia="Calibri"/>
          <w:sz w:val="12"/>
          <w:szCs w:val="12"/>
        </w:rPr>
      </w:pPr>
      <w:rPr/>
      <w:r>
        <w:rPr/>
        <w:pict>
          <v:group style="position:absolute;margin-left:57.924pt;margin-top:-27.039108pt;width:72.768pt;height:28.444pt;mso-position-horizontal-relative:page;mso-position-vertical-relative:paragraph;z-index:-2968" coordorigin="1158,-541" coordsize="1455,569">
            <v:group style="position:absolute;left:1373;top:-531;width:57;height:549" coordorigin="1373,-531" coordsize="57,549">
              <v:shape style="position:absolute;left:1373;top:-531;width:57;height:549" coordorigin="1373,-531" coordsize="57,549" path="m1430,-531l1373,-531,1392,18,1411,18,1430,16,1430,-531e" filled="t" fillcolor="#000000" stroked="f">
                <v:path arrowok="t"/>
                <v:fill/>
              </v:shape>
            </v:group>
            <v:group style="position:absolute;left:1259;top:-531;width:28;height:549" coordorigin="1259,-531" coordsize="28,549">
              <v:shape style="position:absolute;left:1259;top:-531;width:28;height:549" coordorigin="1259,-531" coordsize="28,549" path="m1288,-531l1259,-531,1259,18,1288,16,1288,-531e" filled="t" fillcolor="#000000" stroked="f">
                <v:path arrowok="t"/>
                <v:fill/>
              </v:shape>
            </v:group>
            <v:group style="position:absolute;left:1195;top:-531;width:2;height:548" coordorigin="1195,-531" coordsize="2,548">
              <v:shape style="position:absolute;left:1195;top:-531;width:2;height:548" coordorigin="1195,-531" coordsize="0,548" path="m1195,-531l1195,17e" filled="f" stroked="t" strokeweight=".812pt" strokecolor="#000000">
                <v:path arrowok="t"/>
              </v:shape>
            </v:group>
            <v:group style="position:absolute;left:1309;top:-531;width:2;height:548" coordorigin="1309,-531" coordsize="2,548">
              <v:shape style="position:absolute;left:1309;top:-531;width:2;height:548" coordorigin="1309,-531" coordsize="0,548" path="m1309,-531l1309,17e" filled="f" stroked="t" strokeweight=".812pt" strokecolor="#000000">
                <v:path arrowok="t"/>
              </v:shape>
            </v:group>
            <v:group style="position:absolute;left:1352;top:-531;width:2;height:548" coordorigin="1352,-531" coordsize="2,548">
              <v:shape style="position:absolute;left:1352;top:-531;width:2;height:548" coordorigin="1352,-531" coordsize="0,548" path="m1352,-531l1352,17e" filled="f" stroked="t" strokeweight=".812pt" strokecolor="#000000">
                <v:path arrowok="t"/>
              </v:shape>
            </v:group>
            <v:group style="position:absolute;left:1601;top:-531;width:28;height:549" coordorigin="1601,-531" coordsize="28,549">
              <v:shape style="position:absolute;left:1601;top:-531;width:28;height:549" coordorigin="1601,-531" coordsize="28,549" path="m1630,-531l1601,-531,1601,18,1630,16,1630,-531e" filled="t" fillcolor="#000000" stroked="f">
                <v:path arrowok="t"/>
                <v:fill/>
              </v:shape>
            </v:group>
            <v:group style="position:absolute;left:1501;top:-531;width:28;height:549" coordorigin="1501,-531" coordsize="28,549">
              <v:shape style="position:absolute;left:1501;top:-531;width:28;height:549" coordorigin="1501,-531" coordsize="28,549" path="m1530,-531l1501,-531,1501,18,1530,16,1530,-531e" filled="t" fillcolor="#000000" stroked="f">
                <v:path arrowok="t"/>
                <v:fill/>
              </v:shape>
            </v:group>
            <v:group style="position:absolute;left:1544;top:-531;width:28;height:549" coordorigin="1544,-531" coordsize="28,549">
              <v:shape style="position:absolute;left:1544;top:-531;width:28;height:549" coordorigin="1544,-531" coordsize="28,549" path="m1573,-531l1544,-531,1544,18,1573,16,1573,-531e" filled="t" fillcolor="#000000" stroked="f">
                <v:path arrowok="t"/>
                <v:fill/>
              </v:shape>
            </v:group>
            <v:group style="position:absolute;left:1466;top:-531;width:2;height:548" coordorigin="1466,-531" coordsize="2,548">
              <v:shape style="position:absolute;left:1466;top:-531;width:2;height:548" coordorigin="1466,-531" coordsize="0,548" path="m1466,-531l1466,17e" filled="f" stroked="t" strokeweight=".812pt" strokecolor="#000000">
                <v:path arrowok="t"/>
              </v:shape>
            </v:group>
            <v:group style="position:absolute;left:1167;top:-531;width:2;height:548" coordorigin="1167,-531" coordsize="2,548">
              <v:shape style="position:absolute;left:1167;top:-531;width:2;height:548" coordorigin="1167,-531" coordsize="0,548" path="m1167,-531l1167,17e" filled="f" stroked="t" strokeweight=".812pt" strokecolor="#000000">
                <v:path arrowok="t"/>
              </v:shape>
            </v:group>
            <v:group style="position:absolute;left:1729;top:-531;width:28;height:549" coordorigin="1729,-531" coordsize="28,549">
              <v:shape style="position:absolute;left:1729;top:-531;width:28;height:549" coordorigin="1729,-531" coordsize="28,549" path="m1758,-531l1729,-531,1729,18,1758,16,1758,-531e" filled="t" fillcolor="#000000" stroked="f">
                <v:path arrowok="t"/>
                <v:fill/>
              </v:shape>
            </v:group>
            <v:group style="position:absolute;left:1665;top:-531;width:2;height:548" coordorigin="1665,-531" coordsize="2,548">
              <v:shape style="position:absolute;left:1665;top:-531;width:2;height:548" coordorigin="1665,-531" coordsize="0,548" path="m1665,-531l1665,17e" filled="f" stroked="t" strokeweight=".812pt" strokecolor="#000000">
                <v:path arrowok="t"/>
              </v:shape>
            </v:group>
            <v:group style="position:absolute;left:1843;top:-531;width:57;height:549" coordorigin="1843,-531" coordsize="57,549">
              <v:shape style="position:absolute;left:1843;top:-531;width:57;height:549" coordorigin="1843,-531" coordsize="57,549" path="m1900,-531l1843,-531,1862,18,1881,18,1900,16,1900,-531e" filled="t" fillcolor="#000000" stroked="f">
                <v:path arrowok="t"/>
                <v:fill/>
              </v:shape>
            </v:group>
            <v:group style="position:absolute;left:1779;top:-531;width:2;height:548" coordorigin="1779,-531" coordsize="2,548">
              <v:shape style="position:absolute;left:1779;top:-531;width:2;height:548" coordorigin="1779,-531" coordsize="0,548" path="m1779,-531l1779,17e" filled="f" stroked="t" strokeweight=".812pt" strokecolor="#000000">
                <v:path arrowok="t"/>
              </v:shape>
            </v:group>
            <v:group style="position:absolute;left:1822;top:-531;width:2;height:548" coordorigin="1822,-531" coordsize="2,548">
              <v:shape style="position:absolute;left:1822;top:-531;width:2;height:548" coordorigin="1822,-531" coordsize="0,548" path="m1822,-531l1822,17e" filled="f" stroked="t" strokeweight=".812pt" strokecolor="#000000">
                <v:path arrowok="t"/>
              </v:shape>
            </v:group>
            <v:group style="position:absolute;left:1972;top:-531;width:28;height:549" coordorigin="1972,-531" coordsize="28,549">
              <v:shape style="position:absolute;left:1972;top:-531;width:28;height:549" coordorigin="1972,-531" coordsize="28,549" path="m2000,-531l1972,-531,1972,18,2000,16,2000,-531e" filled="t" fillcolor="#000000" stroked="f">
                <v:path arrowok="t"/>
                <v:fill/>
              </v:shape>
            </v:group>
            <v:group style="position:absolute;left:2014;top:-531;width:28;height:549" coordorigin="2014,-531" coordsize="28,549">
              <v:shape style="position:absolute;left:2014;top:-531;width:28;height:549" coordorigin="2014,-531" coordsize="28,549" path="m2043,-531l2014,-531,2014,18,2043,16,2043,-531e" filled="t" fillcolor="#000000" stroked="f">
                <v:path arrowok="t"/>
                <v:fill/>
              </v:shape>
            </v:group>
            <v:group style="position:absolute;left:2071;top:-531;width:28;height:549" coordorigin="2071,-531" coordsize="28,549">
              <v:shape style="position:absolute;left:2071;top:-531;width:28;height:549" coordorigin="2071,-531" coordsize="28,549" path="m2100,-531l2071,-531,2071,18,2100,16,2100,-531e" filled="t" fillcolor="#000000" stroked="f">
                <v:path arrowok="t"/>
                <v:fill/>
              </v:shape>
            </v:group>
            <v:group style="position:absolute;left:1936;top:-531;width:2;height:548" coordorigin="1936,-531" coordsize="2,548">
              <v:shape style="position:absolute;left:1936;top:-531;width:2;height:548" coordorigin="1936,-531" coordsize="0,548" path="m1936,-531l1936,17e" filled="f" stroked="t" strokeweight=".812pt" strokecolor="#000000">
                <v:path arrowok="t"/>
              </v:shape>
            </v:group>
            <v:group style="position:absolute;left:2136;top:-531;width:2;height:548" coordorigin="2136,-531" coordsize="2,548">
              <v:shape style="position:absolute;left:2136;top:-531;width:2;height:548" coordorigin="2136,-531" coordsize="0,548" path="m2136,-531l2136,17e" filled="f" stroked="t" strokeweight=".812pt" strokecolor="#000000">
                <v:path arrowok="t"/>
              </v:shape>
            </v:group>
            <v:group style="position:absolute;left:2242;top:-531;width:28;height:549" coordorigin="2242,-531" coordsize="28,549">
              <v:shape style="position:absolute;left:2242;top:-531;width:28;height:549" coordorigin="2242,-531" coordsize="28,549" path="m2271,-531l2242,-531,2242,18,2271,16,2271,-531e" filled="t" fillcolor="#000000" stroked="f">
                <v:path arrowok="t"/>
                <v:fill/>
              </v:shape>
            </v:group>
            <v:group style="position:absolute;left:2178;top:-531;width:2;height:548" coordorigin="2178,-531" coordsize="2,548">
              <v:shape style="position:absolute;left:2178;top:-531;width:2;height:548" coordorigin="2178,-531" coordsize="0,548" path="m2178,-531l2178,17e" filled="f" stroked="t" strokeweight=".812pt" strokecolor="#000000">
                <v:path arrowok="t"/>
              </v:shape>
            </v:group>
            <v:group style="position:absolute;left:2356;top:-531;width:28;height:549" coordorigin="2356,-531" coordsize="28,549">
              <v:shape style="position:absolute;left:2356;top:-531;width:28;height:549" coordorigin="2356,-531" coordsize="28,549" path="m2385,-531l2356,-531,2356,18,2385,16,2385,-531e" filled="t" fillcolor="#000000" stroked="f">
                <v:path arrowok="t"/>
                <v:fill/>
              </v:shape>
            </v:group>
            <v:group style="position:absolute;left:2292;top:-531;width:2;height:548" coordorigin="2292,-531" coordsize="2,548">
              <v:shape style="position:absolute;left:2292;top:-531;width:2;height:548" coordorigin="2292,-531" coordsize="0,548" path="m2292,-531l2292,17e" filled="f" stroked="t" strokeweight=".812pt" strokecolor="#000000">
                <v:path arrowok="t"/>
              </v:shape>
            </v:group>
            <v:group style="position:absolute;left:2335;top:-531;width:2;height:548" coordorigin="2335,-531" coordsize="2,548">
              <v:shape style="position:absolute;left:2335;top:-531;width:2;height:548" coordorigin="2335,-531" coordsize="0,548" path="m2335,-531l2335,17e" filled="f" stroked="t" strokeweight=".812pt" strokecolor="#000000">
                <v:path arrowok="t"/>
              </v:shape>
            </v:group>
            <v:group style="position:absolute;left:2449;top:-531;width:2;height:548" coordorigin="2449,-531" coordsize="2,548">
              <v:shape style="position:absolute;left:2449;top:-531;width:2;height:548" coordorigin="2449,-531" coordsize="0,548" path="m2449,-531l2449,17e" filled="f" stroked="t" strokeweight=".812pt" strokecolor="#000000">
                <v:path arrowok="t"/>
              </v:shape>
            </v:group>
            <v:group style="position:absolute;left:2527;top:-531;width:57;height:549" coordorigin="2527,-531" coordsize="57,549">
              <v:shape style="position:absolute;left:2527;top:-531;width:57;height:549" coordorigin="2527,-531" coordsize="57,549" path="m2584,-531l2527,-531,2546,18,2565,18,2584,16,2584,-531e" filled="t" fillcolor="#000000" stroked="f">
                <v:path arrowok="t"/>
                <v:fill/>
              </v:shape>
            </v:group>
            <v:group style="position:absolute;left:2606;top:-531;width:2;height:548" coordorigin="2606,-531" coordsize="2,548">
              <v:shape style="position:absolute;left:2606;top:-531;width:2;height:548" coordorigin="2606,-531" coordsize="0,548" path="m2606,-531l2606,17e" filled="f" stroked="t" strokeweight=".812pt" strokecolor="#000000">
                <v:path arrowok="t"/>
              </v:shape>
            </v:group>
            <v:group style="position:absolute;left:2492;top:-531;width:2;height:548" coordorigin="2492,-531" coordsize="2,548">
              <v:shape style="position:absolute;left:2492;top:-531;width:2;height:548" coordorigin="2492,-531" coordsize="0,548" path="m2492,-531l2492,17e" filled="f" stroked="t" strokeweight=".812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33.442001pt;margin-top:-27.039108pt;width:12.924pt;height:28.444pt;mso-position-horizontal-relative:page;mso-position-vertical-relative:paragraph;z-index:-2967" coordorigin="2669,-541" coordsize="258,569">
            <v:group style="position:absolute;left:2812;top:-531;width:57;height:549" coordorigin="2812,-531" coordsize="57,549">
              <v:shape style="position:absolute;left:2812;top:-531;width:57;height:549" coordorigin="2812,-531" coordsize="57,549" path="m2869,-531l2812,-531,2831,18,2850,18,2869,16,2869,-531e" filled="t" fillcolor="#000000" stroked="f">
                <v:path arrowok="t"/>
                <v:fill/>
              </v:shape>
            </v:group>
            <v:group style="position:absolute;left:2698;top:-531;width:29;height:549" coordorigin="2698,-531" coordsize="29,549">
              <v:shape style="position:absolute;left:2698;top:-531;width:29;height:549" coordorigin="2698,-531" coordsize="29,549" path="m2727,-531l2698,-531,2698,18,2727,16,2727,-531e" filled="t" fillcolor="#000000" stroked="f">
                <v:path arrowok="t"/>
                <v:fill/>
              </v:shape>
            </v:group>
            <v:group style="position:absolute;left:2762;top:-531;width:2;height:548" coordorigin="2762,-531" coordsize="2,548">
              <v:shape style="position:absolute;left:2762;top:-531;width:2;height:548" coordorigin="2762,-531" coordsize="0,548" path="m2762,-531l2762,17e" filled="f" stroked="t" strokeweight=".812pt" strokecolor="#000000">
                <v:path arrowok="t"/>
              </v:shape>
            </v:group>
            <v:group style="position:absolute;left:2677;top:-531;width:2;height:548" coordorigin="2677,-531" coordsize="2,548">
              <v:shape style="position:absolute;left:2677;top:-531;width:2;height:548" coordorigin="2677,-531" coordsize="0,548" path="m2677,-531l2677,17e" filled="f" stroked="t" strokeweight=".812pt" strokecolor="#000000">
                <v:path arrowok="t"/>
              </v:shape>
            </v:group>
            <v:group style="position:absolute;left:2891;top:-531;width:2;height:548" coordorigin="2891,-531" coordsize="2,548">
              <v:shape style="position:absolute;left:2891;top:-531;width:2;height:548" coordorigin="2891,-531" coordsize="0,548" path="m2891,-531l2891,17e" filled="f" stroked="t" strokeweight=".812pt" strokecolor="#000000">
                <v:path arrowok="t"/>
              </v:shape>
            </v:group>
            <v:group style="position:absolute;left:2919;top:-531;width:2;height:548" coordorigin="2919,-531" coordsize="2,548">
              <v:shape style="position:absolute;left:2919;top:-531;width:2;height:548" coordorigin="2919,-531" coordsize="0,548" path="m2919,-531l2919,17e" filled="f" stroked="t" strokeweight=".812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72.626999pt;margin-top:-27.65761pt;width:6.24870pt;height:29.569pt;mso-position-horizontal-relative:page;mso-position-vertical-relative:paragraph;z-index:-2966" coordorigin="3453,-553" coordsize="125,591">
            <v:group style="position:absolute;left:3475;top:-531;width:2;height:547" coordorigin="3475,-531" coordsize="2,547">
              <v:shape style="position:absolute;left:3475;top:-531;width:2;height:547" coordorigin="3475,-531" coordsize="0,547" path="m3475,-531l3475,16e" filled="f" stroked="t" strokeweight="2.237pt" strokecolor="#000000">
                <v:path arrowok="t"/>
              </v:shape>
            </v:group>
            <v:group style="position:absolute;left:3539;top:-531;width:29;height:549" coordorigin="3539,-531" coordsize="29,549">
              <v:shape style="position:absolute;left:3539;top:-531;width:29;height:549" coordorigin="3539,-531" coordsize="29,549" path="m3568,-531l3539,-531,3539,18,3568,16,3568,-531e" filled="t" fillcolor="#000000" stroked="f">
                <v:path arrowok="t"/>
                <v:fill/>
              </v:shape>
            </v:group>
            <v:group style="position:absolute;left:3518;top:-531;width:2;height:548" coordorigin="3518,-531" coordsize="2,548">
              <v:shape style="position:absolute;left:3518;top:-531;width:2;height:548" coordorigin="3518,-531" coordsize="0,548" path="m3518,-531l3518,17e" filled="f" stroked="t" strokeweight=".812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43.2243pt;margin-top:-27.65761pt;width:4.8247pt;height:29.569pt;mso-position-horizontal-relative:page;mso-position-vertical-relative:paragraph;z-index:-2965" coordorigin="864,-553" coordsize="96,591">
            <v:group style="position:absolute;left:939;top:-531;width:2;height:547" coordorigin="939,-531" coordsize="2,547">
              <v:shape style="position:absolute;left:939;top:-531;width:2;height:547" coordorigin="939,-531" coordsize="0,547" path="m939,-531l939,16e" filled="f" stroked="t" strokeweight="2.237pt" strokecolor="#000000">
                <v:path arrowok="t"/>
              </v:shape>
            </v:group>
            <v:group style="position:absolute;left:874;top:-531;width:28;height:549" coordorigin="874,-531" coordsize="28,549">
              <v:shape style="position:absolute;left:874;top:-531;width:28;height:549" coordorigin="874,-531" coordsize="28,549" path="m903,-531l874,-531,874,18,903,16,903,-531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35.837002pt;margin-top:-27.301609pt;width:5.088pt;height:28.954pt;mso-position-horizontal-relative:page;mso-position-vertical-relative:paragraph;z-index:-2964" coordorigin="717,-546" coordsize="102,579">
            <v:group style="position:absolute;left:732;top:-531;width:2;height:549" coordorigin="732,-531" coordsize="2,549">
              <v:shape style="position:absolute;left:732;top:-531;width:2;height:549" coordorigin="732,-531" coordsize="0,549" path="m732,-531l732,18e" filled="f" stroked="t" strokeweight="1.525pt" strokecolor="#000000">
                <v:path arrowok="t"/>
              </v:shape>
            </v:group>
            <v:group style="position:absolute;left:768;top:-531;width:2;height:548" coordorigin="768,-531" coordsize="2,548">
              <v:shape style="position:absolute;left:768;top:-531;width:2;height:548" coordorigin="768,-531" coordsize="0,548" path="m768,-531l768,17e" filled="f" stroked="t" strokeweight=".812pt" strokecolor="#000000">
                <v:path arrowok="t"/>
              </v:shape>
            </v:group>
            <v:group style="position:absolute;left:810;top:-531;width:2;height:548" coordorigin="810,-531" coordsize="2,548">
              <v:shape style="position:absolute;left:810;top:-531;width:2;height:548" coordorigin="810,-531" coordsize="0,548" path="m810,-531l810,17e" filled="f" stroked="t" strokeweight=".812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50.087002pt;margin-top:-27.039108pt;width:5.5365pt;height:28.444pt;mso-position-horizontal-relative:page;mso-position-vertical-relative:paragraph;z-index:-2963" coordorigin="1002,-541" coordsize="111,569">
            <v:group style="position:absolute;left:1074;top:-531;width:28;height:549" coordorigin="1074,-531" coordsize="28,549">
              <v:shape style="position:absolute;left:1074;top:-531;width:28;height:549" coordorigin="1074,-531" coordsize="28,549" path="m1102,-531l1074,-531,1074,18,1102,16,1102,-531e" filled="t" fillcolor="#000000" stroked="f">
                <v:path arrowok="t"/>
                <v:fill/>
              </v:shape>
            </v:group>
            <v:group style="position:absolute;left:1010;top:-531;width:2;height:548" coordorigin="1010,-531" coordsize="2,548">
              <v:shape style="position:absolute;left:1010;top:-531;width:2;height:548" coordorigin="1010,-531" coordsize="0,548" path="m1010,-531l1010,17e" filled="f" stroked="t" strokeweight=".812pt" strokecolor="#000000">
                <v:path arrowok="t"/>
              </v:shape>
            </v:group>
            <v:group style="position:absolute;left:1038;top:-531;width:2;height:548" coordorigin="1038,-531" coordsize="2,548">
              <v:shape style="position:absolute;left:1038;top:-531;width:2;height:548" coordorigin="1038,-531" coordsize="0,548" path="m1038,-531l1038,17e" filled="f" stroked="t" strokeweight=".812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49.115997pt;margin-top:-27.039108pt;width:9.361pt;height:28.444pt;mso-position-horizontal-relative:page;mso-position-vertical-relative:paragraph;z-index:-2962" coordorigin="2982,-541" coordsize="187,569">
            <v:group style="position:absolute;left:3026;top:-531;width:29;height:549" coordorigin="3026,-531" coordsize="29,549">
              <v:shape style="position:absolute;left:3026;top:-531;width:29;height:549" coordorigin="3026,-531" coordsize="29,549" path="m3055,-531l3026,-531,3026,18,3055,16,3055,-531e" filled="t" fillcolor="#000000" stroked="f">
                <v:path arrowok="t"/>
                <v:fill/>
              </v:shape>
            </v:group>
            <v:group style="position:absolute;left:3097;top:-531;width:29;height:549" coordorigin="3097,-531" coordsize="29,549">
              <v:shape style="position:absolute;left:3097;top:-531;width:29;height:549" coordorigin="3097,-531" coordsize="29,549" path="m3126,-531l3097,-531,3097,18,3126,16,3126,-531e" filled="t" fillcolor="#000000" stroked="f">
                <v:path arrowok="t"/>
                <v:fill/>
              </v:shape>
            </v:group>
            <v:group style="position:absolute;left:3076;top:-531;width:2;height:548" coordorigin="3076,-531" coordsize="2,548">
              <v:shape style="position:absolute;left:3076;top:-531;width:2;height:548" coordorigin="3076,-531" coordsize="0,548" path="m3076,-531l3076,17e" filled="f" stroked="t" strokeweight=".812pt" strokecolor="#000000">
                <v:path arrowok="t"/>
              </v:shape>
            </v:group>
            <v:group style="position:absolute;left:3161;top:-531;width:2;height:548" coordorigin="3161,-531" coordsize="2,548">
              <v:shape style="position:absolute;left:3161;top:-531;width:2;height:548" coordorigin="3161,-531" coordsize="0,548" path="m3161,-531l3161,17e" filled="f" stroked="t" strokeweight=".812pt" strokecolor="#000000">
                <v:path arrowok="t"/>
              </v:shape>
            </v:group>
            <v:group style="position:absolute;left:2990;top:-531;width:2;height:548" coordorigin="2990,-531" coordsize="2,548">
              <v:shape style="position:absolute;left:2990;top:-531;width:2;height:548" coordorigin="2990,-531" coordsize="0,548" path="m2990,-531l2990,17e" filled="f" stroked="t" strokeweight=".812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61.227997pt;margin-top:-27.039108pt;width:9.8109pt;height:28.444pt;mso-position-horizontal-relative:page;mso-position-vertical-relative:paragraph;z-index:-2961" coordorigin="3225,-541" coordsize="196,569">
            <v:group style="position:absolute;left:3268;top:-531;width:29;height:549" coordorigin="3268,-531" coordsize="29,549">
              <v:shape style="position:absolute;left:3268;top:-531;width:29;height:549" coordorigin="3268,-531" coordsize="29,549" path="m3297,-531l3268,-531,3268,18,3297,16,3297,-531e" filled="t" fillcolor="#000000" stroked="f">
                <v:path arrowok="t"/>
                <v:fill/>
              </v:shape>
            </v:group>
            <v:group style="position:absolute;left:3233;top:-531;width:2;height:548" coordorigin="3233,-531" coordsize="2,548">
              <v:shape style="position:absolute;left:3233;top:-531;width:2;height:548" coordorigin="3233,-531" coordsize="0,548" path="m3233,-531l3233,17e" filled="f" stroked="t" strokeweight=".812pt" strokecolor="#000000">
                <v:path arrowok="t"/>
              </v:shape>
            </v:group>
            <v:group style="position:absolute;left:3382;top:-531;width:29;height:549" coordorigin="3382,-531" coordsize="29,549">
              <v:shape style="position:absolute;left:3382;top:-531;width:29;height:549" coordorigin="3382,-531" coordsize="29,549" path="m3411,-531l3382,-531,3382,18,3411,16,3411,-531e" filled="t" fillcolor="#000000" stroked="f">
                <v:path arrowok="t"/>
                <v:fill/>
              </v:shape>
            </v:group>
            <v:group style="position:absolute;left:3332;top:-531;width:2;height:548" coordorigin="3332,-531" coordsize="2,548">
              <v:shape style="position:absolute;left:3332;top:-531;width:2;height:548" coordorigin="3332,-531" coordsize="0,548" path="m3332,-531l3332,17e" filled="f" stroked="t" strokeweight=".812pt" strokecolor="#000000">
                <v:path arrowok="t"/>
              </v:shape>
            </v:group>
            <w10:wrap type="none"/>
          </v:group>
        </w:pic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S</w: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001</w:t>
      </w:r>
      <w:r>
        <w:rPr>
          <w:rFonts w:ascii="Calibri" w:hAnsi="Calibri" w:cs="Calibri" w:eastAsia="Calibri"/>
          <w:sz w:val="12"/>
          <w:szCs w:val="12"/>
          <w:color w:val="231F20"/>
          <w:spacing w:val="25"/>
          <w:w w:val="100"/>
        </w:rPr>
        <w:t> </w: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AM</w:t>
      </w:r>
      <w:r>
        <w:rPr>
          <w:rFonts w:ascii="Calibri" w:hAnsi="Calibri" w:cs="Calibri" w:eastAsia="Calibri"/>
          <w:sz w:val="12"/>
          <w:szCs w:val="12"/>
          <w:color w:val="231F20"/>
          <w:spacing w:val="25"/>
          <w:w w:val="100"/>
        </w:rPr>
        <w:t> </w: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201</w:t>
      </w:r>
      <w:r>
        <w:rPr>
          <w:rFonts w:ascii="Calibri" w:hAnsi="Calibri" w:cs="Calibri" w:eastAsia="Calibri"/>
          <w:sz w:val="12"/>
          <w:szCs w:val="12"/>
          <w:color w:val="231F20"/>
          <w:spacing w:val="25"/>
          <w:w w:val="100"/>
        </w:rPr>
        <w:t> </w: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P001</w:t>
      </w:r>
      <w:r>
        <w:rPr>
          <w:rFonts w:ascii="Calibri" w:hAnsi="Calibri" w:cs="Calibri" w:eastAsia="Calibri"/>
          <w:sz w:val="12"/>
          <w:szCs w:val="12"/>
          <w:color w:val="231F20"/>
          <w:spacing w:val="25"/>
          <w:w w:val="100"/>
        </w:rPr>
        <w:t> </w: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LE100</w:t>
      </w:r>
      <w:r>
        <w:rPr>
          <w:rFonts w:ascii="Calibri" w:hAnsi="Calibri" w:cs="Calibri" w:eastAsia="Calibri"/>
          <w:sz w:val="12"/>
          <w:szCs w:val="12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1920" w:h="16840"/>
          <w:pgMar w:top="600" w:bottom="0" w:left="600" w:right="600"/>
        </w:sectPr>
      </w:pPr>
      <w:rPr/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/>
        <w:pict>
          <v:group style="position:absolute;margin-left:72.024002pt;margin-top:453.909973pt;width:450.916pt;height:.1pt;mso-position-horizontal-relative:page;mso-position-vertical-relative:page;z-index:-2949" coordorigin="1440,9078" coordsize="9018,2">
            <v:shape style="position:absolute;left:1440;top:9078;width:9018;height:2" coordorigin="1440,9078" coordsize="9018,0" path="m1440,9078l10459,907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481.029968pt;width:450.916pt;height:.1pt;mso-position-horizontal-relative:page;mso-position-vertical-relative:page;z-index:-2948" coordorigin="1440,9621" coordsize="9018,2">
            <v:shape style="position:absolute;left:1440;top:9621;width:9018;height:2" coordorigin="1440,9621" coordsize="9018,0" path="m1440,9621l10459,962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08.269989pt;width:450.916pt;height:.1pt;mso-position-horizontal-relative:page;mso-position-vertical-relative:page;z-index:-2947" coordorigin="1440,10165" coordsize="9018,2">
            <v:shape style="position:absolute;left:1440;top:10165;width:9018;height:2" coordorigin="1440,10165" coordsize="9018,0" path="m1440,10165l10459,10165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35.389954pt;width:450.916pt;height:.1pt;mso-position-horizontal-relative:page;mso-position-vertical-relative:page;z-index:-2946" coordorigin="1440,10708" coordsize="9018,2">
            <v:shape style="position:absolute;left:1440;top:10708;width:9018;height:2" coordorigin="1440,10708" coordsize="9018,0" path="m1440,10708l10459,1070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62.51001pt;width:450.916pt;height:.1pt;mso-position-horizontal-relative:page;mso-position-vertical-relative:page;z-index:-2945" coordorigin="1440,11250" coordsize="9018,2">
            <v:shape style="position:absolute;left:1440;top:11250;width:9018;height:2" coordorigin="1440,11250" coordsize="9018,0" path="m1440,11250l10459,11250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89.659973pt;width:450.916pt;height:.1pt;mso-position-horizontal-relative:page;mso-position-vertical-relative:page;z-index:-2944" coordorigin="1440,11793" coordsize="9018,2">
            <v:shape style="position:absolute;left:1440;top:11793;width:9018;height:2" coordorigin="1440,11793" coordsize="9018,0" path="m1440,11793l10459,1179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616.899963pt;width:450.916pt;height:.1pt;mso-position-horizontal-relative:page;mso-position-vertical-relative:page;z-index:-2943" coordorigin="1440,12338" coordsize="9018,2">
            <v:shape style="position:absolute;left:1440;top:12338;width:9018;height:2" coordorigin="1440,12338" coordsize="9018,0" path="m1440,12338l10459,1233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644.019958pt;width:450.916pt;height:.1pt;mso-position-horizontal-relative:page;mso-position-vertical-relative:page;z-index:-2942" coordorigin="1440,12880" coordsize="9018,2">
            <v:shape style="position:absolute;left:1440;top:12880;width:9018;height:2" coordorigin="1440,12880" coordsize="9018,0" path="m1440,12880l10459,12880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671.139954pt;width:450.916pt;height:.1pt;mso-position-horizontal-relative:page;mso-position-vertical-relative:page;z-index:-2941" coordorigin="1440,13423" coordsize="9018,2">
            <v:shape style="position:absolute;left:1440;top:13423;width:9018;height:2" coordorigin="1440,13423" coordsize="9018,0" path="m1440,13423l10459,1342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698.26001pt;width:450.916pt;height:.1pt;mso-position-horizontal-relative:page;mso-position-vertical-relative:page;z-index:-2940" coordorigin="1440,13965" coordsize="9018,2">
            <v:shape style="position:absolute;left:1440;top:13965;width:9018;height:2" coordorigin="1440,13965" coordsize="9018,0" path="m1440,13965l10459,13965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725.5pt;width:450.916pt;height:.1pt;mso-position-horizontal-relative:page;mso-position-vertical-relative:page;z-index:-2939" coordorigin="1440,14510" coordsize="9018,2">
            <v:shape style="position:absolute;left:1440;top:14510;width:9018;height:2" coordorigin="1440,14510" coordsize="9018,0" path="m1440,14510l10459,14510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1.304001pt;margin-top:752.639954pt;width:451.636pt;height:.1pt;mso-position-horizontal-relative:page;mso-position-vertical-relative:page;z-index:-2938" coordorigin="1426,15053" coordsize="9033,2">
            <v:shape style="position:absolute;left:1426;top:15053;width:9033;height:2" coordorigin="1426,15053" coordsize="9033,0" path="m1426,15053l10459,1505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2" w:after="0" w:line="289" w:lineRule="exact"/>
        <w:ind w:left="4215" w:right="4140"/>
        <w:jc w:val="center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g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1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11" w:after="0" w:line="240" w:lineRule="auto"/>
        <w:ind w:left="100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89.5pt;margin-top:-233.814194pt;width:420pt;height:228.1pt;mso-position-horizontal-relative:page;mso-position-vertical-relative:paragraph;z-index:-2937" coordorigin="1790,-4676" coordsize="8400,4562">
            <v:group style="position:absolute;left:1800;top:-4666;width:8380;height:4542" coordorigin="1800,-4666" coordsize="8380,4542">
              <v:shape style="position:absolute;left:1800;top:-4666;width:8380;height:4542" coordorigin="1800,-4666" coordsize="8380,4542" path="m1800,-3909l1803,-3971,1810,-4032,1822,-4091,1860,-4204,1913,-4308,1982,-4402,2064,-4484,2158,-4553,2262,-4607,2375,-4644,2434,-4656,2495,-4664,2557,-4666,9423,-4666,9485,-4664,9546,-4656,9605,-4644,9718,-4607,9822,-4553,9916,-4484,9998,-4402,10067,-4308,10121,-4204,10158,-4091,10170,-4032,10177,-3971,10180,-3909,10180,-881,10177,-819,10170,-759,10158,-699,10121,-587,10067,-483,9998,-389,9916,-307,9822,-238,9718,-184,9605,-146,9546,-134,9485,-127,9423,-124,2557,-124,2495,-127,2434,-134,2375,-146,2262,-184,2158,-238,2064,-307,1982,-389,1913,-483,1860,-587,1822,-699,1810,-759,1803,-819,1800,-881,1800,-3909xe" filled="f" stroked="t" strokeweight="1pt" strokecolor="#000000">
                <v:path arrowok="t"/>
              </v:shape>
              <v:shape style="position:absolute;left:5431;top:-4362;width:1274;height:475" type="#_x0000_t75">
                <v:imagedata r:id="rId12" o:title=""/>
              </v:shape>
              <v:shape style="position:absolute;left:3358;top:-3851;width:5265;height:3519" type="#_x0000_t75">
                <v:imagedata r:id="rId13" o:title=""/>
              </v:shape>
              <v:shape style="position:absolute;left:8484;top:-609;width:408;height:180" type="#_x0000_t75">
                <v:imagedata r:id="rId14" o:title=""/>
              </v:shape>
            </v:group>
            <w10:wrap type="none"/>
          </v:group>
        </w:pic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1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(a)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Ex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p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oss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m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ic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(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G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P)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y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se</w:t>
      </w:r>
      <w:r>
        <w:rPr>
          <w:rFonts w:ascii="Calibri" w:hAnsi="Calibri" w:cs="Calibri" w:eastAsia="Calibri"/>
          <w:sz w:val="24"/>
          <w:szCs w:val="24"/>
          <w:spacing w:val="-4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ont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on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UK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24" w:after="0" w:line="289" w:lineRule="exact"/>
        <w:ind w:left="100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0"/>
          <w:w w:val="100"/>
        </w:rPr>
        <w:t>eco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m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y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y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air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y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,</w:t>
      </w:r>
      <w:r>
        <w:rPr>
          <w:rFonts w:ascii="Calibri" w:hAnsi="Calibri" w:cs="Calibri" w:eastAsia="Calibri"/>
          <w:sz w:val="24"/>
          <w:szCs w:val="24"/>
          <w:spacing w:val="-8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k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io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8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.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8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40" w:lineRule="auto"/>
        <w:ind w:right="99"/>
        <w:jc w:val="righ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24.145788pt;width:450.916pt;height:.1pt;mso-position-horizontal-relative:page;mso-position-vertical-relative:paragraph;z-index:-2953" coordorigin="1440,483" coordsize="9018,2">
            <v:shape style="position:absolute;left:1440;top:483;width:9018;height:2" coordorigin="1440,483" coordsize="9018,0" path="m1440,483l10459,48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1.265789pt;width:450.916pt;height:.1pt;mso-position-horizontal-relative:page;mso-position-vertical-relative:paragraph;z-index:-2952" coordorigin="1440,1025" coordsize="9018,2">
            <v:shape style="position:absolute;left:1440;top:1025;width:9018;height:2" coordorigin="1440,1025" coordsize="9018,0" path="m1440,1025l10459,1025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78.505791pt;width:450.916pt;height:.1pt;mso-position-horizontal-relative:page;mso-position-vertical-relative:paragraph;z-index:-2951" coordorigin="1440,1570" coordsize="9018,2">
            <v:shape style="position:absolute;left:1440;top:1570;width:9018;height:2" coordorigin="1440,1570" coordsize="9018,0" path="m1440,1570l10459,1570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05.64579pt;width:450.916pt;height:.1pt;mso-position-horizontal-relative:page;mso-position-vertical-relative:paragraph;z-index:-2950" coordorigin="1440,2113" coordsize="9018,2">
            <v:shape style="position:absolute;left:1440;top:2113;width:9018;height:2" coordorigin="1440,2113" coordsize="9018,0" path="m1440,2113l10459,211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[1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0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99"/>
        </w:rPr>
        <w:t>m</w:t>
      </w:r>
      <w:r>
        <w:rPr>
          <w:rFonts w:ascii="Calibri" w:hAnsi="Calibri" w:cs="Calibri" w:eastAsia="Calibri"/>
          <w:sz w:val="24"/>
          <w:szCs w:val="24"/>
          <w:spacing w:val="0"/>
          <w:w w:val="99"/>
        </w:rPr>
        <w:t>ar</w:t>
      </w:r>
      <w:r>
        <w:rPr>
          <w:rFonts w:ascii="Calibri" w:hAnsi="Calibri" w:cs="Calibri" w:eastAsia="Calibri"/>
          <w:sz w:val="24"/>
          <w:szCs w:val="24"/>
          <w:spacing w:val="-1"/>
          <w:w w:val="99"/>
        </w:rPr>
        <w:t>k</w:t>
      </w:r>
      <w:r>
        <w:rPr>
          <w:rFonts w:ascii="Calibri" w:hAnsi="Calibri" w:cs="Calibri" w:eastAsia="Calibri"/>
          <w:sz w:val="24"/>
          <w:szCs w:val="24"/>
          <w:spacing w:val="0"/>
          <w:w w:val="99"/>
        </w:rPr>
        <w:t>s]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right"/>
        <w:spacing w:after="0"/>
        <w:sectPr>
          <w:pgMar w:header="749" w:footer="839" w:top="960" w:bottom="1020" w:left="1340" w:right="1320"/>
          <w:headerReference w:type="default" r:id="rId10"/>
          <w:footerReference w:type="default" r:id="rId11"/>
          <w:pgSz w:w="11920" w:h="16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5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15" w:after="0" w:line="240" w:lineRule="auto"/>
        <w:ind w:left="5483" w:right="43"/>
        <w:jc w:val="center"/>
        <w:rPr>
          <w:rFonts w:ascii="Arial" w:hAnsi="Arial" w:cs="Arial" w:eastAsia="Arial"/>
          <w:sz w:val="21"/>
          <w:szCs w:val="21"/>
        </w:rPr>
      </w:pPr>
      <w:rPr/>
      <w:r>
        <w:rPr>
          <w:rFonts w:ascii="Arial" w:hAnsi="Arial" w:cs="Arial" w:eastAsia="Arial"/>
          <w:sz w:val="21"/>
          <w:szCs w:val="21"/>
          <w:color w:val="010101"/>
          <w:spacing w:val="0"/>
          <w:w w:val="100"/>
        </w:rPr>
        <w:t>Tota</w:t>
      </w:r>
      <w:r>
        <w:rPr>
          <w:rFonts w:ascii="Arial" w:hAnsi="Arial" w:cs="Arial" w:eastAsia="Arial"/>
          <w:sz w:val="21"/>
          <w:szCs w:val="21"/>
          <w:color w:val="010101"/>
          <w:spacing w:val="0"/>
          <w:w w:val="100"/>
        </w:rPr>
        <w:t>l</w:t>
      </w:r>
      <w:r>
        <w:rPr>
          <w:rFonts w:ascii="Arial" w:hAnsi="Arial" w:cs="Arial" w:eastAsia="Arial"/>
          <w:sz w:val="21"/>
          <w:szCs w:val="21"/>
          <w:color w:val="010101"/>
          <w:spacing w:val="23"/>
          <w:w w:val="100"/>
        </w:rPr>
        <w:t> </w:t>
      </w:r>
      <w:r>
        <w:rPr>
          <w:rFonts w:ascii="Arial" w:hAnsi="Arial" w:cs="Arial" w:eastAsia="Arial"/>
          <w:sz w:val="21"/>
          <w:szCs w:val="21"/>
          <w:color w:val="010101"/>
          <w:spacing w:val="0"/>
          <w:w w:val="100"/>
        </w:rPr>
        <w:t>fo</w:t>
      </w:r>
      <w:r>
        <w:rPr>
          <w:rFonts w:ascii="Arial" w:hAnsi="Arial" w:cs="Arial" w:eastAsia="Arial"/>
          <w:sz w:val="21"/>
          <w:szCs w:val="21"/>
          <w:color w:val="010101"/>
          <w:spacing w:val="0"/>
          <w:w w:val="100"/>
        </w:rPr>
        <w:t>r</w:t>
      </w:r>
      <w:r>
        <w:rPr>
          <w:rFonts w:ascii="Arial" w:hAnsi="Arial" w:cs="Arial" w:eastAsia="Arial"/>
          <w:sz w:val="21"/>
          <w:szCs w:val="21"/>
          <w:color w:val="010101"/>
          <w:spacing w:val="47"/>
          <w:w w:val="100"/>
        </w:rPr>
        <w:t> </w:t>
      </w:r>
      <w:r>
        <w:rPr>
          <w:rFonts w:ascii="Arial" w:hAnsi="Arial" w:cs="Arial" w:eastAsia="Arial"/>
          <w:sz w:val="21"/>
          <w:szCs w:val="21"/>
          <w:color w:val="010101"/>
          <w:spacing w:val="0"/>
          <w:w w:val="100"/>
        </w:rPr>
        <w:t>Questio</w:t>
      </w:r>
      <w:r>
        <w:rPr>
          <w:rFonts w:ascii="Arial" w:hAnsi="Arial" w:cs="Arial" w:eastAsia="Arial"/>
          <w:sz w:val="21"/>
          <w:szCs w:val="21"/>
          <w:color w:val="010101"/>
          <w:spacing w:val="0"/>
          <w:w w:val="100"/>
        </w:rPr>
        <w:t>n</w:t>
      </w:r>
      <w:r>
        <w:rPr>
          <w:rFonts w:ascii="Arial" w:hAnsi="Arial" w:cs="Arial" w:eastAsia="Arial"/>
          <w:sz w:val="21"/>
          <w:szCs w:val="21"/>
          <w:color w:val="010101"/>
          <w:spacing w:val="38"/>
          <w:w w:val="100"/>
        </w:rPr>
        <w:t> </w:t>
      </w:r>
      <w:r>
        <w:rPr>
          <w:rFonts w:ascii="Arial" w:hAnsi="Arial" w:cs="Arial" w:eastAsia="Arial"/>
          <w:sz w:val="21"/>
          <w:szCs w:val="21"/>
          <w:color w:val="010101"/>
          <w:spacing w:val="0"/>
          <w:w w:val="100"/>
        </w:rPr>
        <w:t>1a</w:t>
      </w:r>
      <w:r>
        <w:rPr>
          <w:rFonts w:ascii="Arial" w:hAnsi="Arial" w:cs="Arial" w:eastAsia="Arial"/>
          <w:sz w:val="21"/>
          <w:szCs w:val="21"/>
          <w:color w:val="01010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35"/>
          <w:szCs w:val="35"/>
          <w:color w:val="010101"/>
          <w:spacing w:val="0"/>
          <w:w w:val="58"/>
        </w:rPr>
        <w:t>=</w:t>
      </w:r>
      <w:r>
        <w:rPr>
          <w:rFonts w:ascii="Times New Roman" w:hAnsi="Times New Roman" w:cs="Times New Roman" w:eastAsia="Times New Roman"/>
          <w:sz w:val="35"/>
          <w:szCs w:val="35"/>
          <w:color w:val="010101"/>
          <w:spacing w:val="20"/>
          <w:w w:val="58"/>
        </w:rPr>
        <w:t> </w:t>
      </w:r>
      <w:r>
        <w:rPr>
          <w:rFonts w:ascii="Arial" w:hAnsi="Arial" w:cs="Arial" w:eastAsia="Arial"/>
          <w:sz w:val="21"/>
          <w:szCs w:val="21"/>
          <w:color w:val="010101"/>
          <w:spacing w:val="0"/>
          <w:w w:val="100"/>
        </w:rPr>
        <w:t>10</w:t>
      </w:r>
      <w:r>
        <w:rPr>
          <w:rFonts w:ascii="Arial" w:hAnsi="Arial" w:cs="Arial" w:eastAsia="Arial"/>
          <w:sz w:val="21"/>
          <w:szCs w:val="21"/>
          <w:color w:val="010101"/>
          <w:spacing w:val="21"/>
          <w:w w:val="100"/>
        </w:rPr>
        <w:t> </w:t>
      </w:r>
      <w:r>
        <w:rPr>
          <w:rFonts w:ascii="Arial" w:hAnsi="Arial" w:cs="Arial" w:eastAsia="Arial"/>
          <w:sz w:val="21"/>
          <w:szCs w:val="21"/>
          <w:color w:val="010101"/>
          <w:spacing w:val="0"/>
          <w:w w:val="106"/>
        </w:rPr>
        <w:t>marks</w:t>
      </w:r>
      <w:r>
        <w:rPr>
          <w:rFonts w:ascii="Arial" w:hAnsi="Arial" w:cs="Arial" w:eastAsia="Arial"/>
          <w:sz w:val="21"/>
          <w:szCs w:val="21"/>
          <w:color w:val="000000"/>
          <w:spacing w:val="0"/>
          <w:w w:val="100"/>
        </w:rPr>
      </w:r>
    </w:p>
    <w:p>
      <w:pPr>
        <w:spacing w:before="5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5616" w:right="45"/>
        <w:jc w:val="center"/>
        <w:rPr>
          <w:rFonts w:ascii="Arial" w:hAnsi="Arial" w:cs="Arial" w:eastAsia="Arial"/>
          <w:sz w:val="21"/>
          <w:szCs w:val="21"/>
        </w:rPr>
      </w:pPr>
      <w:rPr/>
      <w:r>
        <w:rPr>
          <w:rFonts w:ascii="Arial" w:hAnsi="Arial" w:cs="Arial" w:eastAsia="Arial"/>
          <w:sz w:val="21"/>
          <w:szCs w:val="21"/>
          <w:color w:val="010101"/>
          <w:spacing w:val="0"/>
          <w:w w:val="100"/>
        </w:rPr>
        <w:t>Tota</w:t>
      </w:r>
      <w:r>
        <w:rPr>
          <w:rFonts w:ascii="Arial" w:hAnsi="Arial" w:cs="Arial" w:eastAsia="Arial"/>
          <w:sz w:val="21"/>
          <w:szCs w:val="21"/>
          <w:color w:val="010101"/>
          <w:spacing w:val="0"/>
          <w:w w:val="100"/>
        </w:rPr>
        <w:t>l</w:t>
      </w:r>
      <w:r>
        <w:rPr>
          <w:rFonts w:ascii="Arial" w:hAnsi="Arial" w:cs="Arial" w:eastAsia="Arial"/>
          <w:sz w:val="21"/>
          <w:szCs w:val="21"/>
          <w:color w:val="010101"/>
          <w:spacing w:val="23"/>
          <w:w w:val="100"/>
        </w:rPr>
        <w:t> </w:t>
      </w:r>
      <w:r>
        <w:rPr>
          <w:rFonts w:ascii="Arial" w:hAnsi="Arial" w:cs="Arial" w:eastAsia="Arial"/>
          <w:sz w:val="21"/>
          <w:szCs w:val="21"/>
          <w:color w:val="010101"/>
          <w:spacing w:val="0"/>
          <w:w w:val="100"/>
        </w:rPr>
        <w:t>fo</w:t>
      </w:r>
      <w:r>
        <w:rPr>
          <w:rFonts w:ascii="Arial" w:hAnsi="Arial" w:cs="Arial" w:eastAsia="Arial"/>
          <w:sz w:val="21"/>
          <w:szCs w:val="21"/>
          <w:color w:val="010101"/>
          <w:spacing w:val="0"/>
          <w:w w:val="100"/>
        </w:rPr>
        <w:t>r</w:t>
      </w:r>
      <w:r>
        <w:rPr>
          <w:rFonts w:ascii="Arial" w:hAnsi="Arial" w:cs="Arial" w:eastAsia="Arial"/>
          <w:sz w:val="21"/>
          <w:szCs w:val="21"/>
          <w:color w:val="010101"/>
          <w:spacing w:val="33"/>
          <w:w w:val="100"/>
        </w:rPr>
        <w:t> </w:t>
      </w:r>
      <w:r>
        <w:rPr>
          <w:rFonts w:ascii="Arial" w:hAnsi="Arial" w:cs="Arial" w:eastAsia="Arial"/>
          <w:sz w:val="21"/>
          <w:szCs w:val="21"/>
          <w:color w:val="010101"/>
          <w:spacing w:val="0"/>
          <w:w w:val="100"/>
        </w:rPr>
        <w:t>Questio</w:t>
      </w:r>
      <w:r>
        <w:rPr>
          <w:rFonts w:ascii="Arial" w:hAnsi="Arial" w:cs="Arial" w:eastAsia="Arial"/>
          <w:sz w:val="21"/>
          <w:szCs w:val="21"/>
          <w:color w:val="010101"/>
          <w:spacing w:val="0"/>
          <w:w w:val="100"/>
        </w:rPr>
        <w:t>n</w:t>
      </w:r>
      <w:r>
        <w:rPr>
          <w:rFonts w:ascii="Arial" w:hAnsi="Arial" w:cs="Arial" w:eastAsia="Arial"/>
          <w:sz w:val="21"/>
          <w:szCs w:val="21"/>
          <w:color w:val="010101"/>
          <w:spacing w:val="55"/>
          <w:w w:val="100"/>
        </w:rPr>
        <w:t> </w:t>
      </w:r>
      <w:r>
        <w:rPr>
          <w:rFonts w:ascii="Arial" w:hAnsi="Arial" w:cs="Arial" w:eastAsia="Arial"/>
          <w:sz w:val="21"/>
          <w:szCs w:val="21"/>
          <w:color w:val="010101"/>
          <w:spacing w:val="-4"/>
          <w:w w:val="169"/>
        </w:rPr>
        <w:t>1</w:t>
      </w:r>
      <w:r>
        <w:rPr>
          <w:rFonts w:ascii="Times New Roman" w:hAnsi="Times New Roman" w:cs="Times New Roman" w:eastAsia="Times New Roman"/>
          <w:sz w:val="35"/>
          <w:szCs w:val="35"/>
          <w:color w:val="010101"/>
          <w:spacing w:val="0"/>
          <w:w w:val="58"/>
        </w:rPr>
        <w:t>=</w:t>
      </w:r>
      <w:r>
        <w:rPr>
          <w:rFonts w:ascii="Times New Roman" w:hAnsi="Times New Roman" w:cs="Times New Roman" w:eastAsia="Times New Roman"/>
          <w:sz w:val="35"/>
          <w:szCs w:val="35"/>
          <w:color w:val="010101"/>
          <w:spacing w:val="-17"/>
          <w:w w:val="100"/>
        </w:rPr>
        <w:t> </w:t>
      </w:r>
      <w:r>
        <w:rPr>
          <w:rFonts w:ascii="Arial" w:hAnsi="Arial" w:cs="Arial" w:eastAsia="Arial"/>
          <w:sz w:val="21"/>
          <w:szCs w:val="21"/>
          <w:color w:val="010101"/>
          <w:spacing w:val="0"/>
          <w:w w:val="100"/>
        </w:rPr>
        <w:t>10</w:t>
      </w:r>
      <w:r>
        <w:rPr>
          <w:rFonts w:ascii="Arial" w:hAnsi="Arial" w:cs="Arial" w:eastAsia="Arial"/>
          <w:sz w:val="21"/>
          <w:szCs w:val="21"/>
          <w:color w:val="010101"/>
          <w:spacing w:val="7"/>
          <w:w w:val="100"/>
        </w:rPr>
        <w:t> </w:t>
      </w:r>
      <w:r>
        <w:rPr>
          <w:rFonts w:ascii="Arial" w:hAnsi="Arial" w:cs="Arial" w:eastAsia="Arial"/>
          <w:sz w:val="21"/>
          <w:szCs w:val="21"/>
          <w:color w:val="010101"/>
          <w:spacing w:val="0"/>
          <w:w w:val="109"/>
        </w:rPr>
        <w:t>marks</w:t>
      </w:r>
      <w:r>
        <w:rPr>
          <w:rFonts w:ascii="Arial" w:hAnsi="Arial" w:cs="Arial" w:eastAsia="Arial"/>
          <w:sz w:val="21"/>
          <w:szCs w:val="21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2792" w:right="3172"/>
        <w:jc w:val="center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color w:val="1A1816"/>
          <w:spacing w:val="0"/>
          <w:w w:val="55"/>
        </w:rPr>
        <w:t>1111111111111111111111111111111111111111111111111111111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0" w:after="0" w:line="119" w:lineRule="exact"/>
        <w:ind w:left="3561" w:right="3919"/>
        <w:jc w:val="center"/>
        <w:rPr>
          <w:rFonts w:ascii="Times New Roman" w:hAnsi="Times New Roman" w:cs="Times New Roman" w:eastAsia="Times New Roman"/>
          <w:sz w:val="11"/>
          <w:szCs w:val="11"/>
        </w:rPr>
      </w:pPr>
      <w:rPr/>
      <w:r>
        <w:rPr>
          <w:rFonts w:ascii="Times New Roman" w:hAnsi="Times New Roman" w:cs="Times New Roman" w:eastAsia="Times New Roman"/>
          <w:sz w:val="11"/>
          <w:szCs w:val="11"/>
          <w:color w:val="979593"/>
          <w:w w:val="104"/>
        </w:rPr>
        <w:t>S</w:t>
      </w:r>
      <w:r>
        <w:rPr>
          <w:rFonts w:ascii="Times New Roman" w:hAnsi="Times New Roman" w:cs="Times New Roman" w:eastAsia="Times New Roman"/>
          <w:sz w:val="11"/>
          <w:szCs w:val="11"/>
          <w:color w:val="979593"/>
          <w:spacing w:val="-16"/>
          <w:w w:val="100"/>
        </w:rPr>
        <w:t> </w:t>
      </w:r>
      <w:r>
        <w:rPr>
          <w:rFonts w:ascii="Times New Roman" w:hAnsi="Times New Roman" w:cs="Times New Roman" w:eastAsia="Times New Roman"/>
          <w:sz w:val="11"/>
          <w:szCs w:val="11"/>
          <w:color w:val="82807E"/>
          <w:spacing w:val="0"/>
          <w:w w:val="127"/>
        </w:rPr>
        <w:t>0</w:t>
      </w:r>
      <w:r>
        <w:rPr>
          <w:rFonts w:ascii="Times New Roman" w:hAnsi="Times New Roman" w:cs="Times New Roman" w:eastAsia="Times New Roman"/>
          <w:sz w:val="11"/>
          <w:szCs w:val="11"/>
          <w:color w:val="82807E"/>
          <w:spacing w:val="-18"/>
          <w:w w:val="127"/>
        </w:rPr>
        <w:t>0</w:t>
      </w:r>
      <w:r>
        <w:rPr>
          <w:rFonts w:ascii="Times New Roman" w:hAnsi="Times New Roman" w:cs="Times New Roman" w:eastAsia="Times New Roman"/>
          <w:sz w:val="11"/>
          <w:szCs w:val="11"/>
          <w:color w:val="646462"/>
          <w:spacing w:val="0"/>
          <w:w w:val="200"/>
        </w:rPr>
        <w:t>1</w:t>
      </w:r>
      <w:r>
        <w:rPr>
          <w:rFonts w:ascii="Times New Roman" w:hAnsi="Times New Roman" w:cs="Times New Roman" w:eastAsia="Times New Roman"/>
          <w:sz w:val="11"/>
          <w:szCs w:val="11"/>
          <w:color w:val="646462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11"/>
          <w:szCs w:val="11"/>
          <w:color w:val="82807E"/>
          <w:spacing w:val="4"/>
          <w:w w:val="100"/>
        </w:rPr>
        <w:t>A</w:t>
      </w:r>
      <w:r>
        <w:rPr>
          <w:rFonts w:ascii="Times New Roman" w:hAnsi="Times New Roman" w:cs="Times New Roman" w:eastAsia="Times New Roman"/>
          <w:sz w:val="11"/>
          <w:szCs w:val="11"/>
          <w:color w:val="646462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11"/>
          <w:szCs w:val="11"/>
          <w:color w:val="64646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1"/>
          <w:szCs w:val="11"/>
          <w:color w:val="82807E"/>
          <w:spacing w:val="0"/>
          <w:w w:val="100"/>
        </w:rPr>
        <w:t>201</w:t>
      </w:r>
      <w:r>
        <w:rPr>
          <w:rFonts w:ascii="Times New Roman" w:hAnsi="Times New Roman" w:cs="Times New Roman" w:eastAsia="Times New Roman"/>
          <w:sz w:val="11"/>
          <w:szCs w:val="11"/>
          <w:color w:val="82807E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1"/>
          <w:szCs w:val="11"/>
          <w:color w:val="82807E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1"/>
          <w:szCs w:val="11"/>
          <w:color w:val="82807E"/>
          <w:spacing w:val="0"/>
          <w:w w:val="84"/>
        </w:rPr>
        <w:t>PO</w:t>
      </w:r>
      <w:r>
        <w:rPr>
          <w:rFonts w:ascii="Times New Roman" w:hAnsi="Times New Roman" w:cs="Times New Roman" w:eastAsia="Times New Roman"/>
          <w:sz w:val="11"/>
          <w:szCs w:val="11"/>
          <w:color w:val="82807E"/>
          <w:spacing w:val="-6"/>
          <w:w w:val="84"/>
        </w:rPr>
        <w:t>O</w:t>
      </w:r>
      <w:r>
        <w:rPr>
          <w:rFonts w:ascii="Times New Roman" w:hAnsi="Times New Roman" w:cs="Times New Roman" w:eastAsia="Times New Roman"/>
          <w:sz w:val="11"/>
          <w:szCs w:val="11"/>
          <w:color w:val="646462"/>
          <w:spacing w:val="0"/>
          <w:w w:val="230"/>
        </w:rPr>
        <w:t>l</w:t>
      </w:r>
      <w:r>
        <w:rPr>
          <w:rFonts w:ascii="Times New Roman" w:hAnsi="Times New Roman" w:cs="Times New Roman" w:eastAsia="Times New Roman"/>
          <w:sz w:val="11"/>
          <w:szCs w:val="11"/>
          <w:color w:val="64646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1"/>
          <w:szCs w:val="11"/>
          <w:color w:val="64646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11"/>
          <w:szCs w:val="11"/>
          <w:color w:val="646462"/>
          <w:spacing w:val="4"/>
          <w:w w:val="79"/>
        </w:rPr>
        <w:t>L</w:t>
      </w:r>
      <w:r>
        <w:rPr>
          <w:rFonts w:ascii="Times New Roman" w:hAnsi="Times New Roman" w:cs="Times New Roman" w:eastAsia="Times New Roman"/>
          <w:sz w:val="11"/>
          <w:szCs w:val="11"/>
          <w:color w:val="979593"/>
          <w:spacing w:val="0"/>
          <w:w w:val="89"/>
        </w:rPr>
        <w:t>EIOO</w:t>
      </w:r>
      <w:r>
        <w:rPr>
          <w:rFonts w:ascii="Times New Roman" w:hAnsi="Times New Roman" w:cs="Times New Roman" w:eastAsia="Times New Roman"/>
          <w:sz w:val="11"/>
          <w:szCs w:val="11"/>
          <w:color w:val="000000"/>
          <w:spacing w:val="0"/>
          <w:w w:val="100"/>
        </w:rPr>
      </w:r>
    </w:p>
    <w:p>
      <w:pPr>
        <w:jc w:val="center"/>
        <w:spacing w:after="0"/>
        <w:sectPr>
          <w:pgMar w:footer="0" w:header="749" w:top="960" w:bottom="0" w:left="1680" w:right="1300"/>
          <w:footerReference w:type="default" r:id="rId15"/>
          <w:pgSz w:w="11920" w:h="16840"/>
        </w:sectPr>
      </w:pPr>
      <w:rPr/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/>
        <w:pict>
          <v:group style="position:absolute;margin-left:72.024002pt;margin-top:587.979980pt;width:450.916pt;height:.1pt;mso-position-horizontal-relative:page;mso-position-vertical-relative:page;z-index:-2925" coordorigin="1440,11760" coordsize="9018,2">
            <v:shape style="position:absolute;left:1440;top:11760;width:9018;height:2" coordorigin="1440,11760" coordsize="9018,0" path="m1440,11760l10459,11760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615.099976pt;width:450.916pt;height:.1pt;mso-position-horizontal-relative:page;mso-position-vertical-relative:page;z-index:-2924" coordorigin="1440,12302" coordsize="9018,2">
            <v:shape style="position:absolute;left:1440;top:12302;width:9018;height:2" coordorigin="1440,12302" coordsize="9018,0" path="m1440,12302l10459,12302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sz w:val="22"/>
          <w:szCs w:val="22"/>
        </w:rPr>
      </w:r>
    </w:p>
    <w:p>
      <w:pPr>
        <w:spacing w:before="11" w:after="0" w:line="260" w:lineRule="auto"/>
        <w:ind w:left="328" w:right="597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0"/>
          <w:w w:val="100"/>
        </w:rPr>
        <w:t>Se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ew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ires</w:t>
      </w:r>
      <w:r>
        <w:rPr>
          <w:rFonts w:ascii="Calibri" w:hAnsi="Calibri" w:cs="Calibri" w:eastAsia="Calibri"/>
          <w:sz w:val="24"/>
          <w:szCs w:val="24"/>
          <w:spacing w:val="-7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rga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isa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all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legisla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ive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y</w:t>
      </w:r>
      <w:r>
        <w:rPr>
          <w:rFonts w:ascii="Calibri" w:hAnsi="Calibri" w:cs="Calibri" w:eastAsia="Calibri"/>
          <w:sz w:val="24"/>
          <w:szCs w:val="24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ire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m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1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are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4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ed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o.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ess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own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ave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m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ili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ies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are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q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es</w:t>
      </w:r>
      <w:r>
        <w:rPr>
          <w:rFonts w:ascii="Calibri" w:hAnsi="Calibri" w:cs="Calibri" w:eastAsia="Calibri"/>
          <w:sz w:val="24"/>
          <w:szCs w:val="24"/>
          <w:spacing w:val="-8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esses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are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m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lia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.</w:t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40" w:lineRule="auto"/>
        <w:ind w:left="100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pt;margin-top:-86.044228pt;width:440.75pt;height:77.25pt;mso-position-horizontal-relative:page;mso-position-vertical-relative:paragraph;z-index:-2920" coordorigin="1440,-1721" coordsize="8815,1545">
            <v:shape style="position:absolute;left:1440;top:-1721;width:8815;height:1545" coordorigin="1440,-1721" coordsize="8815,1545" path="m1440,-1463l1449,-1531,1474,-1592,1514,-1644,1565,-1684,1625,-1711,1693,-1721,9997,-1721,10021,-1720,10086,-1705,10145,-1675,10193,-1631,10229,-1577,10250,-1514,10255,-433,10254,-410,10239,-345,10209,-286,10165,-238,10111,-202,10048,-181,1698,-176,1674,-177,1609,-192,1550,-222,1502,-266,1466,-320,1445,-383,1440,-1463xe" filled="f" stroked="t" strokeweight="1pt" strokecolor="#000000">
              <v:path arrowok="t"/>
            </v:shape>
          </v:group>
          <w10:wrap type="none"/>
        </w:pic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2</w:t>
      </w:r>
      <w:r>
        <w:rPr>
          <w:rFonts w:ascii="Calibri" w:hAnsi="Calibri" w:cs="Calibri" w:eastAsia="Calibri"/>
          <w:sz w:val="22"/>
          <w:szCs w:val="22"/>
          <w:spacing w:val="6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(a)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se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m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lo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y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er’s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ili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ies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y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Wo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k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.</w:t>
      </w:r>
    </w:p>
    <w:p>
      <w:pPr>
        <w:spacing w:before="6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89" w:lineRule="exact"/>
        <w:ind w:right="99"/>
        <w:jc w:val="righ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24.145807pt;width:450.916pt;height:.1pt;mso-position-horizontal-relative:page;mso-position-vertical-relative:paragraph;z-index:-2936" coordorigin="1440,483" coordsize="9018,2">
            <v:shape style="position:absolute;left:1440;top:483;width:9018;height:2" coordorigin="1440,483" coordsize="9018,0" path="m1440,483l10459,48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1.265808pt;width:450.916pt;height:.1pt;mso-position-horizontal-relative:page;mso-position-vertical-relative:paragraph;z-index:-2935" coordorigin="1440,1025" coordsize="9018,2">
            <v:shape style="position:absolute;left:1440;top:1025;width:9018;height:2" coordorigin="1440,1025" coordsize="9018,0" path="m1440,1025l10459,1025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78.505806pt;width:450.916pt;height:.1pt;mso-position-horizontal-relative:page;mso-position-vertical-relative:paragraph;z-index:-2934" coordorigin="1440,1570" coordsize="9018,2">
            <v:shape style="position:absolute;left:1440;top:1570;width:9018;height:2" coordorigin="1440,1570" coordsize="9018,0" path="m1440,1570l10459,1570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05.655807pt;width:450.916pt;height:.1pt;mso-position-horizontal-relative:page;mso-position-vertical-relative:paragraph;z-index:-2933" coordorigin="1440,2113" coordsize="9018,2">
            <v:shape style="position:absolute;left:1440;top:2113;width:9018;height:2" coordorigin="1440,2113" coordsize="9018,0" path="m1440,2113l10459,211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[3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99"/>
        </w:rPr>
        <w:t>ma</w:t>
      </w:r>
      <w:r>
        <w:rPr>
          <w:rFonts w:ascii="Calibri" w:hAnsi="Calibri" w:cs="Calibri" w:eastAsia="Calibri"/>
          <w:sz w:val="24"/>
          <w:szCs w:val="24"/>
          <w:spacing w:val="1"/>
          <w:w w:val="99"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99"/>
        </w:rPr>
        <w:t>k</w:t>
      </w:r>
      <w:r>
        <w:rPr>
          <w:rFonts w:ascii="Calibri" w:hAnsi="Calibri" w:cs="Calibri" w:eastAsia="Calibri"/>
          <w:sz w:val="24"/>
          <w:szCs w:val="24"/>
          <w:spacing w:val="0"/>
          <w:w w:val="99"/>
        </w:rPr>
        <w:t>s]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10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40" w:lineRule="auto"/>
        <w:ind w:right="100"/>
        <w:jc w:val="righ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-77.664215pt;width:450.916pt;height:.1pt;mso-position-horizontal-relative:page;mso-position-vertical-relative:paragraph;z-index:-2932" coordorigin="1440,-1553" coordsize="9018,2">
            <v:shape style="position:absolute;left:1440;top:-1553;width:9018;height:2" coordorigin="1440,-1553" coordsize="9018,0" path="m1440,-1553l10459,-155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-50.544212pt;width:450.916pt;height:.1pt;mso-position-horizontal-relative:page;mso-position-vertical-relative:paragraph;z-index:-2931" coordorigin="1440,-1011" coordsize="9018,2">
            <v:shape style="position:absolute;left:1440;top:-1011;width:9018;height:2" coordorigin="1440,-1011" coordsize="9018,0" path="m1440,-1011l10459,-101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1.304001pt;margin-top:-23.304213pt;width:451.636pt;height:.1pt;mso-position-horizontal-relative:page;mso-position-vertical-relative:paragraph;z-index:-2930" coordorigin="1426,-466" coordsize="9033,2">
            <v:shape style="position:absolute;left:1426;top:-466;width:9033;height:2" coordorigin="1426,-466" coordsize="9033,0" path="m1426,-466l10459,-46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2a</w:t>
      </w:r>
      <w:r>
        <w:rPr>
          <w:rFonts w:ascii="Calibri" w:hAnsi="Calibri" w:cs="Calibri" w:eastAsia="Calibri"/>
          <w:sz w:val="24"/>
          <w:szCs w:val="24"/>
          <w:spacing w:val="-4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3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99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00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2</w:t>
      </w:r>
      <w:r>
        <w:rPr>
          <w:rFonts w:ascii="Calibri" w:hAnsi="Calibri" w:cs="Calibri" w:eastAsia="Calibri"/>
          <w:sz w:val="22"/>
          <w:szCs w:val="22"/>
          <w:spacing w:val="6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(b)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scri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2"/>
          <w:w w:val="100"/>
          <w:b/>
          <w:bCs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-4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ili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ies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ess</w:t>
      </w:r>
      <w:r>
        <w:rPr>
          <w:rFonts w:ascii="Calibri" w:hAnsi="Calibri" w:cs="Calibri" w:eastAsia="Calibri"/>
          <w:sz w:val="24"/>
          <w:szCs w:val="24"/>
          <w:spacing w:val="-7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ec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Ac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.</w:t>
      </w:r>
    </w:p>
    <w:p>
      <w:pPr>
        <w:spacing w:before="9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89" w:lineRule="exact"/>
        <w:ind w:right="104"/>
        <w:jc w:val="righ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28.345772pt;width:450.916pt;height:.1pt;mso-position-horizontal-relative:page;mso-position-vertical-relative:paragraph;z-index:-2929" coordorigin="1440,567" coordsize="9018,2">
            <v:shape style="position:absolute;left:1440;top:567;width:9018;height:2" coordorigin="1440,567" coordsize="9018,0" path="m1440,567l10459,567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5.465771pt;width:450.916pt;height:.1pt;mso-position-horizontal-relative:page;mso-position-vertical-relative:paragraph;z-index:-2928" coordorigin="1440,1109" coordsize="9018,2">
            <v:shape style="position:absolute;left:1440;top:1109;width:9018;height:2" coordorigin="1440,1109" coordsize="9018,0" path="m1440,1109l10459,1109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82.58577pt;width:450.916pt;height:.1pt;mso-position-horizontal-relative:page;mso-position-vertical-relative:paragraph;z-index:-2927" coordorigin="1440,1652" coordsize="9018,2">
            <v:shape style="position:absolute;left:1440;top:1652;width:9018;height:2" coordorigin="1440,1652" coordsize="9018,0" path="m1440,1652l10459,1652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09.705772pt;width:450.916pt;height:.1pt;mso-position-horizontal-relative:page;mso-position-vertical-relative:paragraph;z-index:-2926" coordorigin="1440,2194" coordsize="9018,2">
            <v:shape style="position:absolute;left:1440;top:2194;width:9018;height:2" coordorigin="1440,2194" coordsize="9018,0" path="m1440,2194l10459,2194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[4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99"/>
        </w:rPr>
        <w:t>ma</w:t>
      </w:r>
      <w:r>
        <w:rPr>
          <w:rFonts w:ascii="Calibri" w:hAnsi="Calibri" w:cs="Calibri" w:eastAsia="Calibri"/>
          <w:sz w:val="24"/>
          <w:szCs w:val="24"/>
          <w:spacing w:val="1"/>
          <w:w w:val="99"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99"/>
        </w:rPr>
        <w:t>k</w:t>
      </w:r>
      <w:r>
        <w:rPr>
          <w:rFonts w:ascii="Calibri" w:hAnsi="Calibri" w:cs="Calibri" w:eastAsia="Calibri"/>
          <w:sz w:val="24"/>
          <w:szCs w:val="24"/>
          <w:spacing w:val="0"/>
          <w:w w:val="99"/>
        </w:rPr>
        <w:t>s]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9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11" w:after="0" w:line="240" w:lineRule="auto"/>
        <w:ind w:left="5993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-77.664223pt;width:450.916pt;height:.1pt;mso-position-horizontal-relative:page;mso-position-vertical-relative:paragraph;z-index:-2923" coordorigin="1440,-1553" coordsize="9018,2">
            <v:shape style="position:absolute;left:1440;top:-1553;width:9018;height:2" coordorigin="1440,-1553" coordsize="9018,0" path="m1440,-1553l10459,-155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-50.54422pt;width:450.916pt;height:.1pt;mso-position-horizontal-relative:page;mso-position-vertical-relative:paragraph;z-index:-2922" coordorigin="1440,-1011" coordsize="9018,2">
            <v:shape style="position:absolute;left:1440;top:-1011;width:9018;height:2" coordorigin="1440,-1011" coordsize="9018,0" path="m1440,-1011l10459,-101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1.304001pt;margin-top:-23.304222pt;width:451.636pt;height:.1pt;mso-position-horizontal-relative:page;mso-position-vertical-relative:paragraph;z-index:-2921" coordorigin="1426,-466" coordsize="9033,2">
            <v:shape style="position:absolute;left:1426;top:-466;width:9033;height:2" coordorigin="1426,-466" coordsize="9033,0" path="m1426,-466l10459,-46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2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b</w:t>
      </w:r>
      <w:r>
        <w:rPr>
          <w:rFonts w:ascii="Calibri" w:hAnsi="Calibri" w:cs="Calibri" w:eastAsia="Calibri"/>
          <w:sz w:val="24"/>
          <w:szCs w:val="24"/>
          <w:spacing w:val="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-3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4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left"/>
        <w:spacing w:after="0"/>
        <w:sectPr>
          <w:pgMar w:footer="839" w:header="749" w:top="960" w:bottom="1020" w:left="1340" w:right="1320"/>
          <w:footerReference w:type="default" r:id="rId16"/>
          <w:pgSz w:w="11920" w:h="16840"/>
        </w:sectPr>
      </w:pPr>
      <w:rPr/>
    </w:p>
    <w:p>
      <w:pPr>
        <w:spacing w:before="18" w:after="0" w:line="240" w:lineRule="auto"/>
        <w:ind w:left="100" w:right="-76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2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(c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)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C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p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-4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ilisa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isi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ec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.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1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89" w:lineRule="exact"/>
        <w:ind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24.145752pt;width:450.916pt;height:.1pt;mso-position-horizontal-relative:page;mso-position-vertical-relative:paragraph;z-index:-2919" coordorigin="1440,483" coordsize="9018,2">
            <v:shape style="position:absolute;left:1440;top:483;width:9018;height:2" coordorigin="1440,483" coordsize="9018,0" path="m1440,483l10459,48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1.385754pt;width:450.916pt;height:.1pt;mso-position-horizontal-relative:page;mso-position-vertical-relative:paragraph;z-index:-2918" coordorigin="1440,1028" coordsize="9018,2">
            <v:shape style="position:absolute;left:1440;top:1028;width:9018;height:2" coordorigin="1440,1028" coordsize="9018,0" path="m1440,1028l10459,102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78.505753pt;width:450.916pt;height:.1pt;mso-position-horizontal-relative:page;mso-position-vertical-relative:paragraph;z-index:-2917" coordorigin="1440,1570" coordsize="9018,2">
            <v:shape style="position:absolute;left:1440;top:1570;width:9018;height:2" coordorigin="1440,1570" coordsize="9018,0" path="m1440,1570l10459,1570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05.625755pt;width:450.916pt;height:.1pt;mso-position-horizontal-relative:page;mso-position-vertical-relative:paragraph;z-index:-2916" coordorigin="1440,2113" coordsize="9018,2">
            <v:shape style="position:absolute;left:1440;top:2113;width:9018;height:2" coordorigin="1440,2113" coordsize="9018,0" path="m1440,2113l10459,211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[2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k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s]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left"/>
        <w:spacing w:after="0"/>
        <w:sectPr>
          <w:pgMar w:header="749" w:footer="839" w:top="960" w:bottom="1020" w:left="1340" w:right="1320"/>
          <w:pgSz w:w="11920" w:h="16840"/>
          <w:cols w:num="2" w:equalWidth="0">
            <w:col w:w="6698" w:space="1514"/>
            <w:col w:w="1048"/>
          </w:cols>
        </w:sectPr>
      </w:pPr>
      <w:rPr/>
    </w:p>
    <w:p>
      <w:pPr>
        <w:spacing w:before="10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9" w:lineRule="exact"/>
        <w:ind w:left="6020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-77.694237pt;width:450.916pt;height:.1pt;mso-position-horizontal-relative:page;mso-position-vertical-relative:paragraph;z-index:-2915" coordorigin="1440,-1554" coordsize="9018,2">
            <v:shape style="position:absolute;left:1440;top:-1554;width:9018;height:2" coordorigin="1440,-1554" coordsize="9018,0" path="m1440,-1554l10459,-1554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-50.454239pt;width:450.916pt;height:.1pt;mso-position-horizontal-relative:page;mso-position-vertical-relative:paragraph;z-index:-2914" coordorigin="1440,-1009" coordsize="9018,2">
            <v:shape style="position:absolute;left:1440;top:-1009;width:9018;height:2" coordorigin="1440,-1009" coordsize="9018,0" path="m1440,-1009l10459,-1009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1.304001pt;margin-top:-23.304237pt;width:451.636pt;height:.1pt;mso-position-horizontal-relative:page;mso-position-vertical-relative:paragraph;z-index:-2913" coordorigin="1426,-466" coordsize="9033,2">
            <v:shape style="position:absolute;left:1426;top:-466;width:9033;height:2" coordorigin="1426,-466" coordsize="9033,0" path="m1426,-466l10459,-46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3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2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c</w:t>
      </w:r>
      <w:r>
        <w:rPr>
          <w:rFonts w:ascii="Calibri" w:hAnsi="Calibri" w:cs="Calibri" w:eastAsia="Calibri"/>
          <w:sz w:val="24"/>
          <w:szCs w:val="24"/>
          <w:spacing w:val="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2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jc w:val="left"/>
        <w:spacing w:after="0"/>
        <w:sectPr>
          <w:type w:val="continuous"/>
          <w:pgSz w:w="11920" w:h="16840"/>
          <w:pgMar w:top="600" w:bottom="0" w:left="1340" w:right="1320"/>
        </w:sectPr>
      </w:pPr>
      <w:rPr/>
    </w:p>
    <w:p>
      <w:pPr>
        <w:spacing w:before="11" w:after="0" w:line="240" w:lineRule="auto"/>
        <w:ind w:left="100" w:right="-76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2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(d)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y</w:t>
      </w:r>
      <w:r>
        <w:rPr>
          <w:rFonts w:ascii="Calibri" w:hAnsi="Calibri" w:cs="Calibri" w:eastAsia="Calibri"/>
          <w:sz w:val="24"/>
          <w:szCs w:val="24"/>
          <w:spacing w:val="-6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yp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-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ec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ec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io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s.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8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89" w:lineRule="exact"/>
        <w:ind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24.145781pt;width:450.916pt;height:.1pt;mso-position-horizontal-relative:page;mso-position-vertical-relative:paragraph;z-index:-2912" coordorigin="1440,483" coordsize="9018,2">
            <v:shape style="position:absolute;left:1440;top:483;width:9018;height:2" coordorigin="1440,483" coordsize="9018,0" path="m1440,483l10459,48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1.38578pt;width:450.916pt;height:.1pt;mso-position-horizontal-relative:page;mso-position-vertical-relative:paragraph;z-index:-2911" coordorigin="1440,1028" coordsize="9018,2">
            <v:shape style="position:absolute;left:1440;top:1028;width:9018;height:2" coordorigin="1440,1028" coordsize="9018,0" path="m1440,1028l10459,102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78.52578pt;width:450.916pt;height:.1pt;mso-position-horizontal-relative:page;mso-position-vertical-relative:paragraph;z-index:-2910" coordorigin="1440,1571" coordsize="9018,2">
            <v:shape style="position:absolute;left:1440;top:1571;width:9018;height:2" coordorigin="1440,1571" coordsize="9018,0" path="m1440,1571l10459,157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05.645782pt;width:450.916pt;height:.1pt;mso-position-horizontal-relative:page;mso-position-vertical-relative:paragraph;z-index:-2909" coordorigin="1440,2113" coordsize="9018,2">
            <v:shape style="position:absolute;left:1440;top:2113;width:9018;height:2" coordorigin="1440,2113" coordsize="9018,0" path="m1440,2113l10459,211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[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4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k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]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left"/>
        <w:spacing w:after="0"/>
        <w:sectPr>
          <w:type w:val="continuous"/>
          <w:pgSz w:w="11920" w:h="16840"/>
          <w:pgMar w:top="600" w:bottom="0" w:left="1340" w:right="1320"/>
          <w:cols w:num="2" w:equalWidth="0">
            <w:col w:w="6687" w:space="1524"/>
            <w:col w:w="1049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72.024002pt;margin-top:484.509979pt;width:450.916pt;height:.1pt;mso-position-horizontal-relative:page;mso-position-vertical-relative:page;z-index:-2908" coordorigin="1440,9690" coordsize="9018,2">
            <v:shape style="position:absolute;left:1440;top:9690;width:9018;height:2" coordorigin="1440,9690" coordsize="9018,0" path="m1440,9690l10459,9690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11.749969pt;width:450.916pt;height:.1pt;mso-position-horizontal-relative:page;mso-position-vertical-relative:page;z-index:-2907" coordorigin="1440,10235" coordsize="9018,2">
            <v:shape style="position:absolute;left:1440;top:10235;width:9018;height:2" coordorigin="1440,10235" coordsize="9018,0" path="m1440,10235l10459,10235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40" w:lineRule="auto"/>
        <w:ind w:left="5993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-77.694214pt;width:450.916pt;height:.1pt;mso-position-horizontal-relative:page;mso-position-vertical-relative:paragraph;z-index:-2906" coordorigin="1440,-1554" coordsize="9018,2">
            <v:shape style="position:absolute;left:1440;top:-1554;width:9018;height:2" coordorigin="1440,-1554" coordsize="9018,0" path="m1440,-1554l10459,-1554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-50.574215pt;width:450.916pt;height:.1pt;mso-position-horizontal-relative:page;mso-position-vertical-relative:paragraph;z-index:-2905" coordorigin="1440,-1011" coordsize="9018,2">
            <v:shape style="position:absolute;left:1440;top:-1011;width:9018;height:2" coordorigin="1440,-1011" coordsize="9018,0" path="m1440,-1011l10459,-101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1.304001pt;margin-top:-23.424213pt;width:451.636pt;height:.1pt;mso-position-horizontal-relative:page;mso-position-vertical-relative:paragraph;z-index:-2904" coordorigin="1426,-468" coordsize="9033,2">
            <v:shape style="position:absolute;left:1426;top:-468;width:9033;height:2" coordorigin="1426,-468" coordsize="9033,0" path="m1426,-468l10459,-46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2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-3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4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left"/>
        <w:spacing w:after="0"/>
        <w:sectPr>
          <w:type w:val="continuous"/>
          <w:pgSz w:w="11920" w:h="16840"/>
          <w:pgMar w:top="600" w:bottom="0" w:left="1340" w:right="1320"/>
        </w:sectPr>
      </w:pPr>
      <w:rPr/>
    </w:p>
    <w:p>
      <w:pPr>
        <w:spacing w:before="0" w:after="0" w:line="130" w:lineRule="exact"/>
        <w:jc w:val="left"/>
        <w:rPr>
          <w:sz w:val="13"/>
          <w:szCs w:val="13"/>
        </w:rPr>
      </w:pPr>
      <w:rPr/>
      <w:r>
        <w:rPr/>
        <w:pict>
          <v:group style="position:absolute;margin-left:72.024002pt;margin-top:122.659981pt;width:450.916pt;height:.1pt;mso-position-horizontal-relative:page;mso-position-vertical-relative:page;z-index:-2903" coordorigin="1440,2453" coordsize="9018,2">
            <v:shape style="position:absolute;left:1440;top:2453;width:9018;height:2" coordorigin="1440,2453" coordsize="9018,0" path="m1440,2453l10459,245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49.779984pt;width:450.916pt;height:.1pt;mso-position-horizontal-relative:page;mso-position-vertical-relative:page;z-index:-2902" coordorigin="1440,2996" coordsize="9018,2">
            <v:shape style="position:absolute;left:1440;top:2996;width:9018;height:2" coordorigin="1440,2996" coordsize="9018,0" path="m1440,2996l10459,299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76.899979pt;width:450.916pt;height:.1pt;mso-position-horizontal-relative:page;mso-position-vertical-relative:page;z-index:-2901" coordorigin="1440,3538" coordsize="9018,2">
            <v:shape style="position:absolute;left:1440;top:3538;width:9018;height:2" coordorigin="1440,3538" coordsize="9018,0" path="m1440,3538l10459,353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40" w:lineRule="auto"/>
        <w:ind w:left="6021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-77.694237pt;width:450.916pt;height:.1pt;mso-position-horizontal-relative:page;mso-position-vertical-relative:paragraph;z-index:-2900" coordorigin="1440,-1554" coordsize="9018,2">
            <v:shape style="position:absolute;left:1440;top:-1554;width:9018;height:2" coordorigin="1440,-1554" coordsize="9018,0" path="m1440,-1554l10459,-1554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-50.454239pt;width:450.916pt;height:.1pt;mso-position-horizontal-relative:page;mso-position-vertical-relative:paragraph;z-index:-2899" coordorigin="1440,-1009" coordsize="9018,2">
            <v:shape style="position:absolute;left:1440;top:-1009;width:9018;height:2" coordorigin="1440,-1009" coordsize="9018,0" path="m1440,-1009l10459,-1009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1.304001pt;margin-top:-23.304237pt;width:451.636pt;height:.1pt;mso-position-horizontal-relative:page;mso-position-vertical-relative:paragraph;z-index:-2898" coordorigin="1426,-466" coordsize="9033,2">
            <v:shape style="position:absolute;left:1426;top:-466;width:9033;height:2" coordorigin="1426,-466" coordsize="9033,0" path="m1426,-466l10459,-46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2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2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5353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2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1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5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left"/>
        <w:spacing w:after="0"/>
        <w:sectPr>
          <w:pgMar w:header="749" w:footer="839" w:top="1900" w:bottom="1020" w:left="1320" w:right="1320"/>
          <w:headerReference w:type="default" r:id="rId17"/>
          <w:footerReference w:type="default" r:id="rId18"/>
          <w:pgSz w:w="11920" w:h="16840"/>
        </w:sectPr>
      </w:pPr>
      <w:rPr/>
    </w:p>
    <w:p>
      <w:pPr>
        <w:spacing w:before="18" w:after="0" w:line="240" w:lineRule="auto"/>
        <w:ind w:left="100" w:right="-76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3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(a)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2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-4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eff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8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ll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air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k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: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7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100" w:right="-20"/>
        <w:jc w:val="left"/>
        <w:tabs>
          <w:tab w:pos="460" w:val="left"/>
        </w:tabs>
        <w:rPr>
          <w:rFonts w:ascii="Calibri" w:hAnsi="Calibri" w:cs="Calibri" w:eastAsia="Calibri"/>
          <w:sz w:val="24"/>
          <w:szCs w:val="24"/>
        </w:rPr>
      </w:pPr>
      <w:rPr/>
      <w:r>
        <w:rPr>
          <w:rFonts w:ascii="Symbol" w:hAnsi="Symbol" w:cs="Symbol" w:eastAsia="Symbol"/>
          <w:sz w:val="24"/>
          <w:szCs w:val="24"/>
          <w:spacing w:val="0"/>
          <w:w w:val="100"/>
        </w:rPr>
        <w:t>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rm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</w:p>
    <w:p>
      <w:pPr>
        <w:spacing w:before="20" w:after="0" w:line="240" w:lineRule="auto"/>
        <w:ind w:left="100" w:right="-20"/>
        <w:jc w:val="left"/>
        <w:tabs>
          <w:tab w:pos="460" w:val="left"/>
        </w:tabs>
        <w:rPr>
          <w:rFonts w:ascii="Calibri" w:hAnsi="Calibri" w:cs="Calibri" w:eastAsia="Calibri"/>
          <w:sz w:val="24"/>
          <w:szCs w:val="24"/>
        </w:rPr>
      </w:pPr>
      <w:rPr/>
      <w:r>
        <w:rPr>
          <w:rFonts w:ascii="Symbol" w:hAnsi="Symbol" w:cs="Symbol" w:eastAsia="Symbol"/>
          <w:sz w:val="24"/>
          <w:szCs w:val="24"/>
          <w:spacing w:val="0"/>
          <w:w w:val="100"/>
        </w:rPr>
        <w:t>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Ex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oli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5" w:after="0" w:line="110" w:lineRule="exact"/>
        <w:jc w:val="left"/>
        <w:rPr>
          <w:sz w:val="11"/>
          <w:szCs w:val="11"/>
        </w:rPr>
      </w:pPr>
      <w:rPr/>
      <w:r>
        <w:rPr/>
        <w:br w:type="column"/>
      </w:r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89" w:lineRule="exact"/>
        <w:ind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24.14579pt;width:450.916pt;height:.1pt;mso-position-horizontal-relative:page;mso-position-vertical-relative:paragraph;z-index:-2897" coordorigin="1440,483" coordsize="9018,2">
            <v:shape style="position:absolute;left:1440;top:483;width:9018;height:2" coordorigin="1440,483" coordsize="9018,0" path="m1440,483l10459,48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1.265793pt;width:450.916pt;height:.1pt;mso-position-horizontal-relative:page;mso-position-vertical-relative:paragraph;z-index:-2896" coordorigin="1440,1025" coordsize="9018,2">
            <v:shape style="position:absolute;left:1440;top:1025;width:9018;height:2" coordorigin="1440,1025" coordsize="9018,0" path="m1440,1025l10459,1025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78.385788pt;width:450.916pt;height:.1pt;mso-position-horizontal-relative:page;mso-position-vertical-relative:paragraph;z-index:-2895" coordorigin="1440,1568" coordsize="9018,2">
            <v:shape style="position:absolute;left:1440;top:1568;width:9018;height:2" coordorigin="1440,1568" coordsize="9018,0" path="m1440,1568l10459,156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05.625793pt;width:450.916pt;height:.1pt;mso-position-horizontal-relative:page;mso-position-vertical-relative:paragraph;z-index:-2894" coordorigin="1440,2113" coordsize="9018,2">
            <v:shape style="position:absolute;left:1440;top:2113;width:9018;height:2" coordorigin="1440,2113" coordsize="9018,0" path="m1440,2113l10459,211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[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2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k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]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left"/>
        <w:spacing w:after="0"/>
        <w:sectPr>
          <w:pgMar w:header="749" w:footer="839" w:top="960" w:bottom="1020" w:left="1340" w:right="1320"/>
          <w:headerReference w:type="default" r:id="rId19"/>
          <w:pgSz w:w="11920" w:h="16840"/>
          <w:cols w:num="2" w:equalWidth="0">
            <w:col w:w="6981" w:space="1231"/>
            <w:col w:w="1048"/>
          </w:cols>
        </w:sectPr>
      </w:pPr>
      <w:rPr/>
    </w:p>
    <w:p>
      <w:pPr>
        <w:spacing w:before="10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40" w:lineRule="auto"/>
        <w:ind w:left="5961" w:right="58"/>
        <w:jc w:val="center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-77.66423pt;width:450.916pt;height:.1pt;mso-position-horizontal-relative:page;mso-position-vertical-relative:paragraph;z-index:-2893" coordorigin="1440,-1553" coordsize="9018,2">
            <v:shape style="position:absolute;left:1440;top:-1553;width:9018;height:2" coordorigin="1440,-1553" coordsize="9018,0" path="m1440,-1553l10459,-155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-50.544231pt;width:450.916pt;height:.1pt;mso-position-horizontal-relative:page;mso-position-vertical-relative:paragraph;z-index:-2892" coordorigin="1440,-1011" coordsize="9018,2">
            <v:shape style="position:absolute;left:1440;top:-1011;width:9018;height:2" coordorigin="1440,-1011" coordsize="9018,0" path="m1440,-1011l10459,-101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1.304001pt;margin-top:-23.30423pt;width:451.636pt;height:.1pt;mso-position-horizontal-relative:page;mso-position-vertical-relative:paragraph;z-index:-2891" coordorigin="1426,-466" coordsize="9033,2">
            <v:shape style="position:absolute;left:1426;top:-466;width:9033;height:2" coordorigin="1426,-466" coordsize="9033,0" path="m1426,-466l10459,-46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3a</w:t>
      </w:r>
      <w:r>
        <w:rPr>
          <w:rFonts w:ascii="Calibri" w:hAnsi="Calibri" w:cs="Calibri" w:eastAsia="Calibri"/>
          <w:sz w:val="24"/>
          <w:szCs w:val="24"/>
          <w:spacing w:val="-4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2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99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8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6083" w:right="64"/>
        <w:jc w:val="center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3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2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99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center"/>
        <w:spacing w:after="0"/>
        <w:sectPr>
          <w:type w:val="continuous"/>
          <w:pgSz w:w="11920" w:h="16840"/>
          <w:pgMar w:top="600" w:bottom="0" w:left="1340" w:right="1320"/>
        </w:sectPr>
      </w:pPr>
      <w:rPr/>
    </w:p>
    <w:p>
      <w:pPr>
        <w:spacing w:before="3" w:after="0" w:line="160" w:lineRule="exact"/>
        <w:jc w:val="left"/>
        <w:rPr>
          <w:sz w:val="16"/>
          <w:szCs w:val="16"/>
        </w:rPr>
      </w:pPr>
      <w:rPr/>
      <w:r>
        <w:rPr/>
        <w:pict>
          <v:group style="position:absolute;margin-left:72.024002pt;margin-top:299.929993pt;width:450.916pt;height:.1pt;mso-position-horizontal-relative:page;mso-position-vertical-relative:page;z-index:-2886" coordorigin="1440,5999" coordsize="9018,2">
            <v:shape style="position:absolute;left:1440;top:5999;width:9018;height:2" coordorigin="1440,5999" coordsize="9018,0" path="m1440,5999l10459,5999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327.169983pt;width:450.916pt;height:.1pt;mso-position-horizontal-relative:page;mso-position-vertical-relative:page;z-index:-2885" coordorigin="1440,6543" coordsize="9018,2">
            <v:shape style="position:absolute;left:1440;top:6543;width:9018;height:2" coordorigin="1440,6543" coordsize="9018,0" path="m1440,6543l10459,654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354.289978pt;width:450.916pt;height:.1pt;mso-position-horizontal-relative:page;mso-position-vertical-relative:page;z-index:-2884" coordorigin="1440,7086" coordsize="9018,2">
            <v:shape style="position:absolute;left:1440;top:7086;width:9018;height:2" coordorigin="1440,7086" coordsize="9018,0" path="m1440,7086l10459,708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381.409973pt;width:450.916pt;height:.1pt;mso-position-horizontal-relative:page;mso-position-vertical-relative:page;z-index:-2883" coordorigin="1440,7628" coordsize="9018,2">
            <v:shape style="position:absolute;left:1440;top:7628;width:9018;height:2" coordorigin="1440,7628" coordsize="9018,0" path="m1440,7628l10459,762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408.549988pt;width:450.916pt;height:.1pt;mso-position-horizontal-relative:page;mso-position-vertical-relative:page;z-index:-2882" coordorigin="1440,8171" coordsize="9018,2">
            <v:shape style="position:absolute;left:1440;top:8171;width:9018;height:2" coordorigin="1440,8171" coordsize="9018,0" path="m1440,8171l10459,817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435.789978pt;width:450.916pt;height:.1pt;mso-position-horizontal-relative:page;mso-position-vertical-relative:page;z-index:-2881" coordorigin="1440,8716" coordsize="9018,2">
            <v:shape style="position:absolute;left:1440;top:8716;width:9018;height:2" coordorigin="1440,8716" coordsize="9018,0" path="m1440,8716l10459,871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462.909973pt;width:450.916pt;height:.1pt;mso-position-horizontal-relative:page;mso-position-vertical-relative:page;z-index:-2880" coordorigin="1440,9258" coordsize="9018,2">
            <v:shape style="position:absolute;left:1440;top:9258;width:9018;height:2" coordorigin="1440,9258" coordsize="9018,0" path="m1440,9258l10459,925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490.029968pt;width:450.916pt;height:.1pt;mso-position-horizontal-relative:page;mso-position-vertical-relative:page;z-index:-2879" coordorigin="1440,9801" coordsize="9018,2">
            <v:shape style="position:absolute;left:1440;top:9801;width:9018;height:2" coordorigin="1440,9801" coordsize="9018,0" path="m1440,9801l10459,980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17.149963pt;width:450.916pt;height:.1pt;mso-position-horizontal-relative:page;mso-position-vertical-relative:page;z-index:-2878" coordorigin="1440,10343" coordsize="9018,2">
            <v:shape style="position:absolute;left:1440;top:10343;width:9018;height:2" coordorigin="1440,10343" coordsize="9018,0" path="m1440,10343l10459,1034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44.269958pt;width:450.916pt;height:.1pt;mso-position-horizontal-relative:page;mso-position-vertical-relative:page;z-index:-2877" coordorigin="1440,10885" coordsize="9018,2">
            <v:shape style="position:absolute;left:1440;top:10885;width:9018;height:2" coordorigin="1440,10885" coordsize="9018,0" path="m1440,10885l10459,10885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71.51001pt;width:450.916pt;height:.1pt;mso-position-horizontal-relative:page;mso-position-vertical-relative:page;z-index:-2876" coordorigin="1440,11430" coordsize="9018,2">
            <v:shape style="position:absolute;left:1440;top:11430;width:9018;height:2" coordorigin="1440,11430" coordsize="9018,0" path="m1440,11430l10459,11430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98.659973pt;width:450.916pt;height:.1pt;mso-position-horizontal-relative:page;mso-position-vertical-relative:page;z-index:-2875" coordorigin="1440,11973" coordsize="9018,2">
            <v:shape style="position:absolute;left:1440;top:11973;width:9018;height:2" coordorigin="1440,11973" coordsize="9018,0" path="m1440,11973l10459,1197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625.779968pt;width:450.916pt;height:.1pt;mso-position-horizontal-relative:page;mso-position-vertical-relative:page;z-index:-2874" coordorigin="1440,12516" coordsize="9018,2">
            <v:shape style="position:absolute;left:1440;top:12516;width:9018;height:2" coordorigin="1440,12516" coordsize="9018,0" path="m1440,12516l10459,1251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652.899963pt;width:450.916pt;height:.1pt;mso-position-horizontal-relative:page;mso-position-vertical-relative:page;z-index:-2873" coordorigin="1440,13058" coordsize="9018,2">
            <v:shape style="position:absolute;left:1440;top:13058;width:9018;height:2" coordorigin="1440,13058" coordsize="9018,0" path="m1440,13058l10459,1305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680.139954pt;width:450.916pt;height:.1pt;mso-position-horizontal-relative:page;mso-position-vertical-relative:page;z-index:-2872" coordorigin="1440,13603" coordsize="9018,2">
            <v:shape style="position:absolute;left:1440;top:13603;width:9018;height:2" coordorigin="1440,13603" coordsize="9018,0" path="m1440,13603l10459,1360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707.26001pt;width:450.916pt;height:.1pt;mso-position-horizontal-relative:page;mso-position-vertical-relative:page;z-index:-2871" coordorigin="1440,14145" coordsize="9018,2">
            <v:shape style="position:absolute;left:1440;top:14145;width:9018;height:2" coordorigin="1440,14145" coordsize="9018,0" path="m1440,14145l10459,14145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734.380005pt;width:450.916pt;height:.1pt;mso-position-horizontal-relative:page;mso-position-vertical-relative:page;z-index:-2870" coordorigin="1440,14688" coordsize="9018,2">
            <v:shape style="position:absolute;left:1440;top:14688;width:9018;height:2" coordorigin="1440,14688" coordsize="9018,0" path="m1440,14688l10459,1468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1.304001pt;margin-top:761.639954pt;width:451.636pt;height:.1pt;mso-position-horizontal-relative:page;mso-position-vertical-relative:page;z-index:-2869" coordorigin="1426,15233" coordsize="9033,2">
            <v:shape style="position:absolute;left:1426;top:15233;width:9033;height:2" coordorigin="1426,15233" coordsize="9033,0" path="m1426,15233l10459,1523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sz w:val="16"/>
          <w:szCs w:val="16"/>
        </w:rPr>
      </w:r>
    </w:p>
    <w:p>
      <w:pPr>
        <w:spacing w:before="11" w:after="0" w:line="258" w:lineRule="auto"/>
        <w:ind w:left="326" w:right="531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0"/>
          <w:w w:val="100"/>
        </w:rPr>
        <w:t>Aga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al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y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ar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4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as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ly</w:t>
      </w:r>
      <w:r>
        <w:rPr>
          <w:rFonts w:ascii="Calibri" w:hAnsi="Calibri" w:cs="Calibri" w:eastAsia="Calibri"/>
          <w:sz w:val="24"/>
          <w:szCs w:val="24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ed</w:t>
      </w:r>
      <w:r>
        <w:rPr>
          <w:rFonts w:ascii="Calibri" w:hAnsi="Calibri" w:cs="Calibri" w:eastAsia="Calibri"/>
          <w:sz w:val="24"/>
          <w:szCs w:val="24"/>
          <w:spacing w:val="-7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8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eve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is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ays</w:t>
      </w:r>
      <w:r>
        <w:rPr>
          <w:rFonts w:ascii="Calibri" w:hAnsi="Calibri" w:cs="Calibri" w:eastAsia="Calibri"/>
          <w:sz w:val="24"/>
          <w:szCs w:val="24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are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avail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.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On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vi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ev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,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as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ill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slig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ly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out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al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ay</w:t>
      </w:r>
      <w:r>
        <w:rPr>
          <w:rFonts w:ascii="Calibri" w:hAnsi="Calibri" w:cs="Calibri" w:eastAsia="Calibri"/>
          <w:sz w:val="24"/>
          <w:szCs w:val="24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ld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or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-7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s.</w:t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59" w:lineRule="auto"/>
        <w:ind w:left="100" w:right="27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pt;margin-top:-81.364235pt;width:451.3pt;height:74.1pt;mso-position-horizontal-relative:page;mso-position-vertical-relative:paragraph;z-index:-2868" coordorigin="1440,-1627" coordsize="9026,1482">
            <v:shape style="position:absolute;left:1440;top:-1627;width:9026;height:1482" coordorigin="1440,-1627" coordsize="9026,1482" path="m1440,-1380l1449,-1448,1476,-1508,1516,-1559,1569,-1597,1631,-1621,10219,-1627,10242,-1626,10308,-1611,10365,-1579,10412,-1534,10446,-1478,10464,-1414,10466,-392,10465,-369,10450,-304,10418,-246,10373,-199,10317,-166,10253,-148,1687,-145,1664,-146,1598,-162,1541,-193,1494,-238,1460,-294,1442,-359,1440,-1380xe" filled="f" stroked="t" strokeweight="1pt" strokecolor="#000000">
              <v:path arrowok="t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4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(a)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C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p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-4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p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p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-3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se</w:t>
      </w:r>
      <w:r>
        <w:rPr>
          <w:rFonts w:ascii="Calibri" w:hAnsi="Calibri" w:cs="Calibri" w:eastAsia="Calibri"/>
          <w:sz w:val="24"/>
          <w:szCs w:val="24"/>
          <w:spacing w:val="-4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ional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ies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availa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riva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7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rai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ig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io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.</w:t>
      </w:r>
    </w:p>
    <w:p>
      <w:pPr>
        <w:spacing w:before="0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40" w:lineRule="auto"/>
        <w:ind w:right="99"/>
        <w:jc w:val="righ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22.105768pt;width:450.916pt;height:.1pt;mso-position-horizontal-relative:page;mso-position-vertical-relative:paragraph;z-index:-2890" coordorigin="1440,442" coordsize="9018,2">
            <v:shape style="position:absolute;left:1440;top:442;width:9018;height:2" coordorigin="1440,442" coordsize="9018,0" path="m1440,442l10459,442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49.345768pt;width:450.916pt;height:.1pt;mso-position-horizontal-relative:page;mso-position-vertical-relative:paragraph;z-index:-2889" coordorigin="1440,987" coordsize="9018,2">
            <v:shape style="position:absolute;left:1440;top:987;width:9018;height:2" coordorigin="1440,987" coordsize="9018,0" path="m1440,987l10459,987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76.495766pt;width:450.916pt;height:.1pt;mso-position-horizontal-relative:page;mso-position-vertical-relative:paragraph;z-index:-2888" coordorigin="1440,1530" coordsize="9018,2">
            <v:shape style="position:absolute;left:1440;top:1530;width:9018;height:2" coordorigin="1440,1530" coordsize="9018,0" path="m1440,1530l10459,1530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03.615768pt;width:450.916pt;height:.1pt;mso-position-horizontal-relative:page;mso-position-vertical-relative:paragraph;z-index:-2887" coordorigin="1440,2072" coordsize="9018,2">
            <v:shape style="position:absolute;left:1440;top:2072;width:9018;height:2" coordorigin="1440,2072" coordsize="9018,0" path="m1440,2072l10459,2072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[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10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99"/>
        </w:rPr>
        <w:t>m</w:t>
      </w:r>
      <w:r>
        <w:rPr>
          <w:rFonts w:ascii="Calibri" w:hAnsi="Calibri" w:cs="Calibri" w:eastAsia="Calibri"/>
          <w:sz w:val="24"/>
          <w:szCs w:val="24"/>
          <w:spacing w:val="0"/>
          <w:w w:val="99"/>
        </w:rPr>
        <w:t>ar</w:t>
      </w:r>
      <w:r>
        <w:rPr>
          <w:rFonts w:ascii="Calibri" w:hAnsi="Calibri" w:cs="Calibri" w:eastAsia="Calibri"/>
          <w:sz w:val="24"/>
          <w:szCs w:val="24"/>
          <w:spacing w:val="-1"/>
          <w:w w:val="99"/>
        </w:rPr>
        <w:t>k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0"/>
          <w:w w:val="99"/>
        </w:rPr>
        <w:t>]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right"/>
        <w:spacing w:after="0"/>
        <w:sectPr>
          <w:pgMar w:header="749" w:footer="839" w:top="960" w:bottom="1020" w:left="1340" w:right="1320"/>
          <w:pgSz w:w="11920" w:h="16840"/>
        </w:sectPr>
      </w:pPr>
      <w:rPr/>
    </w:p>
    <w:p>
      <w:pPr>
        <w:spacing w:before="8" w:after="0" w:line="170" w:lineRule="exact"/>
        <w:jc w:val="left"/>
        <w:rPr>
          <w:sz w:val="17"/>
          <w:szCs w:val="17"/>
        </w:rPr>
      </w:pPr>
      <w:rPr/>
      <w:r>
        <w:rPr/>
        <w:pict>
          <v:group style="position:absolute;margin-left:72.024002pt;margin-top:49.799984pt;width:450.916pt;height:.1pt;mso-position-horizontal-relative:page;mso-position-vertical-relative:page;z-index:-2867" coordorigin="1440,996" coordsize="9018,2">
            <v:shape style="position:absolute;left:1440;top:996;width:9018;height:2" coordorigin="1440,996" coordsize="9018,0" path="m1440,996l10459,99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77.039986pt;width:450.916pt;height:.1pt;mso-position-horizontal-relative:page;mso-position-vertical-relative:page;z-index:-2866" coordorigin="1440,1541" coordsize="9018,2">
            <v:shape style="position:absolute;left:1440;top:1541;width:9018;height:2" coordorigin="1440,1541" coordsize="9018,0" path="m1440,1541l10459,154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04.179985pt;width:450.916pt;height:.1pt;mso-position-horizontal-relative:page;mso-position-vertical-relative:page;z-index:-2865" coordorigin="1440,2084" coordsize="9018,2">
            <v:shape style="position:absolute;left:1440;top:2084;width:9018;height:2" coordorigin="1440,2084" coordsize="9018,0" path="m1440,2084l10459,2084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31.299988pt;width:450.916pt;height:.1pt;mso-position-horizontal-relative:page;mso-position-vertical-relative:page;z-index:-2864" coordorigin="1440,2626" coordsize="9018,2">
            <v:shape style="position:absolute;left:1440;top:2626;width:9018;height:2" coordorigin="1440,2626" coordsize="9018,0" path="m1440,2626l10459,262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58.419983pt;width:450.916pt;height:.1pt;mso-position-horizontal-relative:page;mso-position-vertical-relative:page;z-index:-2863" coordorigin="1440,3168" coordsize="9018,2">
            <v:shape style="position:absolute;left:1440;top:3168;width:9018;height:2" coordorigin="1440,3168" coordsize="9018,0" path="m1440,3168l10459,316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85.659988pt;width:450.916pt;height:.1pt;mso-position-horizontal-relative:page;mso-position-vertical-relative:page;z-index:-2862" coordorigin="1440,3713" coordsize="9018,2">
            <v:shape style="position:absolute;left:1440;top:3713;width:9018;height:2" coordorigin="1440,3713" coordsize="9018,0" path="m1440,3713l10459,371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212.779984pt;width:450.916pt;height:.1pt;mso-position-horizontal-relative:page;mso-position-vertical-relative:page;z-index:-2861" coordorigin="1440,4256" coordsize="9018,2">
            <v:shape style="position:absolute;left:1440;top:4256;width:9018;height:2" coordorigin="1440,4256" coordsize="9018,0" path="m1440,4256l10459,425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239.899979pt;width:450.916pt;height:.1pt;mso-position-horizontal-relative:page;mso-position-vertical-relative:page;z-index:-2860" coordorigin="1440,4798" coordsize="9018,2">
            <v:shape style="position:absolute;left:1440;top:4798;width:9018;height:2" coordorigin="1440,4798" coordsize="9018,0" path="m1440,4798l10459,479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267.049988pt;width:450.916pt;height:.1pt;mso-position-horizontal-relative:page;mso-position-vertical-relative:page;z-index:-2859" coordorigin="1440,5341" coordsize="9018,2">
            <v:shape style="position:absolute;left:1440;top:5341;width:9018;height:2" coordorigin="1440,5341" coordsize="9018,0" path="m1440,5341l10459,534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294.169983pt;width:450.916pt;height:.1pt;mso-position-horizontal-relative:page;mso-position-vertical-relative:page;z-index:-2858" coordorigin="1440,5883" coordsize="9018,2">
            <v:shape style="position:absolute;left:1440;top:5883;width:9018;height:2" coordorigin="1440,5883" coordsize="9018,0" path="m1440,5883l10459,588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321.409973pt;width:450.916pt;height:.1pt;mso-position-horizontal-relative:page;mso-position-vertical-relative:page;z-index:-2857" coordorigin="1440,6428" coordsize="9018,2">
            <v:shape style="position:absolute;left:1440;top:6428;width:9018;height:2" coordorigin="1440,6428" coordsize="9018,0" path="m1440,6428l10459,642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348.529968pt;width:450.916pt;height:.1pt;mso-position-horizontal-relative:page;mso-position-vertical-relative:page;z-index:-2856" coordorigin="1440,6971" coordsize="9018,2">
            <v:shape style="position:absolute;left:1440;top:6971;width:9018;height:2" coordorigin="1440,6971" coordsize="9018,0" path="m1440,6971l10459,697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375.649994pt;width:450.916pt;height:.1pt;mso-position-horizontal-relative:page;mso-position-vertical-relative:page;z-index:-2855" coordorigin="1440,7513" coordsize="9018,2">
            <v:shape style="position:absolute;left:1440;top:7513;width:9018;height:2" coordorigin="1440,7513" coordsize="9018,0" path="m1440,7513l10459,751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402.769989pt;width:450.916pt;height:.1pt;mso-position-horizontal-relative:page;mso-position-vertical-relative:page;z-index:-2854" coordorigin="1440,8055" coordsize="9018,2">
            <v:shape style="position:absolute;left:1440;top:8055;width:9018;height:2" coordorigin="1440,8055" coordsize="9018,0" path="m1440,8055l10459,8055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430.029968pt;width:450.916pt;height:.1pt;mso-position-horizontal-relative:page;mso-position-vertical-relative:page;z-index:-2853" coordorigin="1440,8601" coordsize="9018,2">
            <v:shape style="position:absolute;left:1440;top:8601;width:9018;height:2" coordorigin="1440,8601" coordsize="9018,0" path="m1440,8601l10459,860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457.149994pt;width:450.916pt;height:.1pt;mso-position-horizontal-relative:page;mso-position-vertical-relative:page;z-index:-2852" coordorigin="1440,9143" coordsize="9018,2">
            <v:shape style="position:absolute;left:1440;top:9143;width:9018;height:2" coordorigin="1440,9143" coordsize="9018,0" path="m1440,9143l10459,914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484.269989pt;width:450.916pt;height:.1pt;mso-position-horizontal-relative:page;mso-position-vertical-relative:page;z-index:-2851" coordorigin="1440,9685" coordsize="9018,2">
            <v:shape style="position:absolute;left:1440;top:9685;width:9018;height:2" coordorigin="1440,9685" coordsize="9018,0" path="m1440,9685l10459,9685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11.389984pt;width:450.916pt;height:.1pt;mso-position-horizontal-relative:page;mso-position-vertical-relative:page;z-index:-2850" coordorigin="1440,10228" coordsize="9018,2">
            <v:shape style="position:absolute;left:1440;top:10228;width:9018;height:2" coordorigin="1440,10228" coordsize="9018,0" path="m1440,10228l10459,1022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38.630005pt;width:450.916pt;height:.1pt;mso-position-horizontal-relative:page;mso-position-vertical-relative:page;z-index:-2849" coordorigin="1440,10773" coordsize="9018,2">
            <v:shape style="position:absolute;left:1440;top:10773;width:9018;height:2" coordorigin="1440,10773" coordsize="9018,0" path="m1440,10773l10459,1077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65.75pt;width:450.916pt;height:.1pt;mso-position-horizontal-relative:page;mso-position-vertical-relative:page;z-index:-2848" coordorigin="1440,11315" coordsize="9018,2">
            <v:shape style="position:absolute;left:1440;top:11315;width:9018;height:2" coordorigin="1440,11315" coordsize="9018,0" path="m1440,11315l10459,11315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92.899963pt;width:450.916pt;height:.1pt;mso-position-horizontal-relative:page;mso-position-vertical-relative:page;z-index:-2847" coordorigin="1440,11858" coordsize="9018,2">
            <v:shape style="position:absolute;left:1440;top:11858;width:9018;height:2" coordorigin="1440,11858" coordsize="9018,0" path="m1440,11858l10459,1185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1.304001pt;margin-top:620.019958pt;width:451.636pt;height:.1pt;mso-position-horizontal-relative:page;mso-position-vertical-relative:page;z-index:-2846" coordorigin="1426,12400" coordsize="9033,2">
            <v:shape style="position:absolute;left:1426;top:12400;width:9033;height:2" coordorigin="1426,12400" coordsize="9033,0" path="m1426,12400l10459,12400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40" w:lineRule="auto"/>
        <w:ind w:left="5499" w:right="55"/>
        <w:jc w:val="center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2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4a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10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99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5623" w:right="61"/>
        <w:jc w:val="center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4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4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1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0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99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center"/>
        <w:spacing w:after="0"/>
        <w:sectPr>
          <w:pgMar w:header="749" w:footer="839" w:top="960" w:bottom="1020" w:left="1680" w:right="1320"/>
          <w:pgSz w:w="11920" w:h="16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11" w:after="0" w:line="240" w:lineRule="auto"/>
        <w:ind w:left="597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v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2.4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mill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3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ed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2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0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1</w:t>
      </w:r>
      <w:r>
        <w:rPr>
          <w:rFonts w:ascii="Calibri" w:hAnsi="Calibri" w:cs="Calibri" w:eastAsia="Calibri"/>
          <w:sz w:val="24"/>
          <w:szCs w:val="24"/>
          <w:spacing w:val="5"/>
          <w:w w:val="100"/>
        </w:rPr>
        <w:t>0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-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2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0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1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1</w:t>
      </w:r>
      <w:r>
        <w:rPr>
          <w:rFonts w:ascii="Calibri" w:hAnsi="Calibri" w:cs="Calibri" w:eastAsia="Calibri"/>
          <w:sz w:val="24"/>
          <w:szCs w:val="24"/>
          <w:spacing w:val="-9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2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0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1</w:t>
      </w:r>
      <w:r>
        <w:rPr>
          <w:rFonts w:ascii="Calibri" w:hAnsi="Calibri" w:cs="Calibri" w:eastAsia="Calibri"/>
          <w:sz w:val="24"/>
          <w:szCs w:val="24"/>
          <w:spacing w:val="3"/>
          <w:w w:val="100"/>
        </w:rPr>
        <w:t>4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-</w:t>
      </w:r>
    </w:p>
    <w:p>
      <w:pPr>
        <w:spacing w:before="24" w:after="0" w:line="257" w:lineRule="auto"/>
        <w:ind w:left="597" w:right="1680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1"/>
          <w:w w:val="100"/>
        </w:rPr>
        <w:t>20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1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5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.</w:t>
      </w:r>
      <w:r>
        <w:rPr>
          <w:rFonts w:ascii="Calibri" w:hAnsi="Calibri" w:cs="Calibri" w:eastAsia="Calibri"/>
          <w:sz w:val="24"/>
          <w:szCs w:val="24"/>
          <w:spacing w:val="-7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Gove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ment</w:t>
      </w:r>
      <w:r>
        <w:rPr>
          <w:rFonts w:ascii="Calibri" w:hAnsi="Calibri" w:cs="Calibri" w:eastAsia="Calibri"/>
          <w:sz w:val="24"/>
          <w:szCs w:val="24"/>
          <w:spacing w:val="-1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set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out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7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3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milli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7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y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2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0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2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0.</w:t>
      </w:r>
    </w:p>
    <w:p>
      <w:pPr>
        <w:spacing w:before="2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11" w:after="0" w:line="289" w:lineRule="exact"/>
        <w:ind w:left="4181" w:right="4179"/>
        <w:jc w:val="center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G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h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1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6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Mar w:header="749" w:footer="839" w:top="960" w:bottom="1020" w:left="1340" w:right="1320"/>
          <w:pgSz w:w="11920" w:h="16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5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16" w:lineRule="exact"/>
        <w:ind w:right="-20"/>
        <w:jc w:val="right"/>
        <w:rPr>
          <w:rFonts w:ascii="Calibri" w:hAnsi="Calibri" w:cs="Calibri" w:eastAsia="Calibri"/>
          <w:sz w:val="18"/>
          <w:szCs w:val="18"/>
        </w:rPr>
      </w:pPr>
      <w:rPr/>
      <w:r>
        <w:rPr>
          <w:rFonts w:ascii="Calibri" w:hAnsi="Calibri" w:cs="Calibri" w:eastAsia="Calibri"/>
          <w:sz w:val="18"/>
          <w:szCs w:val="18"/>
          <w:color w:val="585858"/>
          <w:spacing w:val="0"/>
          <w:w w:val="99"/>
        </w:rPr>
        <w:t>600</w:t>
      </w:r>
      <w:r>
        <w:rPr>
          <w:rFonts w:ascii="Calibri" w:hAnsi="Calibri" w:cs="Calibri" w:eastAsia="Calibri"/>
          <w:sz w:val="18"/>
          <w:szCs w:val="18"/>
          <w:color w:val="000000"/>
          <w:spacing w:val="0"/>
          <w:w w:val="100"/>
        </w:rPr>
      </w:r>
    </w:p>
    <w:p>
      <w:pPr>
        <w:spacing w:before="4" w:after="0" w:line="240" w:lineRule="auto"/>
        <w:ind w:right="-20"/>
        <w:jc w:val="left"/>
        <w:rPr>
          <w:rFonts w:ascii="Calibri" w:hAnsi="Calibri" w:cs="Calibri" w:eastAsia="Calibri"/>
          <w:sz w:val="28"/>
          <w:szCs w:val="28"/>
        </w:rPr>
      </w:pPr>
      <w:rPr/>
      <w:r>
        <w:rPr/>
        <w:br w:type="column"/>
      </w:r>
      <w:r>
        <w:rPr>
          <w:rFonts w:ascii="Calibri" w:hAnsi="Calibri" w:cs="Calibri" w:eastAsia="Calibri"/>
          <w:sz w:val="28"/>
          <w:szCs w:val="28"/>
          <w:color w:val="585858"/>
          <w:spacing w:val="0"/>
          <w:w w:val="100"/>
          <w:b/>
          <w:bCs/>
        </w:rPr>
        <w:t>Ap</w:t>
      </w:r>
      <w:r>
        <w:rPr>
          <w:rFonts w:ascii="Calibri" w:hAnsi="Calibri" w:cs="Calibri" w:eastAsia="Calibri"/>
          <w:sz w:val="28"/>
          <w:szCs w:val="28"/>
          <w:color w:val="585858"/>
          <w:spacing w:val="1"/>
          <w:w w:val="100"/>
          <w:b/>
          <w:bCs/>
        </w:rPr>
        <w:t>p</w:t>
      </w:r>
      <w:r>
        <w:rPr>
          <w:rFonts w:ascii="Calibri" w:hAnsi="Calibri" w:cs="Calibri" w:eastAsia="Calibri"/>
          <w:sz w:val="28"/>
          <w:szCs w:val="28"/>
          <w:color w:val="585858"/>
          <w:spacing w:val="-2"/>
          <w:w w:val="100"/>
          <w:b/>
          <w:bCs/>
        </w:rPr>
        <w:t>r</w:t>
      </w:r>
      <w:r>
        <w:rPr>
          <w:rFonts w:ascii="Calibri" w:hAnsi="Calibri" w:cs="Calibri" w:eastAsia="Calibri"/>
          <w:sz w:val="28"/>
          <w:szCs w:val="28"/>
          <w:color w:val="585858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8"/>
          <w:szCs w:val="28"/>
          <w:color w:val="585858"/>
          <w:spacing w:val="-2"/>
          <w:w w:val="100"/>
          <w:b/>
          <w:bCs/>
        </w:rPr>
        <w:t>n</w:t>
      </w:r>
      <w:r>
        <w:rPr>
          <w:rFonts w:ascii="Calibri" w:hAnsi="Calibri" w:cs="Calibri" w:eastAsia="Calibri"/>
          <w:sz w:val="28"/>
          <w:szCs w:val="28"/>
          <w:color w:val="585858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8"/>
          <w:szCs w:val="28"/>
          <w:color w:val="585858"/>
          <w:spacing w:val="0"/>
          <w:w w:val="100"/>
          <w:b/>
          <w:bCs/>
        </w:rPr>
        <w:t>i</w:t>
      </w:r>
      <w:r>
        <w:rPr>
          <w:rFonts w:ascii="Calibri" w:hAnsi="Calibri" w:cs="Calibri" w:eastAsia="Calibri"/>
          <w:sz w:val="28"/>
          <w:szCs w:val="28"/>
          <w:color w:val="585858"/>
          <w:spacing w:val="-2"/>
          <w:w w:val="100"/>
          <w:b/>
          <w:bCs/>
        </w:rPr>
        <w:t>c</w:t>
      </w:r>
      <w:r>
        <w:rPr>
          <w:rFonts w:ascii="Calibri" w:hAnsi="Calibri" w:cs="Calibri" w:eastAsia="Calibri"/>
          <w:sz w:val="28"/>
          <w:szCs w:val="28"/>
          <w:color w:val="585858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8"/>
          <w:szCs w:val="28"/>
          <w:color w:val="585858"/>
          <w:spacing w:val="1"/>
          <w:w w:val="100"/>
          <w:b/>
          <w:bCs/>
        </w:rPr>
        <w:t>s</w:t>
      </w:r>
      <w:r>
        <w:rPr>
          <w:rFonts w:ascii="Calibri" w:hAnsi="Calibri" w:cs="Calibri" w:eastAsia="Calibri"/>
          <w:sz w:val="28"/>
          <w:szCs w:val="28"/>
          <w:color w:val="585858"/>
          <w:spacing w:val="-2"/>
          <w:w w:val="100"/>
          <w:b/>
          <w:bCs/>
        </w:rPr>
        <w:t>h</w:t>
      </w:r>
      <w:r>
        <w:rPr>
          <w:rFonts w:ascii="Calibri" w:hAnsi="Calibri" w:cs="Calibri" w:eastAsia="Calibri"/>
          <w:sz w:val="28"/>
          <w:szCs w:val="28"/>
          <w:color w:val="585858"/>
          <w:spacing w:val="0"/>
          <w:w w:val="100"/>
          <w:b/>
          <w:bCs/>
        </w:rPr>
        <w:t>ip</w:t>
      </w:r>
      <w:r>
        <w:rPr>
          <w:rFonts w:ascii="Calibri" w:hAnsi="Calibri" w:cs="Calibri" w:eastAsia="Calibri"/>
          <w:sz w:val="28"/>
          <w:szCs w:val="28"/>
          <w:color w:val="585858"/>
          <w:spacing w:val="-7"/>
          <w:w w:val="100"/>
          <w:b/>
          <w:bCs/>
        </w:rPr>
        <w:t> </w:t>
      </w:r>
      <w:r>
        <w:rPr>
          <w:rFonts w:ascii="Calibri" w:hAnsi="Calibri" w:cs="Calibri" w:eastAsia="Calibri"/>
          <w:sz w:val="28"/>
          <w:szCs w:val="28"/>
          <w:color w:val="585858"/>
          <w:spacing w:val="-2"/>
          <w:w w:val="100"/>
          <w:b/>
          <w:bCs/>
        </w:rPr>
        <w:t>s</w:t>
      </w:r>
      <w:r>
        <w:rPr>
          <w:rFonts w:ascii="Calibri" w:hAnsi="Calibri" w:cs="Calibri" w:eastAsia="Calibri"/>
          <w:sz w:val="28"/>
          <w:szCs w:val="28"/>
          <w:color w:val="585858"/>
          <w:spacing w:val="-1"/>
          <w:w w:val="100"/>
          <w:b/>
          <w:bCs/>
        </w:rPr>
        <w:t>t</w:t>
      </w:r>
      <w:r>
        <w:rPr>
          <w:rFonts w:ascii="Calibri" w:hAnsi="Calibri" w:cs="Calibri" w:eastAsia="Calibri"/>
          <w:sz w:val="28"/>
          <w:szCs w:val="28"/>
          <w:color w:val="585858"/>
          <w:spacing w:val="0"/>
          <w:w w:val="100"/>
          <w:b/>
          <w:bCs/>
        </w:rPr>
        <w:t>a</w:t>
      </w:r>
      <w:r>
        <w:rPr>
          <w:rFonts w:ascii="Calibri" w:hAnsi="Calibri" w:cs="Calibri" w:eastAsia="Calibri"/>
          <w:sz w:val="28"/>
          <w:szCs w:val="28"/>
          <w:color w:val="585858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8"/>
          <w:szCs w:val="28"/>
          <w:color w:val="585858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8"/>
          <w:szCs w:val="28"/>
          <w:color w:val="585858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8"/>
          <w:szCs w:val="28"/>
          <w:color w:val="585858"/>
          <w:spacing w:val="-7"/>
          <w:w w:val="100"/>
          <w:b/>
          <w:bCs/>
        </w:rPr>
        <w:t> </w:t>
      </w:r>
      <w:r>
        <w:rPr>
          <w:rFonts w:ascii="Calibri" w:hAnsi="Calibri" w:cs="Calibri" w:eastAsia="Calibri"/>
          <w:sz w:val="28"/>
          <w:szCs w:val="28"/>
          <w:color w:val="585858"/>
          <w:spacing w:val="0"/>
          <w:w w:val="100"/>
          <w:b/>
          <w:bCs/>
        </w:rPr>
        <w:t>in</w:t>
      </w:r>
      <w:r>
        <w:rPr>
          <w:rFonts w:ascii="Calibri" w:hAnsi="Calibri" w:cs="Calibri" w:eastAsia="Calibri"/>
          <w:sz w:val="28"/>
          <w:szCs w:val="28"/>
          <w:color w:val="585858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8"/>
          <w:szCs w:val="28"/>
          <w:color w:val="585858"/>
          <w:spacing w:val="0"/>
          <w:w w:val="100"/>
          <w:b/>
          <w:bCs/>
        </w:rPr>
        <w:t>En</w:t>
      </w:r>
      <w:r>
        <w:rPr>
          <w:rFonts w:ascii="Calibri" w:hAnsi="Calibri" w:cs="Calibri" w:eastAsia="Calibri"/>
          <w:sz w:val="28"/>
          <w:szCs w:val="28"/>
          <w:color w:val="585858"/>
          <w:spacing w:val="-1"/>
          <w:w w:val="100"/>
          <w:b/>
          <w:bCs/>
        </w:rPr>
        <w:t>g</w:t>
      </w:r>
      <w:r>
        <w:rPr>
          <w:rFonts w:ascii="Calibri" w:hAnsi="Calibri" w:cs="Calibri" w:eastAsia="Calibri"/>
          <w:sz w:val="28"/>
          <w:szCs w:val="28"/>
          <w:color w:val="585858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8"/>
          <w:szCs w:val="28"/>
          <w:color w:val="585858"/>
          <w:spacing w:val="1"/>
          <w:w w:val="100"/>
          <w:b/>
          <w:bCs/>
        </w:rPr>
        <w:t>a</w:t>
      </w:r>
      <w:r>
        <w:rPr>
          <w:rFonts w:ascii="Calibri" w:hAnsi="Calibri" w:cs="Calibri" w:eastAsia="Calibri"/>
          <w:sz w:val="28"/>
          <w:szCs w:val="28"/>
          <w:color w:val="585858"/>
          <w:spacing w:val="0"/>
          <w:w w:val="100"/>
          <w:b/>
          <w:bCs/>
        </w:rPr>
        <w:t>nd</w:t>
      </w:r>
      <w:r>
        <w:rPr>
          <w:rFonts w:ascii="Calibri" w:hAnsi="Calibri" w:cs="Calibri" w:eastAsia="Calibri"/>
          <w:sz w:val="28"/>
          <w:szCs w:val="28"/>
          <w:color w:val="585858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8"/>
          <w:szCs w:val="28"/>
          <w:color w:val="585858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8"/>
          <w:szCs w:val="28"/>
          <w:color w:val="585858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8"/>
          <w:szCs w:val="28"/>
          <w:color w:val="585858"/>
          <w:spacing w:val="0"/>
          <w:w w:val="100"/>
          <w:b/>
          <w:bCs/>
        </w:rPr>
        <w:t>nce</w:t>
      </w:r>
      <w:r>
        <w:rPr>
          <w:rFonts w:ascii="Calibri" w:hAnsi="Calibri" w:cs="Calibri" w:eastAsia="Calibri"/>
          <w:sz w:val="28"/>
          <w:szCs w:val="28"/>
          <w:color w:val="585858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8"/>
          <w:szCs w:val="28"/>
          <w:color w:val="585858"/>
          <w:spacing w:val="0"/>
          <w:w w:val="100"/>
          <w:b/>
          <w:bCs/>
        </w:rPr>
        <w:t>2</w:t>
      </w:r>
      <w:r>
        <w:rPr>
          <w:rFonts w:ascii="Calibri" w:hAnsi="Calibri" w:cs="Calibri" w:eastAsia="Calibri"/>
          <w:sz w:val="28"/>
          <w:szCs w:val="28"/>
          <w:color w:val="585858"/>
          <w:spacing w:val="-1"/>
          <w:w w:val="100"/>
          <w:b/>
          <w:bCs/>
        </w:rPr>
        <w:t>0</w:t>
      </w:r>
      <w:r>
        <w:rPr>
          <w:rFonts w:ascii="Calibri" w:hAnsi="Calibri" w:cs="Calibri" w:eastAsia="Calibri"/>
          <w:sz w:val="28"/>
          <w:szCs w:val="28"/>
          <w:color w:val="585858"/>
          <w:spacing w:val="0"/>
          <w:w w:val="100"/>
          <w:b/>
          <w:bCs/>
        </w:rPr>
        <w:t>0</w:t>
      </w:r>
      <w:r>
        <w:rPr>
          <w:rFonts w:ascii="Calibri" w:hAnsi="Calibri" w:cs="Calibri" w:eastAsia="Calibri"/>
          <w:sz w:val="28"/>
          <w:szCs w:val="28"/>
          <w:color w:val="585858"/>
          <w:spacing w:val="2"/>
          <w:w w:val="100"/>
          <w:b/>
          <w:bCs/>
        </w:rPr>
        <w:t>9</w:t>
      </w:r>
      <w:r>
        <w:rPr>
          <w:rFonts w:ascii="Calibri" w:hAnsi="Calibri" w:cs="Calibri" w:eastAsia="Calibri"/>
          <w:sz w:val="28"/>
          <w:szCs w:val="28"/>
          <w:color w:val="585858"/>
          <w:spacing w:val="0"/>
          <w:w w:val="100"/>
          <w:b/>
          <w:bCs/>
        </w:rPr>
        <w:t>-</w:t>
      </w:r>
      <w:r>
        <w:rPr>
          <w:rFonts w:ascii="Calibri" w:hAnsi="Calibri" w:cs="Calibri" w:eastAsia="Calibri"/>
          <w:sz w:val="28"/>
          <w:szCs w:val="28"/>
          <w:color w:val="585858"/>
          <w:spacing w:val="-1"/>
          <w:w w:val="100"/>
          <w:b/>
          <w:bCs/>
        </w:rPr>
        <w:t>2010</w:t>
      </w:r>
      <w:r>
        <w:rPr>
          <w:rFonts w:ascii="Calibri" w:hAnsi="Calibri" w:cs="Calibri" w:eastAsia="Calibri"/>
          <w:sz w:val="28"/>
          <w:szCs w:val="28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1920" w:h="16840"/>
          <w:pgMar w:top="600" w:bottom="0" w:left="1340" w:right="1320"/>
          <w:cols w:num="2" w:equalWidth="0">
            <w:col w:w="1722" w:space="44"/>
            <w:col w:w="7494"/>
          </w:cols>
        </w:sectPr>
      </w:pPr>
      <w:rPr/>
    </w:p>
    <w:p>
      <w:pPr>
        <w:spacing w:before="4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23" w:after="0" w:line="216" w:lineRule="exact"/>
        <w:ind w:left="1448" w:right="-20"/>
        <w:jc w:val="left"/>
        <w:rPr>
          <w:rFonts w:ascii="Calibri" w:hAnsi="Calibri" w:cs="Calibri" w:eastAsia="Calibri"/>
          <w:sz w:val="18"/>
          <w:szCs w:val="18"/>
        </w:rPr>
      </w:pPr>
      <w:rPr/>
      <w:r>
        <w:rPr>
          <w:rFonts w:ascii="Calibri" w:hAnsi="Calibri" w:cs="Calibri" w:eastAsia="Calibri"/>
          <w:sz w:val="18"/>
          <w:szCs w:val="18"/>
          <w:color w:val="585858"/>
          <w:spacing w:val="0"/>
          <w:w w:val="100"/>
        </w:rPr>
        <w:t>500</w:t>
      </w:r>
      <w:r>
        <w:rPr>
          <w:rFonts w:ascii="Calibri" w:hAnsi="Calibri" w:cs="Calibri" w:eastAsia="Calibri"/>
          <w:sz w:val="18"/>
          <w:szCs w:val="18"/>
          <w:color w:val="000000"/>
          <w:spacing w:val="0"/>
          <w:w w:val="100"/>
        </w:rPr>
      </w:r>
    </w:p>
    <w:p>
      <w:pPr>
        <w:spacing w:before="3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23" w:after="0" w:line="216" w:lineRule="exact"/>
        <w:ind w:left="1448" w:right="-20"/>
        <w:jc w:val="left"/>
        <w:rPr>
          <w:rFonts w:ascii="Calibri" w:hAnsi="Calibri" w:cs="Calibri" w:eastAsia="Calibri"/>
          <w:sz w:val="18"/>
          <w:szCs w:val="18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25.189995pt;margin-top:-10.331079pt;width:11.960004pt;height:87.670439pt;mso-position-horizontal-relative:page;mso-position-vertical-relative:paragraph;z-index:-2835" type="#_x0000_t202" filled="f" stroked="f">
            <v:textbox style="layout-flow:vertical;mso-layout-flow-alt:bottom-to-top" inset="0,0,0,0">
              <w:txbxContent>
                <w:p>
                  <w:pPr>
                    <w:spacing w:before="0" w:after="0" w:line="223" w:lineRule="exact"/>
                    <w:ind w:left="20" w:right="-50"/>
                    <w:jc w:val="left"/>
                    <w:rPr>
                      <w:rFonts w:ascii="Calibri" w:hAnsi="Calibri" w:cs="Calibri" w:eastAsia="Calibri"/>
                      <w:sz w:val="20"/>
                      <w:szCs w:val="20"/>
                    </w:rPr>
                  </w:pPr>
                  <w:rPr/>
                  <w:r>
                    <w:rPr>
                      <w:rFonts w:ascii="Calibri" w:hAnsi="Calibri" w:cs="Calibri" w:eastAsia="Calibri"/>
                      <w:sz w:val="20"/>
                      <w:szCs w:val="20"/>
                      <w:color w:val="585858"/>
                      <w:spacing w:val="1"/>
                      <w:w w:val="100"/>
                      <w:b/>
                      <w:bCs/>
                      <w:position w:val="1"/>
                    </w:rPr>
                    <w:t>N</w:t>
                  </w:r>
                  <w:r>
                    <w:rPr>
                      <w:rFonts w:ascii="Calibri" w:hAnsi="Calibri" w:cs="Calibri" w:eastAsia="Calibri"/>
                      <w:sz w:val="20"/>
                      <w:szCs w:val="20"/>
                      <w:color w:val="585858"/>
                      <w:spacing w:val="1"/>
                      <w:w w:val="100"/>
                      <w:b/>
                      <w:bCs/>
                      <w:position w:val="1"/>
                    </w:rPr>
                    <w:t>u</w:t>
                  </w:r>
                  <w:r>
                    <w:rPr>
                      <w:rFonts w:ascii="Calibri" w:hAnsi="Calibri" w:cs="Calibri" w:eastAsia="Calibri"/>
                      <w:sz w:val="20"/>
                      <w:szCs w:val="20"/>
                      <w:color w:val="585858"/>
                      <w:spacing w:val="1"/>
                      <w:w w:val="100"/>
                      <w:b/>
                      <w:bCs/>
                      <w:position w:val="1"/>
                    </w:rPr>
                    <w:t>m</w:t>
                  </w:r>
                  <w:r>
                    <w:rPr>
                      <w:rFonts w:ascii="Calibri" w:hAnsi="Calibri" w:cs="Calibri" w:eastAsia="Calibri"/>
                      <w:sz w:val="20"/>
                      <w:szCs w:val="20"/>
                      <w:color w:val="585858"/>
                      <w:spacing w:val="1"/>
                      <w:w w:val="100"/>
                      <w:b/>
                      <w:bCs/>
                      <w:position w:val="1"/>
                    </w:rPr>
                    <w:t>b</w:t>
                  </w:r>
                  <w:r>
                    <w:rPr>
                      <w:rFonts w:ascii="Calibri" w:hAnsi="Calibri" w:cs="Calibri" w:eastAsia="Calibri"/>
                      <w:sz w:val="20"/>
                      <w:szCs w:val="20"/>
                      <w:color w:val="585858"/>
                      <w:spacing w:val="0"/>
                      <w:w w:val="100"/>
                      <w:b/>
                      <w:bCs/>
                      <w:position w:val="1"/>
                    </w:rPr>
                    <w:t>er</w:t>
                  </w:r>
                  <w:r>
                    <w:rPr>
                      <w:rFonts w:ascii="Calibri" w:hAnsi="Calibri" w:cs="Calibri" w:eastAsia="Calibri"/>
                      <w:sz w:val="20"/>
                      <w:szCs w:val="20"/>
                      <w:color w:val="585858"/>
                      <w:spacing w:val="-10"/>
                      <w:w w:val="100"/>
                      <w:b/>
                      <w:bCs/>
                      <w:position w:val="1"/>
                    </w:rPr>
                    <w:t> </w:t>
                  </w:r>
                  <w:r>
                    <w:rPr>
                      <w:rFonts w:ascii="Calibri" w:hAnsi="Calibri" w:cs="Calibri" w:eastAsia="Calibri"/>
                      <w:sz w:val="20"/>
                      <w:szCs w:val="20"/>
                      <w:color w:val="585858"/>
                      <w:spacing w:val="0"/>
                      <w:w w:val="100"/>
                      <w:b/>
                      <w:bCs/>
                      <w:position w:val="1"/>
                    </w:rPr>
                    <w:t>(</w:t>
                  </w:r>
                  <w:r>
                    <w:rPr>
                      <w:rFonts w:ascii="Calibri" w:hAnsi="Calibri" w:cs="Calibri" w:eastAsia="Calibri"/>
                      <w:sz w:val="20"/>
                      <w:szCs w:val="20"/>
                      <w:color w:val="585858"/>
                      <w:spacing w:val="1"/>
                      <w:w w:val="100"/>
                      <w:b/>
                      <w:bCs/>
                      <w:position w:val="1"/>
                    </w:rPr>
                    <w:t>t</w:t>
                  </w:r>
                  <w:r>
                    <w:rPr>
                      <w:rFonts w:ascii="Calibri" w:hAnsi="Calibri" w:cs="Calibri" w:eastAsia="Calibri"/>
                      <w:sz w:val="20"/>
                      <w:szCs w:val="20"/>
                      <w:color w:val="585858"/>
                      <w:spacing w:val="1"/>
                      <w:w w:val="100"/>
                      <w:b/>
                      <w:bCs/>
                      <w:position w:val="1"/>
                    </w:rPr>
                    <w:t>h</w:t>
                  </w:r>
                  <w:r>
                    <w:rPr>
                      <w:rFonts w:ascii="Calibri" w:hAnsi="Calibri" w:cs="Calibri" w:eastAsia="Calibri"/>
                      <w:sz w:val="20"/>
                      <w:szCs w:val="20"/>
                      <w:color w:val="585858"/>
                      <w:spacing w:val="1"/>
                      <w:w w:val="100"/>
                      <w:b/>
                      <w:bCs/>
                      <w:position w:val="1"/>
                    </w:rPr>
                    <w:t>o</w:t>
                  </w:r>
                  <w:r>
                    <w:rPr>
                      <w:rFonts w:ascii="Calibri" w:hAnsi="Calibri" w:cs="Calibri" w:eastAsia="Calibri"/>
                      <w:sz w:val="20"/>
                      <w:szCs w:val="20"/>
                      <w:color w:val="585858"/>
                      <w:spacing w:val="1"/>
                      <w:w w:val="100"/>
                      <w:b/>
                      <w:bCs/>
                      <w:position w:val="1"/>
                    </w:rPr>
                    <w:t>u</w:t>
                  </w:r>
                  <w:r>
                    <w:rPr>
                      <w:rFonts w:ascii="Calibri" w:hAnsi="Calibri" w:cs="Calibri" w:eastAsia="Calibri"/>
                      <w:sz w:val="20"/>
                      <w:szCs w:val="20"/>
                      <w:color w:val="585858"/>
                      <w:spacing w:val="0"/>
                      <w:w w:val="100"/>
                      <w:b/>
                      <w:bCs/>
                      <w:position w:val="1"/>
                    </w:rPr>
                    <w:t>sa</w:t>
                  </w:r>
                  <w:r>
                    <w:rPr>
                      <w:rFonts w:ascii="Calibri" w:hAnsi="Calibri" w:cs="Calibri" w:eastAsia="Calibri"/>
                      <w:sz w:val="20"/>
                      <w:szCs w:val="20"/>
                      <w:color w:val="585858"/>
                      <w:spacing w:val="1"/>
                      <w:w w:val="100"/>
                      <w:b/>
                      <w:bCs/>
                      <w:position w:val="1"/>
                    </w:rPr>
                    <w:t>n</w:t>
                  </w:r>
                  <w:r>
                    <w:rPr>
                      <w:rFonts w:ascii="Calibri" w:hAnsi="Calibri" w:cs="Calibri" w:eastAsia="Calibri"/>
                      <w:sz w:val="20"/>
                      <w:szCs w:val="20"/>
                      <w:color w:val="585858"/>
                      <w:spacing w:val="1"/>
                      <w:w w:val="100"/>
                      <w:b/>
                      <w:bCs/>
                      <w:position w:val="1"/>
                    </w:rPr>
                    <w:t>d</w:t>
                  </w:r>
                  <w:r>
                    <w:rPr>
                      <w:rFonts w:ascii="Calibri" w:hAnsi="Calibri" w:cs="Calibri" w:eastAsia="Calibri"/>
                      <w:sz w:val="20"/>
                      <w:szCs w:val="20"/>
                      <w:color w:val="585858"/>
                      <w:spacing w:val="0"/>
                      <w:w w:val="100"/>
                      <w:b/>
                      <w:bCs/>
                      <w:position w:val="1"/>
                    </w:rPr>
                    <w:t>s)</w:t>
                  </w:r>
                  <w:r>
                    <w:rPr>
                      <w:rFonts w:ascii="Calibri" w:hAnsi="Calibri" w:cs="Calibri" w:eastAsia="Calibri"/>
                      <w:sz w:val="20"/>
                      <w:szCs w:val="20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Calibri" w:hAnsi="Calibri" w:cs="Calibri" w:eastAsia="Calibri"/>
          <w:sz w:val="18"/>
          <w:szCs w:val="18"/>
          <w:color w:val="585858"/>
          <w:spacing w:val="0"/>
          <w:w w:val="100"/>
        </w:rPr>
        <w:t>400</w:t>
      </w:r>
      <w:r>
        <w:rPr>
          <w:rFonts w:ascii="Calibri" w:hAnsi="Calibri" w:cs="Calibri" w:eastAsia="Calibri"/>
          <w:sz w:val="18"/>
          <w:szCs w:val="18"/>
          <w:color w:val="000000"/>
          <w:spacing w:val="0"/>
          <w:w w:val="100"/>
        </w:rPr>
      </w:r>
    </w:p>
    <w:p>
      <w:pPr>
        <w:spacing w:before="4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23" w:after="0" w:line="216" w:lineRule="exact"/>
        <w:ind w:left="1448" w:right="-20"/>
        <w:jc w:val="left"/>
        <w:rPr>
          <w:rFonts w:ascii="Calibri" w:hAnsi="Calibri" w:cs="Calibri" w:eastAsia="Calibri"/>
          <w:sz w:val="18"/>
          <w:szCs w:val="18"/>
        </w:rPr>
      </w:pPr>
      <w:rPr/>
      <w:r>
        <w:rPr>
          <w:rFonts w:ascii="Calibri" w:hAnsi="Calibri" w:cs="Calibri" w:eastAsia="Calibri"/>
          <w:sz w:val="18"/>
          <w:szCs w:val="18"/>
          <w:color w:val="585858"/>
          <w:spacing w:val="0"/>
          <w:w w:val="100"/>
        </w:rPr>
        <w:t>300</w:t>
      </w:r>
      <w:r>
        <w:rPr>
          <w:rFonts w:ascii="Calibri" w:hAnsi="Calibri" w:cs="Calibri" w:eastAsia="Calibri"/>
          <w:sz w:val="18"/>
          <w:szCs w:val="18"/>
          <w:color w:val="000000"/>
          <w:spacing w:val="0"/>
          <w:w w:val="100"/>
        </w:rPr>
      </w:r>
    </w:p>
    <w:p>
      <w:pPr>
        <w:spacing w:before="3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23" w:after="0" w:line="216" w:lineRule="exact"/>
        <w:ind w:left="1448" w:right="-20"/>
        <w:jc w:val="left"/>
        <w:rPr>
          <w:rFonts w:ascii="Calibri" w:hAnsi="Calibri" w:cs="Calibri" w:eastAsia="Calibri"/>
          <w:sz w:val="18"/>
          <w:szCs w:val="18"/>
        </w:rPr>
      </w:pPr>
      <w:rPr/>
      <w:r>
        <w:rPr>
          <w:rFonts w:ascii="Calibri" w:hAnsi="Calibri" w:cs="Calibri" w:eastAsia="Calibri"/>
          <w:sz w:val="18"/>
          <w:szCs w:val="18"/>
          <w:color w:val="585858"/>
          <w:spacing w:val="0"/>
          <w:w w:val="100"/>
        </w:rPr>
        <w:t>200</w:t>
      </w:r>
      <w:r>
        <w:rPr>
          <w:rFonts w:ascii="Calibri" w:hAnsi="Calibri" w:cs="Calibri" w:eastAsia="Calibri"/>
          <w:sz w:val="18"/>
          <w:szCs w:val="18"/>
          <w:color w:val="000000"/>
          <w:spacing w:val="0"/>
          <w:w w:val="100"/>
        </w:rPr>
      </w:r>
    </w:p>
    <w:p>
      <w:pPr>
        <w:spacing w:before="4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23" w:after="0" w:line="216" w:lineRule="exact"/>
        <w:ind w:left="1448" w:right="-20"/>
        <w:jc w:val="left"/>
        <w:rPr>
          <w:rFonts w:ascii="Calibri" w:hAnsi="Calibri" w:cs="Calibri" w:eastAsia="Calibri"/>
          <w:sz w:val="18"/>
          <w:szCs w:val="18"/>
        </w:rPr>
      </w:pPr>
      <w:rPr/>
      <w:r>
        <w:rPr>
          <w:rFonts w:ascii="Calibri" w:hAnsi="Calibri" w:cs="Calibri" w:eastAsia="Calibri"/>
          <w:sz w:val="18"/>
          <w:szCs w:val="18"/>
          <w:color w:val="585858"/>
          <w:spacing w:val="0"/>
          <w:w w:val="100"/>
        </w:rPr>
        <w:t>100</w:t>
      </w:r>
      <w:r>
        <w:rPr>
          <w:rFonts w:ascii="Calibri" w:hAnsi="Calibri" w:cs="Calibri" w:eastAsia="Calibri"/>
          <w:sz w:val="18"/>
          <w:szCs w:val="18"/>
          <w:color w:val="000000"/>
          <w:spacing w:val="0"/>
          <w:w w:val="100"/>
        </w:rPr>
      </w:r>
    </w:p>
    <w:p>
      <w:pPr>
        <w:spacing w:before="3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23" w:after="0" w:line="240" w:lineRule="auto"/>
        <w:ind w:left="1630" w:right="-20"/>
        <w:jc w:val="left"/>
        <w:rPr>
          <w:rFonts w:ascii="Calibri" w:hAnsi="Calibri" w:cs="Calibri" w:eastAsia="Calibri"/>
          <w:sz w:val="18"/>
          <w:szCs w:val="18"/>
        </w:rPr>
      </w:pPr>
      <w:rPr/>
      <w:r>
        <w:rPr>
          <w:rFonts w:ascii="Calibri" w:hAnsi="Calibri" w:cs="Calibri" w:eastAsia="Calibri"/>
          <w:sz w:val="18"/>
          <w:szCs w:val="18"/>
          <w:color w:val="585858"/>
          <w:spacing w:val="0"/>
          <w:w w:val="100"/>
        </w:rPr>
        <w:t>0</w:t>
      </w:r>
      <w:r>
        <w:rPr>
          <w:rFonts w:ascii="Calibri" w:hAnsi="Calibri" w:cs="Calibri" w:eastAsia="Calibri"/>
          <w:sz w:val="18"/>
          <w:szCs w:val="18"/>
          <w:color w:val="000000"/>
          <w:spacing w:val="0"/>
          <w:w w:val="100"/>
        </w:rPr>
      </w:r>
    </w:p>
    <w:p>
      <w:pPr>
        <w:spacing w:before="14" w:after="0" w:line="240" w:lineRule="auto"/>
        <w:ind w:left="1906" w:right="1145"/>
        <w:jc w:val="center"/>
        <w:rPr>
          <w:rFonts w:ascii="Calibri" w:hAnsi="Calibri" w:cs="Calibri" w:eastAsia="Calibri"/>
          <w:sz w:val="18"/>
          <w:szCs w:val="18"/>
        </w:rPr>
      </w:pPr>
      <w:rPr/>
      <w:r>
        <w:rPr>
          <w:rFonts w:ascii="Calibri" w:hAnsi="Calibri" w:cs="Calibri" w:eastAsia="Calibri"/>
          <w:sz w:val="18"/>
          <w:szCs w:val="18"/>
          <w:color w:val="585858"/>
          <w:spacing w:val="0"/>
          <w:w w:val="100"/>
        </w:rPr>
        <w:t>2009-2010</w:t>
      </w:r>
      <w:r>
        <w:rPr>
          <w:rFonts w:ascii="Calibri" w:hAnsi="Calibri" w:cs="Calibri" w:eastAsia="Calibri"/>
          <w:sz w:val="18"/>
          <w:szCs w:val="18"/>
          <w:color w:val="585858"/>
          <w:spacing w:val="0"/>
          <w:w w:val="100"/>
        </w:rPr>
        <w:t> </w:t>
      </w:r>
      <w:r>
        <w:rPr>
          <w:rFonts w:ascii="Calibri" w:hAnsi="Calibri" w:cs="Calibri" w:eastAsia="Calibri"/>
          <w:sz w:val="18"/>
          <w:szCs w:val="18"/>
          <w:color w:val="585858"/>
          <w:spacing w:val="14"/>
          <w:w w:val="100"/>
        </w:rPr>
        <w:t> </w:t>
      </w:r>
      <w:r>
        <w:rPr>
          <w:rFonts w:ascii="Calibri" w:hAnsi="Calibri" w:cs="Calibri" w:eastAsia="Calibri"/>
          <w:sz w:val="18"/>
          <w:szCs w:val="18"/>
          <w:color w:val="585858"/>
          <w:spacing w:val="0"/>
          <w:w w:val="100"/>
        </w:rPr>
        <w:t>2010-2011</w:t>
      </w:r>
      <w:r>
        <w:rPr>
          <w:rFonts w:ascii="Calibri" w:hAnsi="Calibri" w:cs="Calibri" w:eastAsia="Calibri"/>
          <w:sz w:val="18"/>
          <w:szCs w:val="18"/>
          <w:color w:val="585858"/>
          <w:spacing w:val="0"/>
          <w:w w:val="100"/>
        </w:rPr>
        <w:t> </w:t>
      </w:r>
      <w:r>
        <w:rPr>
          <w:rFonts w:ascii="Calibri" w:hAnsi="Calibri" w:cs="Calibri" w:eastAsia="Calibri"/>
          <w:sz w:val="18"/>
          <w:szCs w:val="18"/>
          <w:color w:val="585858"/>
          <w:spacing w:val="14"/>
          <w:w w:val="100"/>
        </w:rPr>
        <w:t> </w:t>
      </w:r>
      <w:r>
        <w:rPr>
          <w:rFonts w:ascii="Calibri" w:hAnsi="Calibri" w:cs="Calibri" w:eastAsia="Calibri"/>
          <w:sz w:val="18"/>
          <w:szCs w:val="18"/>
          <w:color w:val="585858"/>
          <w:spacing w:val="0"/>
          <w:w w:val="100"/>
        </w:rPr>
        <w:t>2011-2012</w:t>
      </w:r>
      <w:r>
        <w:rPr>
          <w:rFonts w:ascii="Calibri" w:hAnsi="Calibri" w:cs="Calibri" w:eastAsia="Calibri"/>
          <w:sz w:val="18"/>
          <w:szCs w:val="18"/>
          <w:color w:val="585858"/>
          <w:spacing w:val="0"/>
          <w:w w:val="100"/>
        </w:rPr>
        <w:t> </w:t>
      </w:r>
      <w:r>
        <w:rPr>
          <w:rFonts w:ascii="Calibri" w:hAnsi="Calibri" w:cs="Calibri" w:eastAsia="Calibri"/>
          <w:sz w:val="18"/>
          <w:szCs w:val="18"/>
          <w:color w:val="585858"/>
          <w:spacing w:val="13"/>
          <w:w w:val="100"/>
        </w:rPr>
        <w:t> </w:t>
      </w:r>
      <w:r>
        <w:rPr>
          <w:rFonts w:ascii="Calibri" w:hAnsi="Calibri" w:cs="Calibri" w:eastAsia="Calibri"/>
          <w:sz w:val="18"/>
          <w:szCs w:val="18"/>
          <w:color w:val="585858"/>
          <w:spacing w:val="0"/>
          <w:w w:val="100"/>
        </w:rPr>
        <w:t>2012-2013</w:t>
      </w:r>
      <w:r>
        <w:rPr>
          <w:rFonts w:ascii="Calibri" w:hAnsi="Calibri" w:cs="Calibri" w:eastAsia="Calibri"/>
          <w:sz w:val="18"/>
          <w:szCs w:val="18"/>
          <w:color w:val="585858"/>
          <w:spacing w:val="0"/>
          <w:w w:val="100"/>
        </w:rPr>
        <w:t> </w:t>
      </w:r>
      <w:r>
        <w:rPr>
          <w:rFonts w:ascii="Calibri" w:hAnsi="Calibri" w:cs="Calibri" w:eastAsia="Calibri"/>
          <w:sz w:val="18"/>
          <w:szCs w:val="18"/>
          <w:color w:val="585858"/>
          <w:spacing w:val="14"/>
          <w:w w:val="100"/>
        </w:rPr>
        <w:t> </w:t>
      </w:r>
      <w:r>
        <w:rPr>
          <w:rFonts w:ascii="Calibri" w:hAnsi="Calibri" w:cs="Calibri" w:eastAsia="Calibri"/>
          <w:sz w:val="18"/>
          <w:szCs w:val="18"/>
          <w:color w:val="585858"/>
          <w:spacing w:val="0"/>
          <w:w w:val="100"/>
        </w:rPr>
        <w:t>2013-2014</w:t>
      </w:r>
      <w:r>
        <w:rPr>
          <w:rFonts w:ascii="Calibri" w:hAnsi="Calibri" w:cs="Calibri" w:eastAsia="Calibri"/>
          <w:sz w:val="18"/>
          <w:szCs w:val="18"/>
          <w:color w:val="585858"/>
          <w:spacing w:val="0"/>
          <w:w w:val="100"/>
        </w:rPr>
        <w:t> </w:t>
      </w:r>
      <w:r>
        <w:rPr>
          <w:rFonts w:ascii="Calibri" w:hAnsi="Calibri" w:cs="Calibri" w:eastAsia="Calibri"/>
          <w:sz w:val="18"/>
          <w:szCs w:val="18"/>
          <w:color w:val="585858"/>
          <w:spacing w:val="14"/>
          <w:w w:val="100"/>
        </w:rPr>
        <w:t> </w:t>
      </w:r>
      <w:r>
        <w:rPr>
          <w:rFonts w:ascii="Calibri" w:hAnsi="Calibri" w:cs="Calibri" w:eastAsia="Calibri"/>
          <w:sz w:val="18"/>
          <w:szCs w:val="18"/>
          <w:color w:val="585858"/>
          <w:spacing w:val="0"/>
          <w:w w:val="100"/>
        </w:rPr>
        <w:t>2014-2015</w:t>
      </w:r>
      <w:r>
        <w:rPr>
          <w:rFonts w:ascii="Calibri" w:hAnsi="Calibri" w:cs="Calibri" w:eastAsia="Calibri"/>
          <w:sz w:val="18"/>
          <w:szCs w:val="18"/>
          <w:color w:val="585858"/>
          <w:spacing w:val="0"/>
          <w:w w:val="100"/>
        </w:rPr>
        <w:t> </w:t>
      </w:r>
      <w:r>
        <w:rPr>
          <w:rFonts w:ascii="Calibri" w:hAnsi="Calibri" w:cs="Calibri" w:eastAsia="Calibri"/>
          <w:sz w:val="18"/>
          <w:szCs w:val="18"/>
          <w:color w:val="585858"/>
          <w:spacing w:val="14"/>
          <w:w w:val="100"/>
        </w:rPr>
        <w:t> </w:t>
      </w:r>
      <w:r>
        <w:rPr>
          <w:rFonts w:ascii="Calibri" w:hAnsi="Calibri" w:cs="Calibri" w:eastAsia="Calibri"/>
          <w:sz w:val="18"/>
          <w:szCs w:val="18"/>
          <w:color w:val="585858"/>
          <w:spacing w:val="0"/>
          <w:w w:val="99"/>
        </w:rPr>
        <w:t>2015-2016</w:t>
      </w:r>
      <w:r>
        <w:rPr>
          <w:rFonts w:ascii="Calibri" w:hAnsi="Calibri" w:cs="Calibri" w:eastAsia="Calibri"/>
          <w:sz w:val="18"/>
          <w:szCs w:val="18"/>
          <w:color w:val="000000"/>
          <w:spacing w:val="0"/>
          <w:w w:val="100"/>
        </w:rPr>
      </w:r>
    </w:p>
    <w:p>
      <w:pPr>
        <w:spacing w:before="60" w:after="0" w:line="240" w:lineRule="exact"/>
        <w:ind w:left="4770" w:right="4013"/>
        <w:jc w:val="center"/>
        <w:rPr>
          <w:rFonts w:ascii="Calibri" w:hAnsi="Calibri" w:cs="Calibri" w:eastAsia="Calibri"/>
          <w:sz w:val="20"/>
          <w:szCs w:val="20"/>
        </w:rPr>
      </w:pPr>
      <w:rPr/>
      <w:r>
        <w:rPr>
          <w:rFonts w:ascii="Calibri" w:hAnsi="Calibri" w:cs="Calibri" w:eastAsia="Calibri"/>
          <w:sz w:val="20"/>
          <w:szCs w:val="20"/>
          <w:color w:val="585858"/>
          <w:spacing w:val="0"/>
          <w:w w:val="99"/>
          <w:b/>
          <w:bCs/>
        </w:rPr>
        <w:t>Year</w:t>
      </w:r>
      <w:r>
        <w:rPr>
          <w:rFonts w:ascii="Calibri" w:hAnsi="Calibri" w:cs="Calibri" w:eastAsia="Calibri"/>
          <w:sz w:val="20"/>
          <w:szCs w:val="20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4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jc w:val="left"/>
        <w:spacing w:after="0"/>
        <w:sectPr>
          <w:type w:val="continuous"/>
          <w:pgSz w:w="11920" w:h="16840"/>
          <w:pgMar w:top="600" w:bottom="0" w:left="1340" w:right="1320"/>
        </w:sectPr>
      </w:pPr>
      <w:rPr/>
    </w:p>
    <w:p>
      <w:pPr>
        <w:spacing w:before="11" w:after="0" w:line="240" w:lineRule="auto"/>
        <w:ind w:left="100" w:right="-76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1.5pt;margin-top:-359.474213pt;width:452.3pt;height:351.7pt;mso-position-horizontal-relative:page;mso-position-vertical-relative:paragraph;z-index:-2836" coordorigin="1430,-7189" coordsize="9046,7034">
            <v:group style="position:absolute;left:1440;top:-7179;width:9026;height:7014" coordorigin="1440,-7179" coordsize="9026,7014">
              <v:shape style="position:absolute;left:1440;top:-7179;width:9026;height:7014" coordorigin="1440,-7179" coordsize="9026,7014" path="m1440,-6010l1444,-6106,1455,-6200,1474,-6291,1500,-6380,1532,-6466,1570,-6548,1615,-6626,1666,-6701,1721,-6771,1782,-6837,1848,-6898,1919,-6954,1993,-7004,2072,-7049,2154,-7088,2240,-7120,2328,-7146,2419,-7164,2513,-7176,2609,-7179,9297,-7179,9393,-7176,9487,-7164,9578,-7146,9666,-7120,9752,-7088,9834,-7049,9913,-7004,9987,-6954,10058,-6898,10124,-6837,10185,-6771,10240,-6701,10291,-6626,10336,-6548,10374,-6466,10406,-6380,10432,-6291,10451,-6200,10462,-6106,10466,-6010,10466,-1334,10462,-1239,10451,-1145,10432,-1054,10406,-965,10374,-879,10336,-797,10291,-719,10240,-644,10185,-574,10124,-508,10058,-447,9987,-391,9913,-341,9834,-296,9752,-257,9666,-225,9578,-199,9487,-181,9393,-169,9297,-165,2609,-165,2513,-169,2419,-181,2328,-199,2240,-225,2154,-257,2072,-296,1993,-341,1919,-391,1848,-447,1782,-508,1721,-574,1666,-644,1615,-719,1570,-797,1532,-879,1500,-965,1474,-1054,1455,-1145,1444,-1239,1440,-1334,1440,-6010xe" filled="f" stroked="t" strokeweight="1pt" strokecolor="#000000">
                <v:path arrowok="t"/>
              </v:shape>
            </v:group>
            <v:group style="position:absolute;left:2233;top:-5171;width:7425;height:4581" coordorigin="2233,-5171" coordsize="7425,4581">
              <v:shape style="position:absolute;left:2233;top:-5171;width:7425;height:4581" coordorigin="2233,-5171" coordsize="7425,4581" path="m9658,-590l9658,-5171,2233,-5171,2233,-590,9658,-590e" filled="t" fillcolor="#FFFFFF" stroked="f">
                <v:path arrowok="t"/>
                <v:fill/>
              </v:shape>
            </v:group>
            <v:group style="position:absolute;left:9173;top:-1811;width:265;height:2" coordorigin="9173,-1811" coordsize="265,2">
              <v:shape style="position:absolute;left:9173;top:-1811;width:265;height:2" coordorigin="9173,-1811" coordsize="265,0" path="m9173,-1811l9438,-1811e" filled="f" stroked="t" strokeweight=".75pt" strokecolor="#D9D9D9">
                <v:path arrowok="t"/>
              </v:shape>
            </v:group>
            <v:group style="position:absolute;left:8285;top:-1811;width:533;height:2" coordorigin="8285,-1811" coordsize="533,2">
              <v:shape style="position:absolute;left:8285;top:-1811;width:533;height:2" coordorigin="8285,-1811" coordsize="533,0" path="m8285,-1811l8818,-1811e" filled="f" stroked="t" strokeweight=".75pt" strokecolor="#D9D9D9">
                <v:path arrowok="t"/>
              </v:shape>
            </v:group>
            <v:group style="position:absolute;left:7397;top:-1811;width:533;height:2" coordorigin="7397,-1811" coordsize="533,2">
              <v:shape style="position:absolute;left:7397;top:-1811;width:533;height:2" coordorigin="7397,-1811" coordsize="533,0" path="m7397,-1811l7930,-1811e" filled="f" stroked="t" strokeweight=".75pt" strokecolor="#D9D9D9">
                <v:path arrowok="t"/>
              </v:shape>
            </v:group>
            <v:group style="position:absolute;left:6511;top:-1811;width:530;height:2" coordorigin="6511,-1811" coordsize="530,2">
              <v:shape style="position:absolute;left:6511;top:-1811;width:530;height:2" coordorigin="6511,-1811" coordsize="530,0" path="m6511,-1811l7042,-1811e" filled="f" stroked="t" strokeweight=".75pt" strokecolor="#D9D9D9">
                <v:path arrowok="t"/>
              </v:shape>
            </v:group>
            <v:group style="position:absolute;left:5623;top:-1811;width:533;height:2" coordorigin="5623,-1811" coordsize="533,2">
              <v:shape style="position:absolute;left:5623;top:-1811;width:533;height:2" coordorigin="5623,-1811" coordsize="533,0" path="m5623,-1811l6156,-1811e" filled="f" stroked="t" strokeweight=".75pt" strokecolor="#D9D9D9">
                <v:path arrowok="t"/>
              </v:shape>
            </v:group>
            <v:group style="position:absolute;left:4735;top:-1811;width:533;height:2" coordorigin="4735,-1811" coordsize="533,2">
              <v:shape style="position:absolute;left:4735;top:-1811;width:533;height:2" coordorigin="4735,-1811" coordsize="533,0" path="m4735,-1811l5268,-1811e" filled="f" stroked="t" strokeweight=".75pt" strokecolor="#D9D9D9">
                <v:path arrowok="t"/>
              </v:shape>
            </v:group>
            <v:group style="position:absolute;left:3850;top:-1811;width:530;height:2" coordorigin="3850,-1811" coordsize="530,2">
              <v:shape style="position:absolute;left:3850;top:-1811;width:530;height:2" coordorigin="3850,-1811" coordsize="530,0" path="m3850,-1811l4380,-1811e" filled="f" stroked="t" strokeweight=".75pt" strokecolor="#D9D9D9">
                <v:path arrowok="t"/>
              </v:shape>
            </v:group>
            <v:group style="position:absolute;left:3228;top:-1811;width:267;height:2" coordorigin="3228,-1811" coordsize="267,2">
              <v:shape style="position:absolute;left:3228;top:-1811;width:267;height:2" coordorigin="3228,-1811" coordsize="267,0" path="m3228,-1811l3494,-1811e" filled="f" stroked="t" strokeweight=".75pt" strokecolor="#D9D9D9">
                <v:path arrowok="t"/>
              </v:shape>
            </v:group>
            <v:group style="position:absolute;left:9173;top:-2335;width:265;height:2" coordorigin="9173,-2335" coordsize="265,2">
              <v:shape style="position:absolute;left:9173;top:-2335;width:265;height:2" coordorigin="9173,-2335" coordsize="265,0" path="m9173,-2335l9438,-2335e" filled="f" stroked="t" strokeweight=".75pt" strokecolor="#D9D9D9">
                <v:path arrowok="t"/>
              </v:shape>
            </v:group>
            <v:group style="position:absolute;left:8285;top:-2335;width:533;height:2" coordorigin="8285,-2335" coordsize="533,2">
              <v:shape style="position:absolute;left:8285;top:-2335;width:533;height:2" coordorigin="8285,-2335" coordsize="533,0" path="m8285,-2335l8818,-2335e" filled="f" stroked="t" strokeweight=".75pt" strokecolor="#D9D9D9">
                <v:path arrowok="t"/>
              </v:shape>
            </v:group>
            <v:group style="position:absolute;left:7397;top:-2335;width:533;height:2" coordorigin="7397,-2335" coordsize="533,2">
              <v:shape style="position:absolute;left:7397;top:-2335;width:533;height:2" coordorigin="7397,-2335" coordsize="533,0" path="m7397,-2335l7930,-2335e" filled="f" stroked="t" strokeweight=".75pt" strokecolor="#D9D9D9">
                <v:path arrowok="t"/>
              </v:shape>
            </v:group>
            <v:group style="position:absolute;left:6511;top:-2335;width:530;height:2" coordorigin="6511,-2335" coordsize="530,2">
              <v:shape style="position:absolute;left:6511;top:-2335;width:530;height:2" coordorigin="6511,-2335" coordsize="530,0" path="m6511,-2335l7042,-2335e" filled="f" stroked="t" strokeweight=".75pt" strokecolor="#D9D9D9">
                <v:path arrowok="t"/>
              </v:shape>
            </v:group>
            <v:group style="position:absolute;left:5623;top:-2335;width:533;height:2" coordorigin="5623,-2335" coordsize="533,2">
              <v:shape style="position:absolute;left:5623;top:-2335;width:533;height:2" coordorigin="5623,-2335" coordsize="533,0" path="m5623,-2335l6156,-2335e" filled="f" stroked="t" strokeweight=".75pt" strokecolor="#D9D9D9">
                <v:path arrowok="t"/>
              </v:shape>
            </v:group>
            <v:group style="position:absolute;left:4735;top:-2335;width:533;height:2" coordorigin="4735,-2335" coordsize="533,2">
              <v:shape style="position:absolute;left:4735;top:-2335;width:533;height:2" coordorigin="4735,-2335" coordsize="533,0" path="m4735,-2335l5268,-2335e" filled="f" stroked="t" strokeweight=".75pt" strokecolor="#D9D9D9">
                <v:path arrowok="t"/>
              </v:shape>
            </v:group>
            <v:group style="position:absolute;left:3850;top:-2335;width:530;height:2" coordorigin="3850,-2335" coordsize="530,2">
              <v:shape style="position:absolute;left:3850;top:-2335;width:530;height:2" coordorigin="3850,-2335" coordsize="530,0" path="m3850,-2335l4380,-2335e" filled="f" stroked="t" strokeweight=".75pt" strokecolor="#D9D9D9">
                <v:path arrowok="t"/>
              </v:shape>
            </v:group>
            <v:group style="position:absolute;left:3228;top:-2335;width:267;height:2" coordorigin="3228,-2335" coordsize="267,2">
              <v:shape style="position:absolute;left:3228;top:-2335;width:267;height:2" coordorigin="3228,-2335" coordsize="267,0" path="m3228,-2335l3494,-2335e" filled="f" stroked="t" strokeweight=".75pt" strokecolor="#D9D9D9">
                <v:path arrowok="t"/>
              </v:shape>
            </v:group>
            <v:group style="position:absolute;left:9173;top:-2858;width:265;height:2" coordorigin="9173,-2858" coordsize="265,2">
              <v:shape style="position:absolute;left:9173;top:-2858;width:265;height:2" coordorigin="9173,-2858" coordsize="265,0" path="m9173,-2858l9438,-2858e" filled="f" stroked="t" strokeweight=".75pt" strokecolor="#D9D9D9">
                <v:path arrowok="t"/>
              </v:shape>
            </v:group>
            <v:group style="position:absolute;left:8285;top:-2858;width:533;height:2" coordorigin="8285,-2858" coordsize="533,2">
              <v:shape style="position:absolute;left:8285;top:-2858;width:533;height:2" coordorigin="8285,-2858" coordsize="533,0" path="m8285,-2858l8818,-2858e" filled="f" stroked="t" strokeweight=".75pt" strokecolor="#D9D9D9">
                <v:path arrowok="t"/>
              </v:shape>
            </v:group>
            <v:group style="position:absolute;left:7397;top:-2858;width:533;height:2" coordorigin="7397,-2858" coordsize="533,2">
              <v:shape style="position:absolute;left:7397;top:-2858;width:533;height:2" coordorigin="7397,-2858" coordsize="533,0" path="m7397,-2858l7930,-2858e" filled="f" stroked="t" strokeweight=".75pt" strokecolor="#D9D9D9">
                <v:path arrowok="t"/>
              </v:shape>
            </v:group>
            <v:group style="position:absolute;left:6511;top:-2858;width:530;height:2" coordorigin="6511,-2858" coordsize="530,2">
              <v:shape style="position:absolute;left:6511;top:-2858;width:530;height:2" coordorigin="6511,-2858" coordsize="530,0" path="m6511,-2858l7042,-2858e" filled="f" stroked="t" strokeweight=".75pt" strokecolor="#D9D9D9">
                <v:path arrowok="t"/>
              </v:shape>
            </v:group>
            <v:group style="position:absolute;left:5623;top:-2858;width:533;height:2" coordorigin="5623,-2858" coordsize="533,2">
              <v:shape style="position:absolute;left:5623;top:-2858;width:533;height:2" coordorigin="5623,-2858" coordsize="533,0" path="m5623,-2858l6156,-2858e" filled="f" stroked="t" strokeweight=".75pt" strokecolor="#D9D9D9">
                <v:path arrowok="t"/>
              </v:shape>
            </v:group>
            <v:group style="position:absolute;left:4735;top:-2858;width:533;height:2" coordorigin="4735,-2858" coordsize="533,2">
              <v:shape style="position:absolute;left:4735;top:-2858;width:533;height:2" coordorigin="4735,-2858" coordsize="533,0" path="m4735,-2858l5268,-2858e" filled="f" stroked="t" strokeweight=".75pt" strokecolor="#D9D9D9">
                <v:path arrowok="t"/>
              </v:shape>
            </v:group>
            <v:group style="position:absolute;left:3228;top:-2858;width:1152;height:2" coordorigin="3228,-2858" coordsize="1152,2">
              <v:shape style="position:absolute;left:3228;top:-2858;width:1152;height:2" coordorigin="3228,-2858" coordsize="1152,0" path="m3228,-2858l4380,-2858e" filled="f" stroked="t" strokeweight=".75pt" strokecolor="#D9D9D9">
                <v:path arrowok="t"/>
              </v:shape>
            </v:group>
            <v:group style="position:absolute;left:9173;top:-3383;width:265;height:2" coordorigin="9173,-3383" coordsize="265,2">
              <v:shape style="position:absolute;left:9173;top:-3383;width:265;height:2" coordorigin="9173,-3383" coordsize="265,0" path="m9173,-3383l9438,-3383e" filled="f" stroked="t" strokeweight=".75pt" strokecolor="#D9D9D9">
                <v:path arrowok="t"/>
              </v:shape>
            </v:group>
            <v:group style="position:absolute;left:8285;top:-3383;width:533;height:2" coordorigin="8285,-3383" coordsize="533,2">
              <v:shape style="position:absolute;left:8285;top:-3383;width:533;height:2" coordorigin="8285,-3383" coordsize="533,0" path="m8285,-3383l8818,-3383e" filled="f" stroked="t" strokeweight=".75pt" strokecolor="#D9D9D9">
                <v:path arrowok="t"/>
              </v:shape>
            </v:group>
            <v:group style="position:absolute;left:7397;top:-3383;width:533;height:2" coordorigin="7397,-3383" coordsize="533,2">
              <v:shape style="position:absolute;left:7397;top:-3383;width:533;height:2" coordorigin="7397,-3383" coordsize="533,0" path="m7397,-3383l7930,-3383e" filled="f" stroked="t" strokeweight=".75pt" strokecolor="#D9D9D9">
                <v:path arrowok="t"/>
              </v:shape>
            </v:group>
            <v:group style="position:absolute;left:6511;top:-3383;width:530;height:2" coordorigin="6511,-3383" coordsize="530,2">
              <v:shape style="position:absolute;left:6511;top:-3383;width:530;height:2" coordorigin="6511,-3383" coordsize="530,0" path="m6511,-3383l7042,-3383e" filled="f" stroked="t" strokeweight=".75pt" strokecolor="#D9D9D9">
                <v:path arrowok="t"/>
              </v:shape>
            </v:group>
            <v:group style="position:absolute;left:5623;top:-3383;width:533;height:2" coordorigin="5623,-3383" coordsize="533,2">
              <v:shape style="position:absolute;left:5623;top:-3383;width:533;height:2" coordorigin="5623,-3383" coordsize="533,0" path="m5623,-3383l6156,-3383e" filled="f" stroked="t" strokeweight=".75pt" strokecolor="#D9D9D9">
                <v:path arrowok="t"/>
              </v:shape>
            </v:group>
            <v:group style="position:absolute;left:4735;top:-3383;width:533;height:2" coordorigin="4735,-3383" coordsize="533,2">
              <v:shape style="position:absolute;left:4735;top:-3383;width:533;height:2" coordorigin="4735,-3383" coordsize="533,0" path="m4735,-3383l5268,-3383e" filled="f" stroked="t" strokeweight=".75pt" strokecolor="#D9D9D9">
                <v:path arrowok="t"/>
              </v:shape>
            </v:group>
            <v:group style="position:absolute;left:3228;top:-3383;width:1152;height:2" coordorigin="3228,-3383" coordsize="1152,2">
              <v:shape style="position:absolute;left:3228;top:-3383;width:1152;height:2" coordorigin="3228,-3383" coordsize="1152,0" path="m3228,-3383l4380,-3383e" filled="f" stroked="t" strokeweight=".75pt" strokecolor="#D9D9D9">
                <v:path arrowok="t"/>
              </v:shape>
            </v:group>
            <v:group style="position:absolute;left:5623;top:-3907;width:3815;height:2" coordorigin="5623,-3907" coordsize="3815,2">
              <v:shape style="position:absolute;left:5623;top:-3907;width:3815;height:2" coordorigin="5623,-3907" coordsize="3815,0" path="m5623,-3907l9438,-3907e" filled="f" stroked="t" strokeweight=".75pt" strokecolor="#D9D9D9">
                <v:path arrowok="t"/>
              </v:shape>
            </v:group>
            <v:group style="position:absolute;left:3228;top:-3907;width:2040;height:2" coordorigin="3228,-3907" coordsize="2040,2">
              <v:shape style="position:absolute;left:3228;top:-3907;width:2040;height:2" coordorigin="3228,-3907" coordsize="2040,0" path="m3228,-3907l5268,-3907e" filled="f" stroked="t" strokeweight=".75pt" strokecolor="#D9D9D9">
                <v:path arrowok="t"/>
              </v:shape>
            </v:group>
            <v:group style="position:absolute;left:3228;top:-4429;width:6210;height:2" coordorigin="3228,-4429" coordsize="6210,2">
              <v:shape style="position:absolute;left:3228;top:-4429;width:6210;height:2" coordorigin="3228,-4429" coordsize="6210,0" path="m3228,-4429l9438,-4429e" filled="f" stroked="t" strokeweight=".75pt" strokecolor="#D9D9D9">
                <v:path arrowok="t"/>
              </v:shape>
            </v:group>
            <v:group style="position:absolute;left:3494;top:-2728;width:355;height:1439" coordorigin="3494,-2728" coordsize="355,1439">
              <v:shape style="position:absolute;left:3494;top:-2728;width:355;height:1439" coordorigin="3494,-2728" coordsize="355,1439" path="m3850,-2728l3494,-2728,3494,-1289,3850,-1289,3850,-2728e" filled="t" fillcolor="#008000" stroked="f">
                <v:path arrowok="t"/>
                <v:fill/>
              </v:shape>
            </v:group>
            <v:group style="position:absolute;left:4380;top:-3645;width:355;height:2356" coordorigin="4380,-3645" coordsize="355,2356">
              <v:shape style="position:absolute;left:4380;top:-3645;width:355;height:2356" coordorigin="4380,-3645" coordsize="355,2356" path="m4735,-3645l4380,-3645,4380,-1289,4735,-1289,4735,-3645e" filled="t" fillcolor="#008000" stroked="f">
                <v:path arrowok="t"/>
                <v:fill/>
              </v:shape>
            </v:group>
            <v:group style="position:absolute;left:5268;top:-4010;width:355;height:2721" coordorigin="5268,-4010" coordsize="355,2721">
              <v:shape style="position:absolute;left:5268;top:-4010;width:355;height:2721" coordorigin="5268,-4010" coordsize="355,2721" path="m5623,-4010l5268,-4010,5268,-1289,5623,-1289,5623,-4010e" filled="t" fillcolor="#008000" stroked="f">
                <v:path arrowok="t"/>
                <v:fill/>
              </v:shape>
            </v:group>
            <v:group style="position:absolute;left:6156;top:-3907;width:355;height:2618" coordorigin="6156,-3907" coordsize="355,2618">
              <v:shape style="position:absolute;left:6156;top:-3907;width:355;height:2618" coordorigin="6156,-3907" coordsize="355,2618" path="m6511,-3907l6156,-3907,6156,-1289,6511,-1289,6511,-3907e" filled="t" fillcolor="#008000" stroked="f">
                <v:path arrowok="t"/>
                <v:fill/>
              </v:shape>
            </v:group>
            <v:group style="position:absolute;left:7042;top:-3592;width:355;height:2303" coordorigin="7042,-3592" coordsize="355,2303">
              <v:shape style="position:absolute;left:7042;top:-3592;width:355;height:2303" coordorigin="7042,-3592" coordsize="355,2303" path="m7397,-3592l7042,-3592,7042,-1289,7397,-1289,7397,-3592e" filled="t" fillcolor="#008000" stroked="f">
                <v:path arrowok="t"/>
                <v:fill/>
              </v:shape>
            </v:group>
            <v:group style="position:absolute;left:7930;top:-3854;width:355;height:2565" coordorigin="7930,-3854" coordsize="355,2565">
              <v:shape style="position:absolute;left:7930;top:-3854;width:355;height:2565" coordorigin="7930,-3854" coordsize="355,2565" path="m8285,-3854l7930,-3854,7930,-1289,8285,-1289,8285,-3854e" filled="t" fillcolor="#008000" stroked="f">
                <v:path arrowok="t"/>
                <v:fill/>
              </v:shape>
            </v:group>
            <v:group style="position:absolute;left:8818;top:-3907;width:355;height:2618" coordorigin="8818,-3907" coordsize="355,2618">
              <v:shape style="position:absolute;left:8818;top:-3907;width:355;height:2618" coordorigin="8818,-3907" coordsize="355,2618" path="m9173,-3907l8818,-3907,8818,-1289,9173,-1289,9173,-3907e" filled="t" fillcolor="#008000" stroked="f">
                <v:path arrowok="t"/>
                <v:fill/>
              </v:shape>
            </v:group>
            <v:group style="position:absolute;left:3228;top:-1289;width:6210;height:2" coordorigin="3228,-1289" coordsize="6210,2">
              <v:shape style="position:absolute;left:3228;top:-1289;width:6210;height:2" coordorigin="3228,-1289" coordsize="6210,0" path="m3228,-1289l9438,-1289e" filled="f" stroked="t" strokeweight=".75pt" strokecolor="#D9D9D9">
                <v:path arrowok="t"/>
              </v:shape>
            </v:group>
            <v:group style="position:absolute;left:2233;top:-5171;width:7425;height:4581" coordorigin="2233,-5171" coordsize="7425,4581">
              <v:shape style="position:absolute;left:2233;top:-5171;width:7425;height:4581" coordorigin="2233,-5171" coordsize="7425,4581" path="m9658,-590l9658,-5171,2233,-5171,2233,-590e" filled="f" stroked="t" strokeweight=".75pt" strokecolor="#D9D9D9">
                <v:path arrowok="t"/>
              </v:shape>
            </v:group>
            <w10:wrap type="none"/>
          </v:group>
        </w:pic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5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(a)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Ev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te</w:t>
      </w:r>
      <w:r>
        <w:rPr>
          <w:rFonts w:ascii="Calibri" w:hAnsi="Calibri" w:cs="Calibri" w:eastAsia="Calibri"/>
          <w:sz w:val="24"/>
          <w:szCs w:val="24"/>
          <w:spacing w:val="-6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an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in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air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y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ry.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89" w:lineRule="exact"/>
        <w:ind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24.145767pt;width:450.916pt;height:.1pt;mso-position-horizontal-relative:page;mso-position-vertical-relative:paragraph;z-index:-2845" coordorigin="1440,483" coordsize="9018,2">
            <v:shape style="position:absolute;left:1440;top:483;width:9018;height:2" coordorigin="1440,483" coordsize="9018,0" path="m1440,483l10459,48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1.385765pt;width:450.916pt;height:.1pt;mso-position-horizontal-relative:page;mso-position-vertical-relative:paragraph;z-index:-2844" coordorigin="1440,1028" coordsize="9018,2">
            <v:shape style="position:absolute;left:1440;top:1028;width:9018;height:2" coordorigin="1440,1028" coordsize="9018,0" path="m1440,1028l10459,102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78.505768pt;width:450.916pt;height:.1pt;mso-position-horizontal-relative:page;mso-position-vertical-relative:paragraph;z-index:-2843" coordorigin="1440,1570" coordsize="9018,2">
            <v:shape style="position:absolute;left:1440;top:1570;width:9018;height:2" coordorigin="1440,1570" coordsize="9018,0" path="m1440,1570l10459,1570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05.625763pt;width:450.916pt;height:.1pt;mso-position-horizontal-relative:page;mso-position-vertical-relative:paragraph;z-index:-2842" coordorigin="1440,2113" coordsize="9018,2">
            <v:shape style="position:absolute;left:1440;top:2113;width:9018;height:2" coordorigin="1440,2113" coordsize="9018,0" path="m1440,2113l10459,211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[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4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k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]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left"/>
        <w:spacing w:after="0"/>
        <w:sectPr>
          <w:type w:val="continuous"/>
          <w:pgSz w:w="11920" w:h="16840"/>
          <w:pgMar w:top="600" w:bottom="0" w:left="1340" w:right="1320"/>
          <w:cols w:num="2" w:equalWidth="0">
            <w:col w:w="7474" w:space="737"/>
            <w:col w:w="1049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72.024002pt;margin-top:565.630005pt;width:450.916pt;height:.1pt;mso-position-horizontal-relative:page;mso-position-vertical-relative:page;z-index:-2841" coordorigin="1440,11313" coordsize="9018,2">
            <v:shape style="position:absolute;left:1440;top:11313;width:9018;height:2" coordorigin="1440,11313" coordsize="9018,0" path="m1440,11313l10459,1131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95.539978pt;width:450.916pt;height:.1pt;mso-position-horizontal-relative:page;mso-position-vertical-relative:page;z-index:-2840" coordorigin="1440,11911" coordsize="9018,2">
            <v:shape style="position:absolute;left:1440;top:11911;width:9018;height:2" coordorigin="1440,11911" coordsize="9018,0" path="m1440,11911l10459,1191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40" w:lineRule="auto"/>
        <w:ind w:left="5965" w:right="62"/>
        <w:jc w:val="center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-82.944221pt;width:450.916pt;height:.1pt;mso-position-horizontal-relative:page;mso-position-vertical-relative:paragraph;z-index:-2839" coordorigin="1440,-1659" coordsize="9018,2">
            <v:shape style="position:absolute;left:1440;top:-1659;width:9018;height:2" coordorigin="1440,-1659" coordsize="9018,0" path="m1440,-1659l10459,-1659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-53.184223pt;width:450.916pt;height:.1pt;mso-position-horizontal-relative:page;mso-position-vertical-relative:paragraph;z-index:-2838" coordorigin="1440,-1064" coordsize="9018,2">
            <v:shape style="position:absolute;left:1440;top:-1064;width:9018;height:2" coordorigin="1440,-1064" coordsize="9018,0" path="m1440,-1064l10459,-1064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1.304001pt;margin-top:-23.304222pt;width:451.636pt;height:.1pt;mso-position-horizontal-relative:page;mso-position-vertical-relative:paragraph;z-index:-2837" coordorigin="1426,-466" coordsize="9033,2">
            <v:shape style="position:absolute;left:1426;top:-466;width:9033;height:2" coordorigin="1426,-466" coordsize="9033,0" path="m1426,-466l10459,-46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5a</w:t>
      </w:r>
      <w:r>
        <w:rPr>
          <w:rFonts w:ascii="Calibri" w:hAnsi="Calibri" w:cs="Calibri" w:eastAsia="Calibri"/>
          <w:sz w:val="24"/>
          <w:szCs w:val="24"/>
          <w:spacing w:val="-4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4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99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6083" w:right="61"/>
        <w:jc w:val="center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5</w:t>
      </w:r>
      <w:r>
        <w:rPr>
          <w:rFonts w:ascii="Calibri" w:hAnsi="Calibri" w:cs="Calibri" w:eastAsia="Calibri"/>
          <w:sz w:val="24"/>
          <w:szCs w:val="24"/>
          <w:spacing w:val="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4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99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center"/>
        <w:spacing w:after="0"/>
        <w:sectPr>
          <w:type w:val="continuous"/>
          <w:pgSz w:w="11920" w:h="16840"/>
          <w:pgMar w:top="600" w:bottom="0" w:left="1340" w:right="1320"/>
        </w:sectPr>
      </w:pPr>
      <w:rPr/>
    </w:p>
    <w:p>
      <w:pPr>
        <w:spacing w:before="18" w:after="0" w:line="259" w:lineRule="auto"/>
        <w:ind w:left="100" w:right="262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5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(b)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y</w:t>
      </w:r>
      <w:r>
        <w:rPr>
          <w:rFonts w:ascii="Calibri" w:hAnsi="Calibri" w:cs="Calibri" w:eastAsia="Calibri"/>
          <w:sz w:val="24"/>
          <w:szCs w:val="24"/>
          <w:spacing w:val="-6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el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ry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air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y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sec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or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d</w:t>
      </w:r>
      <w:r>
        <w:rPr>
          <w:rFonts w:ascii="Calibri" w:hAnsi="Calibri" w:cs="Calibri" w:eastAsia="Calibri"/>
          <w:sz w:val="24"/>
          <w:szCs w:val="24"/>
          <w:spacing w:val="-4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c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-4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the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are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k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.</w:t>
      </w:r>
    </w:p>
    <w:p>
      <w:pPr>
        <w:spacing w:before="7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11" w:after="0" w:line="289" w:lineRule="exact"/>
        <w:ind w:right="96"/>
        <w:jc w:val="righ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24.815804pt;width:450.916pt;height:.1pt;mso-position-horizontal-relative:page;mso-position-vertical-relative:paragraph;z-index:-2834" coordorigin="1440,496" coordsize="9018,2">
            <v:shape style="position:absolute;left:1440;top:496;width:9018;height:2" coordorigin="1440,496" coordsize="9018,0" path="m1440,496l10459,49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1.935802pt;width:450.916pt;height:.1pt;mso-position-horizontal-relative:page;mso-position-vertical-relative:paragraph;z-index:-2833" coordorigin="1440,1039" coordsize="9018,2">
            <v:shape style="position:absolute;left:1440;top:1039;width:9018;height:2" coordorigin="1440,1039" coordsize="9018,0" path="m1440,1039l10459,1039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79.055801pt;width:450.916pt;height:.1pt;mso-position-horizontal-relative:page;mso-position-vertical-relative:paragraph;z-index:-2832" coordorigin="1440,1581" coordsize="9018,2">
            <v:shape style="position:absolute;left:1440;top:1581;width:9018;height:2" coordorigin="1440,1581" coordsize="9018,0" path="m1440,1581l10459,158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06.295807pt;width:450.916pt;height:.1pt;mso-position-horizontal-relative:page;mso-position-vertical-relative:paragraph;z-index:-2831" coordorigin="1440,2126" coordsize="9018,2">
            <v:shape style="position:absolute;left:1440;top:2126;width:9018;height:2" coordorigin="1440,2126" coordsize="9018,0" path="m1440,2126l10459,212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[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3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99"/>
        </w:rPr>
        <w:t>ma</w:t>
      </w:r>
      <w:r>
        <w:rPr>
          <w:rFonts w:ascii="Calibri" w:hAnsi="Calibri" w:cs="Calibri" w:eastAsia="Calibri"/>
          <w:sz w:val="24"/>
          <w:szCs w:val="24"/>
          <w:spacing w:val="1"/>
          <w:w w:val="99"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99"/>
        </w:rPr>
        <w:t>k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0"/>
          <w:w w:val="99"/>
        </w:rPr>
        <w:t>]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89" w:lineRule="exact"/>
        <w:ind w:left="5993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-77.66423pt;width:450.916pt;height:.1pt;mso-position-horizontal-relative:page;mso-position-vertical-relative:paragraph;z-index:-2828" coordorigin="1440,-1553" coordsize="9018,2">
            <v:shape style="position:absolute;left:1440;top:-1553;width:9018;height:2" coordorigin="1440,-1553" coordsize="9018,0" path="m1440,-1553l10459,-155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-50.424232pt;width:450.916pt;height:.1pt;mso-position-horizontal-relative:page;mso-position-vertical-relative:paragraph;z-index:-2827" coordorigin="1440,-1008" coordsize="9018,2">
            <v:shape style="position:absolute;left:1440;top:-1008;width:9018;height:2" coordorigin="1440,-1008" coordsize="9018,0" path="m1440,-1008l10459,-100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1.304001pt;margin-top:-23.304234pt;width:451.636pt;height:.1pt;mso-position-horizontal-relative:page;mso-position-vertical-relative:paragraph;z-index:-2826" coordorigin="1426,-466" coordsize="9033,2">
            <v:shape style="position:absolute;left:1426;top:-466;width:9033;height:2" coordorigin="1426,-466" coordsize="9033,0" path="m1426,-466l10459,-46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5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b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-3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3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jc w:val="left"/>
        <w:spacing w:after="0"/>
        <w:sectPr>
          <w:pgMar w:header="749" w:footer="839" w:top="960" w:bottom="1020" w:left="1340" w:right="1320"/>
          <w:pgSz w:w="11920" w:h="16840"/>
        </w:sectPr>
      </w:pPr>
      <w:rPr/>
    </w:p>
    <w:p>
      <w:pPr>
        <w:spacing w:before="11" w:after="0" w:line="240" w:lineRule="auto"/>
        <w:ind w:left="100" w:right="-76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5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(c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)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y</w:t>
      </w:r>
      <w:r>
        <w:rPr>
          <w:rFonts w:ascii="Calibri" w:hAnsi="Calibri" w:cs="Calibri" w:eastAsia="Calibri"/>
          <w:sz w:val="24"/>
          <w:szCs w:val="24"/>
          <w:spacing w:val="-6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7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opti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air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y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sec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.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89" w:lineRule="exact"/>
        <w:ind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24.14579pt;width:450.916pt;height:.1pt;mso-position-horizontal-relative:page;mso-position-vertical-relative:paragraph;z-index:-2825" coordorigin="1440,483" coordsize="9018,2">
            <v:shape style="position:absolute;left:1440;top:483;width:9018;height:2" coordorigin="1440,483" coordsize="9018,0" path="m1440,483l10459,48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1.385792pt;width:450.916pt;height:.1pt;mso-position-horizontal-relative:page;mso-position-vertical-relative:paragraph;z-index:-2824" coordorigin="1440,1028" coordsize="9018,2">
            <v:shape style="position:absolute;left:1440;top:1028;width:9018;height:2" coordorigin="1440,1028" coordsize="9018,0" path="m1440,1028l10459,102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78.505791pt;width:450.916pt;height:.1pt;mso-position-horizontal-relative:page;mso-position-vertical-relative:paragraph;z-index:-2823" coordorigin="1440,1570" coordsize="9018,2">
            <v:shape style="position:absolute;left:1440;top:1570;width:9018;height:2" coordorigin="1440,1570" coordsize="9018,0" path="m1440,1570l10459,1570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05.625793pt;width:450.916pt;height:.1pt;mso-position-horizontal-relative:page;mso-position-vertical-relative:paragraph;z-index:-2822" coordorigin="1440,2113" coordsize="9018,2">
            <v:shape style="position:absolute;left:1440;top:2113;width:9018;height:2" coordorigin="1440,2113" coordsize="9018,0" path="m1440,2113l10459,211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[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2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k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]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left"/>
        <w:spacing w:after="0"/>
        <w:sectPr>
          <w:type w:val="continuous"/>
          <w:pgSz w:w="11920" w:h="16840"/>
          <w:pgMar w:top="600" w:bottom="0" w:left="1340" w:right="1320"/>
          <w:cols w:num="2" w:equalWidth="0">
            <w:col w:w="7526" w:space="685"/>
            <w:col w:w="1049"/>
          </w:cols>
        </w:sectPr>
      </w:pPr>
      <w:rPr/>
    </w:p>
    <w:p>
      <w:pPr>
        <w:spacing w:before="10" w:after="0" w:line="110" w:lineRule="exact"/>
        <w:jc w:val="left"/>
        <w:rPr>
          <w:sz w:val="11"/>
          <w:szCs w:val="11"/>
        </w:rPr>
      </w:pPr>
      <w:rPr/>
      <w:r>
        <w:rPr/>
        <w:pict>
          <v:group style="position:absolute;margin-left:72.024002pt;margin-top:221.899979pt;width:450.916pt;height:.1pt;mso-position-horizontal-relative:page;mso-position-vertical-relative:page;z-index:-2830" coordorigin="1440,4438" coordsize="9018,2">
            <v:shape style="position:absolute;left:1440;top:4438;width:9018;height:2" coordorigin="1440,4438" coordsize="9018,0" path="m1440,4438l10459,443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249.049988pt;width:450.916pt;height:.1pt;mso-position-horizontal-relative:page;mso-position-vertical-relative:page;z-index:-2829" coordorigin="1440,4981" coordsize="9018,2">
            <v:shape style="position:absolute;left:1440;top:4981;width:9018;height:2" coordorigin="1440,4981" coordsize="9018,0" path="m1440,4981l10459,498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40" w:lineRule="auto"/>
        <w:ind w:left="6020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-77.694214pt;width:450.916pt;height:.1pt;mso-position-horizontal-relative:page;mso-position-vertical-relative:paragraph;z-index:-2821" coordorigin="1440,-1554" coordsize="9018,2">
            <v:shape style="position:absolute;left:1440;top:-1554;width:9018;height:2" coordorigin="1440,-1554" coordsize="9018,0" path="m1440,-1554l10459,-1554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-50.424213pt;width:450.916pt;height:.1pt;mso-position-horizontal-relative:page;mso-position-vertical-relative:paragraph;z-index:-2820" coordorigin="1440,-1008" coordsize="9018,2">
            <v:shape style="position:absolute;left:1440;top:-1008;width:9018;height:2" coordorigin="1440,-1008" coordsize="9018,0" path="m1440,-1008l10459,-100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1.304001pt;margin-top:-23.304214pt;width:451.636pt;height:.1pt;mso-position-horizontal-relative:page;mso-position-vertical-relative:paragraph;z-index:-2819" coordorigin="1426,-466" coordsize="9033,2">
            <v:shape style="position:absolute;left:1426;top:-466;width:9033;height:2" coordorigin="1426,-466" coordsize="9033,0" path="m1426,-466l10459,-46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5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2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5456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5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9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left"/>
        <w:spacing w:after="0"/>
        <w:sectPr>
          <w:type w:val="continuous"/>
          <w:pgSz w:w="11920" w:h="16840"/>
          <w:pgMar w:top="600" w:bottom="0" w:left="1340" w:right="1320"/>
        </w:sectPr>
      </w:pPr>
      <w:rPr/>
    </w:p>
    <w:p>
      <w:pPr>
        <w:spacing w:before="18" w:after="0" w:line="240" w:lineRule="auto"/>
        <w:ind w:left="100" w:right="-76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6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(a)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sc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two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yp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ess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own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.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1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89" w:lineRule="exact"/>
        <w:ind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24.145752pt;width:450.916pt;height:.1pt;mso-position-horizontal-relative:page;mso-position-vertical-relative:paragraph;z-index:-2818" coordorigin="1440,483" coordsize="9018,2">
            <v:shape style="position:absolute;left:1440;top:483;width:9018;height:2" coordorigin="1440,483" coordsize="9018,0" path="m1440,483l10459,48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1.385754pt;width:450.916pt;height:.1pt;mso-position-horizontal-relative:page;mso-position-vertical-relative:paragraph;z-index:-2817" coordorigin="1440,1028" coordsize="9018,2">
            <v:shape style="position:absolute;left:1440;top:1028;width:9018;height:2" coordorigin="1440,1028" coordsize="9018,0" path="m1440,1028l10459,102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78.505753pt;width:450.916pt;height:.1pt;mso-position-horizontal-relative:page;mso-position-vertical-relative:paragraph;z-index:-2816" coordorigin="1440,1570" coordsize="9018,2">
            <v:shape style="position:absolute;left:1440;top:1570;width:9018;height:2" coordorigin="1440,1570" coordsize="9018,0" path="m1440,1570l10459,1570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05.625755pt;width:450.916pt;height:.1pt;mso-position-horizontal-relative:page;mso-position-vertical-relative:paragraph;z-index:-2815" coordorigin="1440,2113" coordsize="9018,2">
            <v:shape style="position:absolute;left:1440;top:2113;width:9018;height:2" coordorigin="1440,2113" coordsize="9018,0" path="m1440,2113l10459,211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[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4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k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]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left"/>
        <w:spacing w:after="0"/>
        <w:sectPr>
          <w:pgMar w:footer="839" w:header="749" w:top="960" w:bottom="1020" w:left="1340" w:right="1320"/>
          <w:footerReference w:type="default" r:id="rId20"/>
          <w:pgSz w:w="11920" w:h="16840"/>
          <w:cols w:num="2" w:equalWidth="0">
            <w:col w:w="4769" w:space="3442"/>
            <w:col w:w="1049"/>
          </w:cols>
        </w:sectPr>
      </w:pPr>
      <w:rPr/>
    </w:p>
    <w:p>
      <w:pPr>
        <w:spacing w:before="2" w:after="0" w:line="120" w:lineRule="exact"/>
        <w:jc w:val="left"/>
        <w:rPr>
          <w:sz w:val="12"/>
          <w:szCs w:val="12"/>
        </w:rPr>
      </w:pPr>
      <w:rPr/>
      <w:r>
        <w:rPr/>
        <w:pict>
          <v:group style="position:absolute;margin-left:72.024002pt;margin-top:204.019989pt;width:450.916pt;height:.1pt;mso-position-horizontal-relative:page;mso-position-vertical-relative:page;z-index:-2814" coordorigin="1440,4080" coordsize="9018,2">
            <v:shape style="position:absolute;left:1440;top:4080;width:9018;height:2" coordorigin="1440,4080" coordsize="9018,0" path="m1440,4080l10459,4080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231.259979pt;width:450.916pt;height:.1pt;mso-position-horizontal-relative:page;mso-position-vertical-relative:page;z-index:-2813" coordorigin="1440,4625" coordsize="9018,2">
            <v:shape style="position:absolute;left:1440;top:4625;width:9018;height:2" coordorigin="1440,4625" coordsize="9018,0" path="m1440,4625l10459,4625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258.409973pt;width:450.916pt;height:.1pt;mso-position-horizontal-relative:page;mso-position-vertical-relative:page;z-index:-2812" coordorigin="1440,5168" coordsize="9018,2">
            <v:shape style="position:absolute;left:1440;top:5168;width:9018;height:2" coordorigin="1440,5168" coordsize="9018,0" path="m1440,5168l10459,516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285.529968pt;width:450.916pt;height:.1pt;mso-position-horizontal-relative:page;mso-position-vertical-relative:page;z-index:-2811" coordorigin="1440,5711" coordsize="9018,2">
            <v:shape style="position:absolute;left:1440;top:5711;width:9018;height:2" coordorigin="1440,5711" coordsize="9018,0" path="m1440,5711l10459,571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312.649994pt;width:450.916pt;height:.1pt;mso-position-horizontal-relative:page;mso-position-vertical-relative:page;z-index:-2810" coordorigin="1440,6253" coordsize="9018,2">
            <v:shape style="position:absolute;left:1440;top:6253;width:9018;height:2" coordorigin="1440,6253" coordsize="9018,0" path="m1440,6253l10459,625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339.889984pt;width:450.916pt;height:.1pt;mso-position-horizontal-relative:page;mso-position-vertical-relative:page;z-index:-2809" coordorigin="1440,6798" coordsize="9018,2">
            <v:shape style="position:absolute;left:1440;top:6798;width:9018;height:2" coordorigin="1440,6798" coordsize="9018,0" path="m1440,6798l10459,679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367.009979pt;width:450.916pt;height:.1pt;mso-position-horizontal-relative:page;mso-position-vertical-relative:page;z-index:-2808" coordorigin="1440,7340" coordsize="9018,2">
            <v:shape style="position:absolute;left:1440;top:7340;width:9018;height:2" coordorigin="1440,7340" coordsize="9018,0" path="m1440,7340l10459,7340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40" w:lineRule="auto"/>
        <w:ind w:left="5961" w:right="54"/>
        <w:jc w:val="center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-77.684212pt;width:450.916pt;height:.1pt;mso-position-horizontal-relative:page;mso-position-vertical-relative:paragraph;z-index:-2807" coordorigin="1440,-1554" coordsize="9018,2">
            <v:shape style="position:absolute;left:1440;top:-1554;width:9018;height:2" coordorigin="1440,-1554" coordsize="9018,0" path="m1440,-1554l10459,-1554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-50.544212pt;width:450.916pt;height:.1pt;mso-position-horizontal-relative:page;mso-position-vertical-relative:paragraph;z-index:-2806" coordorigin="1440,-1011" coordsize="9018,2">
            <v:shape style="position:absolute;left:1440;top:-1011;width:9018;height:2" coordorigin="1440,-1011" coordsize="9018,0" path="m1440,-1011l10459,-101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1.304001pt;margin-top:-23.304214pt;width:451.636pt;height:.1pt;mso-position-horizontal-relative:page;mso-position-vertical-relative:paragraph;z-index:-2805" coordorigin="1426,-466" coordsize="9033,2">
            <v:shape style="position:absolute;left:1426;top:-466;width:9033;height:2" coordorigin="1426,-466" coordsize="9033,0" path="m1426,-466l10459,-46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6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-4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4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99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6083" w:right="64"/>
        <w:jc w:val="center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6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4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99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center"/>
        <w:spacing w:after="0"/>
        <w:sectPr>
          <w:type w:val="continuous"/>
          <w:pgSz w:w="11920" w:h="16840"/>
          <w:pgMar w:top="600" w:bottom="0" w:left="1340" w:right="1320"/>
        </w:sectPr>
      </w:pPr>
      <w:rPr/>
    </w:p>
    <w:p>
      <w:pPr>
        <w:spacing w:before="5" w:after="0" w:line="100" w:lineRule="exact"/>
        <w:jc w:val="left"/>
        <w:rPr>
          <w:sz w:val="10"/>
          <w:szCs w:val="10"/>
        </w:rPr>
      </w:pPr>
      <w:rPr/>
      <w:r>
        <w:rPr/>
        <w:pict>
          <v:group style="position:absolute;margin-left:72.024002pt;margin-top:357.649994pt;width:450.916pt;height:.1pt;mso-position-horizontal-relative:page;mso-position-vertical-relative:page;z-index:-2800" coordorigin="1440,7153" coordsize="9018,2">
            <v:shape style="position:absolute;left:1440;top:7153;width:9018;height:2" coordorigin="1440,7153" coordsize="9018,0" path="m1440,7153l10459,715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387.409973pt;width:450.916pt;height:.1pt;mso-position-horizontal-relative:page;mso-position-vertical-relative:page;z-index:-2799" coordorigin="1440,7748" coordsize="9018,2">
            <v:shape style="position:absolute;left:1440;top:7748;width:9018;height:2" coordorigin="1440,7748" coordsize="9018,0" path="m1440,7748l10459,774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417.189972pt;width:450.916pt;height:.1pt;mso-position-horizontal-relative:page;mso-position-vertical-relative:page;z-index:-2798" coordorigin="1440,8344" coordsize="9018,2">
            <v:shape style="position:absolute;left:1440;top:8344;width:9018;height:2" coordorigin="1440,8344" coordsize="9018,0" path="m1440,8344l10459,8344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447.069977pt;width:450.916pt;height:.1pt;mso-position-horizontal-relative:page;mso-position-vertical-relative:page;z-index:-2797" coordorigin="1440,8941" coordsize="9018,2">
            <v:shape style="position:absolute;left:1440;top:8941;width:9018;height:2" coordorigin="1440,8941" coordsize="9018,0" path="m1440,8941l10459,894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476.829987pt;width:450.916pt;height:.1pt;mso-position-horizontal-relative:page;mso-position-vertical-relative:page;z-index:-2796" coordorigin="1440,9537" coordsize="9018,2">
            <v:shape style="position:absolute;left:1440;top:9537;width:9018;height:2" coordorigin="1440,9537" coordsize="9018,0" path="m1440,9537l10459,9537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06.589996pt;width:450.916pt;height:.1pt;mso-position-horizontal-relative:page;mso-position-vertical-relative:page;z-index:-2795" coordorigin="1440,10132" coordsize="9018,2">
            <v:shape style="position:absolute;left:1440;top:10132;width:9018;height:2" coordorigin="1440,10132" coordsize="9018,0" path="m1440,10132l10459,10132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36.469971pt;width:450.916pt;height:.1pt;mso-position-horizontal-relative:page;mso-position-vertical-relative:page;z-index:-2794" coordorigin="1440,10729" coordsize="9018,2">
            <v:shape style="position:absolute;left:1440;top:10729;width:9018;height:2" coordorigin="1440,10729" coordsize="9018,0" path="m1440,10729l10459,10729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66.229980pt;width:450.916pt;height:.1pt;mso-position-horizontal-relative:page;mso-position-vertical-relative:page;z-index:-2793" coordorigin="1440,11325" coordsize="9018,2">
            <v:shape style="position:absolute;left:1440;top:11325;width:9018;height:2" coordorigin="1440,11325" coordsize="9018,0" path="m1440,11325l10459,11325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96.019958pt;width:450.916pt;height:.1pt;mso-position-horizontal-relative:page;mso-position-vertical-relative:page;z-index:-2792" coordorigin="1440,11920" coordsize="9018,2">
            <v:shape style="position:absolute;left:1440;top:11920;width:9018;height:2" coordorigin="1440,11920" coordsize="9018,0" path="m1440,11920l10459,11920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625.899963pt;width:450.916pt;height:.1pt;mso-position-horizontal-relative:page;mso-position-vertical-relative:page;z-index:-2791" coordorigin="1440,12518" coordsize="9018,2">
            <v:shape style="position:absolute;left:1440;top:12518;width:9018;height:2" coordorigin="1440,12518" coordsize="9018,0" path="m1440,12518l10459,1251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655.659973pt;width:450.916pt;height:.1pt;mso-position-horizontal-relative:page;mso-position-vertical-relative:page;z-index:-2790" coordorigin="1440,13113" coordsize="9018,2">
            <v:shape style="position:absolute;left:1440;top:13113;width:9018;height:2" coordorigin="1440,13113" coordsize="9018,0" path="m1440,13113l10459,1311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685.419983pt;width:450.916pt;height:.1pt;mso-position-horizontal-relative:page;mso-position-vertical-relative:page;z-index:-2789" coordorigin="1440,13708" coordsize="9018,2">
            <v:shape style="position:absolute;left:1440;top:13708;width:9018;height:2" coordorigin="1440,13708" coordsize="9018,0" path="m1440,13708l10459,1370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715.179993pt;width:450.916pt;height:.1pt;mso-position-horizontal-relative:page;mso-position-vertical-relative:page;z-index:-2788" coordorigin="1440,14304" coordsize="9018,2">
            <v:shape style="position:absolute;left:1440;top:14304;width:9018;height:2" coordorigin="1440,14304" coordsize="9018,0" path="m1440,14304l10459,14304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745.079956pt;width:450.916pt;height:.1pt;mso-position-horizontal-relative:page;mso-position-vertical-relative:page;z-index:-2787" coordorigin="1440,14902" coordsize="9018,2">
            <v:shape style="position:absolute;left:1440;top:14902;width:9018;height:2" coordorigin="1440,14902" coordsize="9018,0" path="m1440,14902l10459,14902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1.304001pt;margin-top:774.839966pt;width:451.636pt;height:.1pt;mso-position-horizontal-relative:page;mso-position-vertical-relative:page;z-index:-2786" coordorigin="1426,15497" coordsize="9033,2">
            <v:shape style="position:absolute;left:1426;top:15497;width:9033;height:2" coordorigin="1426,15497" coordsize="9033,0" path="m1426,15497l10459,15497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58" w:lineRule="auto"/>
        <w:ind w:left="376" w:right="252"/>
        <w:jc w:val="both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0"/>
          <w:w w:val="100"/>
        </w:rPr>
        <w:t>J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ly</w:t>
      </w:r>
      <w:r>
        <w:rPr>
          <w:rFonts w:ascii="Calibri" w:hAnsi="Calibri" w:cs="Calibri" w:eastAsia="Calibri"/>
          <w:sz w:val="24"/>
          <w:szCs w:val="24"/>
          <w:spacing w:val="-7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ied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sser</w:t>
      </w:r>
      <w:r>
        <w:rPr>
          <w:rFonts w:ascii="Calibri" w:hAnsi="Calibri" w:cs="Calibri" w:eastAsia="Calibri"/>
          <w:sz w:val="24"/>
          <w:szCs w:val="24"/>
          <w:spacing w:val="-7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ex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em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oym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opti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s.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J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e’s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ial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as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ile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ess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-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em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loy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air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sser.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v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vi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es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lien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5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mile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m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village.</w:t>
      </w:r>
    </w:p>
    <w:p>
      <w:pPr>
        <w:spacing w:before="1" w:after="0" w:line="258" w:lineRule="auto"/>
        <w:ind w:left="376" w:right="344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k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ager</w:t>
      </w:r>
      <w:r>
        <w:rPr>
          <w:rFonts w:ascii="Calibri" w:hAnsi="Calibri" w:cs="Calibri" w:eastAsia="Calibri"/>
          <w:sz w:val="24"/>
          <w:szCs w:val="24"/>
          <w:spacing w:val="-8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as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ed</w:t>
      </w:r>
      <w:r>
        <w:rPr>
          <w:rFonts w:ascii="Calibri" w:hAnsi="Calibri" w:cs="Calibri" w:eastAsia="Calibri"/>
          <w:sz w:val="24"/>
          <w:szCs w:val="24"/>
          <w:spacing w:val="-9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at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J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ess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ess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lo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on.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ion</w:t>
      </w:r>
      <w:r>
        <w:rPr>
          <w:rFonts w:ascii="Calibri" w:hAnsi="Calibri" w:cs="Calibri" w:eastAsia="Calibri"/>
          <w:sz w:val="24"/>
          <w:szCs w:val="24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ess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,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J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as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ll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ime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m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yed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osi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in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la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y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sal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,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ed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15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miles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ay.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11" w:after="0" w:line="259" w:lineRule="auto"/>
        <w:ind w:left="100" w:right="158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pt;margin-top:-132.364243pt;width:466.4pt;height:124.45pt;mso-position-horizontal-relative:page;mso-position-vertical-relative:paragraph;z-index:-2785" coordorigin="1440,-2647" coordsize="9328,2489">
            <v:shape style="position:absolute;left:1440;top:-2647;width:9328;height:2489" coordorigin="1440,-2647" coordsize="9328,2489" path="m1440,-2232l1445,-2300,1461,-2364,1486,-2423,1520,-2477,1562,-2526,1610,-2567,1664,-2601,1724,-2626,1788,-2642,1855,-2647,10353,-2647,10420,-2642,10484,-2626,10544,-2601,10598,-2567,10646,-2526,10688,-2477,10722,-2423,10747,-2364,10763,-2300,10768,-2232,10768,-573,10763,-506,10747,-442,10722,-382,10688,-328,10646,-280,10598,-238,10544,-205,10484,-179,10420,-164,10353,-158,1855,-158,1788,-164,1724,-179,1664,-205,1610,-238,1562,-280,1520,-328,1486,-382,1461,-442,1445,-506,1440,-573,1440,-2232xe" filled="f" stroked="t" strokeweight="1.0pt" strokecolor="#000000">
              <v:path arrowok="t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7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(a)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C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-4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ess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opti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3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y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se</w:t>
      </w:r>
      <w:r>
        <w:rPr>
          <w:rFonts w:ascii="Calibri" w:hAnsi="Calibri" w:cs="Calibri" w:eastAsia="Calibri"/>
          <w:sz w:val="24"/>
          <w:szCs w:val="24"/>
          <w:spacing w:val="-4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ac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</w:t>
      </w:r>
      <w:r>
        <w:rPr>
          <w:rFonts w:ascii="Calibri" w:hAnsi="Calibri" w:cs="Calibri" w:eastAsia="Calibri"/>
          <w:sz w:val="24"/>
          <w:szCs w:val="24"/>
          <w:spacing w:val="-1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ll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ime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em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loy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osi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.</w:t>
      </w:r>
    </w:p>
    <w:p>
      <w:pPr>
        <w:spacing w:before="7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11" w:after="0" w:line="240" w:lineRule="auto"/>
        <w:ind w:right="99"/>
        <w:jc w:val="right"/>
        <w:rPr>
          <w:rFonts w:ascii="Calibri" w:hAnsi="Calibri" w:cs="Calibri" w:eastAsia="Calibri"/>
          <w:sz w:val="24"/>
          <w:szCs w:val="24"/>
        </w:rPr>
      </w:pPr>
      <w:rPr/>
      <w:r>
        <w:rPr/>
        <w:pict>
          <v:group style="position:absolute;margin-left:72.024002pt;margin-top:24.845787pt;width:450.916pt;height:.1pt;mso-position-horizontal-relative:page;mso-position-vertical-relative:paragraph;z-index:-2804" coordorigin="1440,497" coordsize="9018,2">
            <v:shape style="position:absolute;left:1440;top:497;width:9018;height:2" coordorigin="1440,497" coordsize="9018,0" path="m1440,497l10459,497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1.965786pt;width:450.916pt;height:.1pt;mso-position-horizontal-relative:page;mso-position-vertical-relative:paragraph;z-index:-2803" coordorigin="1440,1039" coordsize="9018,2">
            <v:shape style="position:absolute;left:1440;top:1039;width:9018;height:2" coordorigin="1440,1039" coordsize="9018,0" path="m1440,1039l10459,1039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79.085785pt;width:450.916pt;height:.1pt;mso-position-horizontal-relative:page;mso-position-vertical-relative:paragraph;z-index:-2802" coordorigin="1440,1582" coordsize="9018,2">
            <v:shape style="position:absolute;left:1440;top:1582;width:9018;height:2" coordorigin="1440,1582" coordsize="9018,0" path="m1440,1582l10459,1582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06.205788pt;width:450.916pt;height:.1pt;mso-position-horizontal-relative:page;mso-position-vertical-relative:paragraph;z-index:-2801" coordorigin="1440,2124" coordsize="9018,2">
            <v:shape style="position:absolute;left:1440;top:2124;width:9018;height:2" coordorigin="1440,2124" coordsize="9018,0" path="m1440,2124l10459,2124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[1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0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99"/>
        </w:rPr>
        <w:t>m</w:t>
      </w:r>
      <w:r>
        <w:rPr>
          <w:rFonts w:ascii="Calibri" w:hAnsi="Calibri" w:cs="Calibri" w:eastAsia="Calibri"/>
          <w:sz w:val="24"/>
          <w:szCs w:val="24"/>
          <w:spacing w:val="0"/>
          <w:w w:val="99"/>
        </w:rPr>
        <w:t>ar</w:t>
      </w:r>
      <w:r>
        <w:rPr>
          <w:rFonts w:ascii="Calibri" w:hAnsi="Calibri" w:cs="Calibri" w:eastAsia="Calibri"/>
          <w:sz w:val="24"/>
          <w:szCs w:val="24"/>
          <w:spacing w:val="-1"/>
          <w:w w:val="99"/>
        </w:rPr>
        <w:t>k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0"/>
          <w:w w:val="99"/>
        </w:rPr>
        <w:t>]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right"/>
        <w:spacing w:after="0"/>
        <w:sectPr>
          <w:pgMar w:header="749" w:footer="839" w:top="960" w:bottom="1020" w:left="1340" w:right="1320"/>
          <w:pgSz w:w="11920" w:h="16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72.024002pt;margin-top:49.799984pt;width:450.916pt;height:.1pt;mso-position-horizontal-relative:page;mso-position-vertical-relative:page;z-index:-2784" coordorigin="1440,996" coordsize="9018,2">
            <v:shape style="position:absolute;left:1440;top:996;width:9018;height:2" coordorigin="1440,996" coordsize="9018,0" path="m1440,996l10459,99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79.679985pt;width:450.916pt;height:.1pt;mso-position-horizontal-relative:page;mso-position-vertical-relative:page;z-index:-2783" coordorigin="1440,1594" coordsize="9018,2">
            <v:shape style="position:absolute;left:1440;top:1594;width:9018;height:2" coordorigin="1440,1594" coordsize="9018,0" path="m1440,1594l10459,1594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09.459984pt;width:450.916pt;height:.1pt;mso-position-horizontal-relative:page;mso-position-vertical-relative:page;z-index:-2782" coordorigin="1440,2189" coordsize="9018,2">
            <v:shape style="position:absolute;left:1440;top:2189;width:9018;height:2" coordorigin="1440,2189" coordsize="9018,0" path="m1440,2189l10459,2189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39.219986pt;width:450.916pt;height:.1pt;mso-position-horizontal-relative:page;mso-position-vertical-relative:page;z-index:-2781" coordorigin="1440,2784" coordsize="9018,2">
            <v:shape style="position:absolute;left:1440;top:2784;width:9018;height:2" coordorigin="1440,2784" coordsize="9018,0" path="m1440,2784l10459,2784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69.099976pt;width:450.916pt;height:.1pt;mso-position-horizontal-relative:page;mso-position-vertical-relative:page;z-index:-2780" coordorigin="1440,3382" coordsize="9018,2">
            <v:shape style="position:absolute;left:1440;top:3382;width:9018;height:2" coordorigin="1440,3382" coordsize="9018,0" path="m1440,3382l10459,3382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198.859985pt;width:450.916pt;height:.1pt;mso-position-horizontal-relative:page;mso-position-vertical-relative:page;z-index:-2779" coordorigin="1440,3977" coordsize="9018,2">
            <v:shape style="position:absolute;left:1440;top:3977;width:9018;height:2" coordorigin="1440,3977" coordsize="9018,0" path="m1440,3977l10459,3977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228.61998pt;width:450.916pt;height:.1pt;mso-position-horizontal-relative:page;mso-position-vertical-relative:page;z-index:-2778" coordorigin="1440,4572" coordsize="9018,2">
            <v:shape style="position:absolute;left:1440;top:4572;width:9018;height:2" coordorigin="1440,4572" coordsize="9018,0" path="m1440,4572l10459,4572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258.409973pt;width:450.916pt;height:.1pt;mso-position-horizontal-relative:page;mso-position-vertical-relative:page;z-index:-2777" coordorigin="1440,5168" coordsize="9018,2">
            <v:shape style="position:absolute;left:1440;top:5168;width:9018;height:2" coordorigin="1440,5168" coordsize="9018,0" path="m1440,5168l10459,5168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288.289978pt;width:450.916pt;height:.1pt;mso-position-horizontal-relative:page;mso-position-vertical-relative:page;z-index:-2776" coordorigin="1440,5766" coordsize="9018,2">
            <v:shape style="position:absolute;left:1440;top:5766;width:9018;height:2" coordorigin="1440,5766" coordsize="9018,0" path="m1440,5766l10459,576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318.049988pt;width:450.916pt;height:.1pt;mso-position-horizontal-relative:page;mso-position-vertical-relative:page;z-index:-2775" coordorigin="1440,6361" coordsize="9018,2">
            <v:shape style="position:absolute;left:1440;top:6361;width:9018;height:2" coordorigin="1440,6361" coordsize="9018,0" path="m1440,6361l10459,636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347.809998pt;width:450.916pt;height:.1pt;mso-position-horizontal-relative:page;mso-position-vertical-relative:page;z-index:-2774" coordorigin="1440,6956" coordsize="9018,2">
            <v:shape style="position:absolute;left:1440;top:6956;width:9018;height:2" coordorigin="1440,6956" coordsize="9018,0" path="m1440,6956l10459,695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377.689972pt;width:450.916pt;height:.1pt;mso-position-horizontal-relative:page;mso-position-vertical-relative:page;z-index:-2773" coordorigin="1440,7554" coordsize="9018,2">
            <v:shape style="position:absolute;left:1440;top:7554;width:9018;height:2" coordorigin="1440,7554" coordsize="9018,0" path="m1440,7554l10459,7554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407.449982pt;width:450.916pt;height:.1pt;mso-position-horizontal-relative:page;mso-position-vertical-relative:page;z-index:-2772" coordorigin="1440,8149" coordsize="9018,2">
            <v:shape style="position:absolute;left:1440;top:8149;width:9018;height:2" coordorigin="1440,8149" coordsize="9018,0" path="m1440,8149l10459,8149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437.22998pt;width:450.916pt;height:.1pt;mso-position-horizontal-relative:page;mso-position-vertical-relative:page;z-index:-2771" coordorigin="1440,8745" coordsize="9018,2">
            <v:shape style="position:absolute;left:1440;top:8745;width:9018;height:2" coordorigin="1440,8745" coordsize="9018,0" path="m1440,8745l10459,8745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467.109985pt;width:450.916pt;height:.1pt;mso-position-horizontal-relative:page;mso-position-vertical-relative:page;z-index:-2770" coordorigin="1440,9342" coordsize="9018,2">
            <v:shape style="position:absolute;left:1440;top:9342;width:9018;height:2" coordorigin="1440,9342" coordsize="9018,0" path="m1440,9342l10459,9342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496.869995pt;width:450.916pt;height:.1pt;mso-position-horizontal-relative:page;mso-position-vertical-relative:page;z-index:-2769" coordorigin="1440,9937" coordsize="9018,2">
            <v:shape style="position:absolute;left:1440;top:9937;width:9018;height:2" coordorigin="1440,9937" coordsize="9018,0" path="m1440,9937l10459,9937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26.630005pt;width:450.916pt;height:.1pt;mso-position-horizontal-relative:page;mso-position-vertical-relative:page;z-index:-2768" coordorigin="1440,10533" coordsize="9018,2">
            <v:shape style="position:absolute;left:1440;top:10533;width:9018;height:2" coordorigin="1440,10533" coordsize="9018,0" path="m1440,10533l10459,10533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56.51001pt;width:450.916pt;height:.1pt;mso-position-horizontal-relative:page;mso-position-vertical-relative:page;z-index:-2767" coordorigin="1440,11130" coordsize="9018,2">
            <v:shape style="position:absolute;left:1440;top:11130;width:9018;height:2" coordorigin="1440,11130" coordsize="9018,0" path="m1440,11130l10459,11130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2.024002pt;margin-top:586.299988pt;width:450.916pt;height:.1pt;mso-position-horizontal-relative:page;mso-position-vertical-relative:page;z-index:-2766" coordorigin="1440,11726" coordsize="9018,2">
            <v:shape style="position:absolute;left:1440;top:11726;width:9018;height:2" coordorigin="1440,11726" coordsize="9018,0" path="m1440,11726l10459,11726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/>
        <w:pict>
          <v:group style="position:absolute;margin-left:71.304001pt;margin-top:616.059998pt;width:451.636pt;height:.1pt;mso-position-horizontal-relative:page;mso-position-vertical-relative:page;z-index:-2765" coordorigin="1426,12321" coordsize="9033,2">
            <v:shape style="position:absolute;left:1426;top:12321;width:9033;height:2" coordorigin="1426,12321" coordsize="9033,0" path="m1426,12321l10459,12321e" filled="f" stroked="t" strokeweight=".48pt" strokecolor="#000000">
              <v:path arrowok="t"/>
              <v:stroke dashstyle="dash"/>
            </v:shape>
          </v:group>
          <w10:wrap type="none"/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9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11" w:after="0" w:line="715" w:lineRule="auto"/>
        <w:ind w:left="5617" w:right="96" w:firstLine="-120"/>
        <w:jc w:val="righ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7a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10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99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4"/>
          <w:szCs w:val="24"/>
          <w:spacing w:val="-5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7</w:t>
      </w:r>
      <w:r>
        <w:rPr>
          <w:rFonts w:ascii="Calibri" w:hAnsi="Calibri" w:cs="Calibri" w:eastAsia="Calibri"/>
          <w:sz w:val="24"/>
          <w:szCs w:val="24"/>
          <w:spacing w:val="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1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0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99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F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3"/>
          <w:w w:val="100"/>
          <w:b/>
          <w:bCs/>
        </w:rPr>
        <w:t>P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PER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=</w:t>
      </w:r>
      <w:r>
        <w:rPr>
          <w:rFonts w:ascii="Calibri" w:hAnsi="Calibri" w:cs="Calibri" w:eastAsia="Calibri"/>
          <w:sz w:val="24"/>
          <w:szCs w:val="24"/>
          <w:spacing w:val="2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6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0</w:t>
      </w:r>
      <w:r>
        <w:rPr>
          <w:rFonts w:ascii="Calibri" w:hAnsi="Calibri" w:cs="Calibri" w:eastAsia="Calibri"/>
          <w:sz w:val="24"/>
          <w:szCs w:val="24"/>
          <w:spacing w:val="-3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1"/>
          <w:w w:val="99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99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99"/>
          <w:b/>
          <w:bCs/>
        </w:rPr>
        <w:t>K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right"/>
        <w:spacing w:after="0"/>
        <w:sectPr>
          <w:pgMar w:header="749" w:footer="839" w:top="960" w:bottom="1020" w:left="1680" w:right="1320"/>
          <w:pgSz w:w="11920" w:h="16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549" w:lineRule="exact"/>
        <w:ind w:left="2862" w:right="-20"/>
        <w:jc w:val="left"/>
        <w:rPr>
          <w:rFonts w:ascii="Calibri" w:hAnsi="Calibri" w:cs="Calibri" w:eastAsia="Calibri"/>
          <w:sz w:val="48"/>
          <w:szCs w:val="48"/>
        </w:rPr>
      </w:pPr>
      <w:rPr/>
      <w:r>
        <w:rPr>
          <w:rFonts w:ascii="Calibri" w:hAnsi="Calibri" w:cs="Calibri" w:eastAsia="Calibri"/>
          <w:sz w:val="48"/>
          <w:szCs w:val="48"/>
          <w:spacing w:val="0"/>
          <w:w w:val="100"/>
          <w:b/>
          <w:bCs/>
          <w:position w:val="2"/>
        </w:rPr>
        <w:t>E</w:t>
      </w:r>
      <w:r>
        <w:rPr>
          <w:rFonts w:ascii="Calibri" w:hAnsi="Calibri" w:cs="Calibri" w:eastAsia="Calibri"/>
          <w:sz w:val="48"/>
          <w:szCs w:val="48"/>
          <w:spacing w:val="1"/>
          <w:w w:val="100"/>
          <w:b/>
          <w:bCs/>
          <w:position w:val="2"/>
        </w:rPr>
        <w:t>N</w:t>
      </w:r>
      <w:r>
        <w:rPr>
          <w:rFonts w:ascii="Calibri" w:hAnsi="Calibri" w:cs="Calibri" w:eastAsia="Calibri"/>
          <w:sz w:val="48"/>
          <w:szCs w:val="48"/>
          <w:spacing w:val="0"/>
          <w:w w:val="100"/>
          <w:b/>
          <w:bCs/>
          <w:position w:val="2"/>
        </w:rPr>
        <w:t>D</w:t>
      </w:r>
      <w:r>
        <w:rPr>
          <w:rFonts w:ascii="Calibri" w:hAnsi="Calibri" w:cs="Calibri" w:eastAsia="Calibri"/>
          <w:sz w:val="48"/>
          <w:szCs w:val="48"/>
          <w:spacing w:val="-5"/>
          <w:w w:val="100"/>
          <w:b/>
          <w:bCs/>
          <w:position w:val="2"/>
        </w:rPr>
        <w:t> </w:t>
      </w:r>
      <w:r>
        <w:rPr>
          <w:rFonts w:ascii="Calibri" w:hAnsi="Calibri" w:cs="Calibri" w:eastAsia="Calibri"/>
          <w:sz w:val="48"/>
          <w:szCs w:val="48"/>
          <w:spacing w:val="0"/>
          <w:w w:val="100"/>
          <w:b/>
          <w:bCs/>
          <w:position w:val="2"/>
        </w:rPr>
        <w:t>OF</w:t>
      </w:r>
      <w:r>
        <w:rPr>
          <w:rFonts w:ascii="Calibri" w:hAnsi="Calibri" w:cs="Calibri" w:eastAsia="Calibri"/>
          <w:sz w:val="48"/>
          <w:szCs w:val="48"/>
          <w:spacing w:val="0"/>
          <w:w w:val="100"/>
          <w:b/>
          <w:bCs/>
          <w:position w:val="2"/>
        </w:rPr>
        <w:t> </w:t>
      </w:r>
      <w:r>
        <w:rPr>
          <w:rFonts w:ascii="Calibri" w:hAnsi="Calibri" w:cs="Calibri" w:eastAsia="Calibri"/>
          <w:sz w:val="48"/>
          <w:szCs w:val="48"/>
          <w:spacing w:val="0"/>
          <w:w w:val="100"/>
          <w:b/>
          <w:bCs/>
          <w:position w:val="2"/>
        </w:rPr>
        <w:t>EXAM</w:t>
      </w:r>
      <w:r>
        <w:rPr>
          <w:rFonts w:ascii="Calibri" w:hAnsi="Calibri" w:cs="Calibri" w:eastAsia="Calibri"/>
          <w:sz w:val="48"/>
          <w:szCs w:val="48"/>
          <w:spacing w:val="0"/>
          <w:w w:val="100"/>
          <w:position w:val="0"/>
        </w:rPr>
      </w:r>
    </w:p>
    <w:p>
      <w:pPr>
        <w:spacing w:before="8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736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152.716226pt;height:43.2pt;mso-position-horizontal-relative:char;mso-position-vertical-relative:line" type="#_x0000_t75">
            <v:imagedata r:id="rId23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jc w:val="left"/>
        <w:spacing w:after="0"/>
        <w:sectPr>
          <w:pgMar w:header="749" w:footer="0" w:top="960" w:bottom="0" w:left="1680" w:right="1320"/>
          <w:headerReference w:type="default" r:id="rId21"/>
          <w:footerReference w:type="default" r:id="rId22"/>
          <w:pgSz w:w="11920" w:h="16840"/>
        </w:sectPr>
      </w:pPr>
      <w:rPr/>
    </w:p>
    <w:p>
      <w:pPr>
        <w:spacing w:before="53" w:after="0" w:line="289" w:lineRule="exact"/>
        <w:ind w:right="100"/>
        <w:jc w:val="righ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color w:val="231F20"/>
        </w:rPr>
        <w:t>UV21578.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99"/>
        </w:rPr>
        <w:t>AM</w:t>
      </w:r>
      <w:r>
        <w:rPr>
          <w:rFonts w:ascii="Calibri" w:hAnsi="Calibri" w:cs="Calibri" w:eastAsia="Calibri"/>
          <w:sz w:val="24"/>
          <w:szCs w:val="24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447" w:lineRule="exact"/>
        <w:ind w:left="100" w:right="-20"/>
        <w:jc w:val="left"/>
        <w:rPr>
          <w:rFonts w:ascii="Calibri" w:hAnsi="Calibri" w:cs="Calibri" w:eastAsia="Calibri"/>
          <w:sz w:val="38"/>
          <w:szCs w:val="38"/>
        </w:rPr>
      </w:pPr>
      <w:rPr/>
      <w:r>
        <w:rPr/>
        <w:pict>
          <v:group style="position:absolute;margin-left:35.5pt;margin-top:-67.208603pt;width:75.711pt;height:57.127pt;mso-position-horizontal-relative:page;mso-position-vertical-relative:paragraph;z-index:-2764" coordorigin="710,-1344" coordsize="1514,1143">
            <v:group style="position:absolute;left:720;top:-1051;width:846;height:840" coordorigin="720,-1051" coordsize="846,840">
              <v:shape style="position:absolute;left:720;top:-1051;width:846;height:840" coordorigin="720,-1051" coordsize="846,840" path="m815,-1051l802,-1051,722,-971,722,-954,1465,-212,1481,-212,1568,-298,815,-1051e" filled="t" fillcolor="#D115AC" stroked="f">
                <v:path arrowok="t"/>
                <v:fill/>
              </v:shape>
            </v:group>
            <v:group style="position:absolute;left:860;top:-1194;width:848;height:848" coordorigin="860,-1194" coordsize="848,848">
              <v:shape style="position:absolute;left:860;top:-1194;width:848;height:848" coordorigin="860,-1194" coordsize="848,848" path="m955,-1194l943,-1194,860,-1112,860,-1099,1614,-346,1708,-441,955,-1194e" filled="t" fillcolor="#D115AC" stroked="f">
                <v:path arrowok="t"/>
                <v:fill/>
              </v:shape>
            </v:group>
            <v:group style="position:absolute;left:1003;top:-1334;width:848;height:846" coordorigin="1003,-1334" coordsize="848,846">
              <v:shape style="position:absolute;left:1003;top:-1334;width:848;height:846" coordorigin="1003,-1334" coordsize="848,846" path="m1083,-1332l1003,-1252,1003,-1239,1756,-486,1851,-581,1100,-1332,1083,-1332e" filled="t" fillcolor="#D115AC" stroked="f">
                <v:path arrowok="t"/>
                <v:fill/>
              </v:shape>
              <v:shape style="position:absolute;left:1471;top:-1334;width:468;height:466" type="#_x0000_t75">
                <v:imagedata r:id="rId26" o:title=""/>
              </v:shape>
              <v:shape style="position:absolute;left:1614;top:-1192;width:468;height:466" type="#_x0000_t75">
                <v:imagedata r:id="rId27" o:title=""/>
              </v:shape>
              <v:shape style="position:absolute;left:1756;top:-1049;width:468;height:466" type="#_x0000_t75">
                <v:imagedata r:id="rId28" o:title=""/>
              </v:shape>
            </v:group>
            <w10:wrap type="none"/>
          </v:group>
        </w:pict>
      </w:r>
      <w:r>
        <w:rPr/>
        <w:pict>
          <v:group style="position:absolute;margin-left:164.881393pt;margin-top:-51.60820pt;width:20.943pt;height:25.927pt;mso-position-horizontal-relative:page;mso-position-vertical-relative:paragraph;z-index:-2763" coordorigin="3298,-1032" coordsize="419,519">
            <v:group style="position:absolute;left:3441;top:-889;width:133;height:366" coordorigin="3441,-889" coordsize="133,366">
              <v:shape style="position:absolute;left:3441;top:-889;width:133;height:366" coordorigin="3441,-889" coordsize="133,366" path="m3574,-889l3441,-889,3441,-524,3574,-524,3574,-889e" filled="t" fillcolor="#171D27" stroked="f">
                <v:path arrowok="t"/>
                <v:fill/>
              </v:shape>
            </v:group>
            <v:group style="position:absolute;left:3308;top:-1022;width:399;height:133" coordorigin="3308,-1022" coordsize="399,133">
              <v:shape style="position:absolute;left:3308;top:-1022;width:399;height:133" coordorigin="3308,-1022" coordsize="399,133" path="m3706,-1022l3308,-1022,3308,-889,3706,-889,3706,-1022e" filled="t" fillcolor="#171D27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218.452499pt;margin-top:-51.60820pt;width:20.942pt;height:25.927pt;mso-position-horizontal-relative:page;mso-position-vertical-relative:paragraph;z-index:-2762" coordorigin="4369,-1032" coordsize="419,519">
            <v:group style="position:absolute;left:4512;top:-889;width:133;height:366" coordorigin="4512,-889" coordsize="133,366">
              <v:shape style="position:absolute;left:4512;top:-889;width:133;height:366" coordorigin="4512,-889" coordsize="133,366" path="m4645,-889l4512,-889,4512,-524,4645,-524,4645,-889e" filled="t" fillcolor="#171D27" stroked="f">
                <v:path arrowok="t"/>
                <v:fill/>
              </v:shape>
            </v:group>
            <v:group style="position:absolute;left:4379;top:-1022;width:399;height:133" coordorigin="4379,-1022" coordsize="399,133">
              <v:shape style="position:absolute;left:4379;top:-1022;width:399;height:133" coordorigin="4379,-1022" coordsize="399,133" path="m4778,-1022l4379,-1022,4379,-889,4778,-889,4778,-1022e" filled="t" fillcolor="#171D27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190.743042pt;margin-top:-51.359673pt;width:21.732452pt;height:25.442046pt;mso-position-horizontal-relative:page;mso-position-vertical-relative:paragraph;z-index:-2761" coordorigin="3815,-1027" coordsize="435,509">
            <v:shape style="position:absolute;left:3815;top:-1027;width:435;height:509" coordorigin="3815,-1027" coordsize="435,509" path="m4085,-1027l4013,-1019,3949,-995,3896,-958,3855,-909,3827,-851,3815,-787,3816,-762,3830,-693,3859,-633,3900,-583,3953,-547,4013,-524,4057,-518,4081,-519,4145,-530,4216,-564,4245,-589,4188,-651,4069,-651,4047,-653,3988,-682,3953,-737,3948,-759,3950,-784,3975,-848,4024,-886,4066,-895,4175,-895,4250,-953,4202,-990,4147,-1016,4107,-1025,4085,-1027e" filled="t" fillcolor="#171D27" stroked="f">
              <v:path arrowok="t"/>
              <v:fill/>
            </v:shape>
            <v:shape style="position:absolute;left:3815;top:-1027;width:435;height:509" coordorigin="3815,-1027" coordsize="435,509" path="m4155,-687l4104,-656,4069,-651,4188,-651,4155,-687e" filled="t" fillcolor="#171D27" stroked="f">
              <v:path arrowok="t"/>
              <v:fill/>
            </v:shape>
            <v:shape style="position:absolute;left:3815;top:-1027;width:435;height:509" coordorigin="3815,-1027" coordsize="435,509" path="m4175,-895l4066,-895,4088,-893,4108,-888,4127,-880,4143,-870,4175,-895e" filled="t" fillcolor="#171D27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130.3414pt;margin-top:-51.108501pt;width:28.895pt;height:24.997pt;mso-position-horizontal-relative:page;mso-position-vertical-relative:paragraph;z-index:-2760" coordorigin="2607,-1022" coordsize="578,500">
            <v:shape style="position:absolute;left:2607;top:-1022;width:578;height:500" coordorigin="2607,-1022" coordsize="578,500" path="m2765,-1022l2607,-1022,2840,-522,2952,-522,3054,-741,2896,-741,2765,-1022e" filled="t" fillcolor="#171D27" stroked="f">
              <v:path arrowok="t"/>
              <v:fill/>
            </v:shape>
            <v:shape style="position:absolute;left:2607;top:-1022;width:578;height:500" coordorigin="2607,-1022" coordsize="578,500" path="m3185,-1022l3027,-1022,2896,-741,3054,-741,3185,-1022e" filled="t" fillcolor="#171D27" stroked="f">
              <v:path arrowok="t"/>
              <v:fill/>
            </v:shape>
          </v:group>
          <w10:wrap type="none"/>
        </w:pic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Ex</w:t>
      </w:r>
      <w:r>
        <w:rPr>
          <w:rFonts w:ascii="Calibri" w:hAnsi="Calibri" w:cs="Calibri" w:eastAsia="Calibri"/>
          <w:sz w:val="38"/>
          <w:szCs w:val="38"/>
          <w:color w:val="000722"/>
          <w:spacing w:val="-5"/>
          <w:w w:val="100"/>
          <w:b/>
          <w:bCs/>
          <w:position w:val="1"/>
        </w:rPr>
        <w:t>t</w: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ernal</w:t>
      </w:r>
      <w:r>
        <w:rPr>
          <w:rFonts w:ascii="Calibri" w:hAnsi="Calibri" w:cs="Calibri" w:eastAsia="Calibri"/>
          <w:sz w:val="38"/>
          <w:szCs w:val="38"/>
          <w:color w:val="000722"/>
          <w:spacing w:val="-13"/>
          <w:w w:val="100"/>
          <w:b/>
          <w:bCs/>
          <w:position w:val="1"/>
        </w:rPr>
        <w:t> </w: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Sample</w:t>
      </w:r>
      <w:r>
        <w:rPr>
          <w:rFonts w:ascii="Calibri" w:hAnsi="Calibri" w:cs="Calibri" w:eastAsia="Calibri"/>
          <w:sz w:val="38"/>
          <w:szCs w:val="38"/>
          <w:color w:val="000722"/>
          <w:spacing w:val="-12"/>
          <w:w w:val="100"/>
          <w:b/>
          <w:bCs/>
          <w:position w:val="1"/>
        </w:rPr>
        <w:t> </w: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Assessme</w:t>
      </w:r>
      <w:r>
        <w:rPr>
          <w:rFonts w:ascii="Calibri" w:hAnsi="Calibri" w:cs="Calibri" w:eastAsia="Calibri"/>
          <w:sz w:val="38"/>
          <w:szCs w:val="38"/>
          <w:color w:val="000722"/>
          <w:spacing w:val="-4"/>
          <w:w w:val="100"/>
          <w:b/>
          <w:bCs/>
          <w:position w:val="1"/>
        </w:rPr>
        <w:t>n</w: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t</w:t>
      </w:r>
      <w:r>
        <w:rPr>
          <w:rFonts w:ascii="Calibri" w:hAnsi="Calibri" w:cs="Calibri" w:eastAsia="Calibri"/>
          <w:sz w:val="38"/>
          <w:szCs w:val="38"/>
          <w:color w:val="000722"/>
          <w:spacing w:val="-1"/>
          <w:w w:val="100"/>
          <w:b/>
          <w:bCs/>
          <w:position w:val="1"/>
        </w:rPr>
        <w:t> </w: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M</w:t>
      </w:r>
      <w:r>
        <w:rPr>
          <w:rFonts w:ascii="Calibri" w:hAnsi="Calibri" w:cs="Calibri" w:eastAsia="Calibri"/>
          <w:sz w:val="38"/>
          <w:szCs w:val="38"/>
          <w:color w:val="000722"/>
          <w:spacing w:val="-4"/>
          <w:w w:val="100"/>
          <w:b/>
          <w:bCs/>
          <w:position w:val="1"/>
        </w:rPr>
        <w:t>a</w:t>
      </w:r>
      <w:r>
        <w:rPr>
          <w:rFonts w:ascii="Calibri" w:hAnsi="Calibri" w:cs="Calibri" w:eastAsia="Calibri"/>
          <w:sz w:val="38"/>
          <w:szCs w:val="38"/>
          <w:color w:val="000722"/>
          <w:spacing w:val="-5"/>
          <w:w w:val="100"/>
          <w:b/>
          <w:bCs/>
          <w:position w:val="1"/>
        </w:rPr>
        <w:t>t</w: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erial</w:t>
      </w:r>
      <w:r>
        <w:rPr>
          <w:rFonts w:ascii="Calibri" w:hAnsi="Calibri" w:cs="Calibri" w:eastAsia="Calibri"/>
          <w:sz w:val="38"/>
          <w:szCs w:val="38"/>
          <w:color w:val="000000"/>
          <w:spacing w:val="0"/>
          <w:w w:val="100"/>
          <w:position w:val="0"/>
        </w:rPr>
      </w:r>
    </w:p>
    <w:p>
      <w:pPr>
        <w:spacing w:before="8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rPr>
          <w:rFonts w:ascii="Calibri" w:hAnsi="Calibri" w:cs="Calibri" w:eastAsia="Calibri"/>
          <w:sz w:val="42"/>
          <w:szCs w:val="42"/>
        </w:rPr>
      </w:pPr>
      <w:rPr/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AM20530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-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42"/>
          <w:szCs w:val="42"/>
          <w:color w:val="B44399"/>
          <w:spacing w:val="-2"/>
          <w:w w:val="100"/>
          <w:b/>
          <w:bCs/>
        </w:rPr>
        <w:t>e</w:t>
      </w:r>
      <w:r>
        <w:rPr>
          <w:rFonts w:ascii="Calibri" w:hAnsi="Calibri" w:cs="Calibri" w:eastAsia="Calibri"/>
          <w:sz w:val="42"/>
          <w:szCs w:val="42"/>
          <w:color w:val="B44399"/>
          <w:spacing w:val="-4"/>
          <w:w w:val="100"/>
          <w:b/>
          <w:bCs/>
        </w:rPr>
        <w:t>v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el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2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Certifi</w:t>
      </w:r>
      <w:r>
        <w:rPr>
          <w:rFonts w:ascii="Calibri" w:hAnsi="Calibri" w:cs="Calibri" w:eastAsia="Calibri"/>
          <w:sz w:val="42"/>
          <w:szCs w:val="42"/>
          <w:color w:val="B44399"/>
          <w:spacing w:val="-1"/>
          <w:w w:val="100"/>
          <w:b/>
          <w:bCs/>
        </w:rPr>
        <w:t>c</w:t>
      </w:r>
      <w:r>
        <w:rPr>
          <w:rFonts w:ascii="Calibri" w:hAnsi="Calibri" w:cs="Calibri" w:eastAsia="Calibri"/>
          <w:sz w:val="42"/>
          <w:szCs w:val="42"/>
          <w:color w:val="B44399"/>
          <w:spacing w:val="-4"/>
          <w:w w:val="100"/>
          <w:b/>
          <w:bCs/>
        </w:rPr>
        <w:t>a</w:t>
      </w:r>
      <w:r>
        <w:rPr>
          <w:rFonts w:ascii="Calibri" w:hAnsi="Calibri" w:cs="Calibri" w:eastAsia="Calibri"/>
          <w:sz w:val="42"/>
          <w:szCs w:val="42"/>
          <w:color w:val="B44399"/>
          <w:spacing w:val="-5"/>
          <w:w w:val="100"/>
          <w:b/>
          <w:bCs/>
        </w:rPr>
        <w:t>t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42"/>
          <w:szCs w:val="42"/>
          <w:color w:val="B44399"/>
          <w:spacing w:val="-12"/>
          <w:w w:val="100"/>
          <w:b/>
          <w:bCs/>
        </w:rPr>
        <w:t> 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in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Hai</w:t>
      </w:r>
      <w:r>
        <w:rPr>
          <w:rFonts w:ascii="Calibri" w:hAnsi="Calibri" w:cs="Calibri" w:eastAsia="Calibri"/>
          <w:sz w:val="42"/>
          <w:szCs w:val="42"/>
          <w:color w:val="B44399"/>
          <w:spacing w:val="-5"/>
          <w:w w:val="100"/>
          <w:b/>
          <w:bCs/>
        </w:rPr>
        <w:t>r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d</w:t>
      </w:r>
      <w:r>
        <w:rPr>
          <w:rFonts w:ascii="Calibri" w:hAnsi="Calibri" w:cs="Calibri" w:eastAsia="Calibri"/>
          <w:sz w:val="42"/>
          <w:szCs w:val="42"/>
          <w:color w:val="B44399"/>
          <w:spacing w:val="-5"/>
          <w:w w:val="100"/>
          <w:b/>
          <w:bCs/>
        </w:rPr>
        <w:t>r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essing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and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Beauty</w:t>
      </w:r>
      <w:r>
        <w:rPr>
          <w:rFonts w:ascii="Calibri" w:hAnsi="Calibri" w:cs="Calibri" w:eastAsia="Calibri"/>
          <w:sz w:val="42"/>
          <w:szCs w:val="42"/>
          <w:color w:val="000000"/>
          <w:spacing w:val="0"/>
          <w:w w:val="100"/>
        </w:rPr>
      </w:r>
    </w:p>
    <w:p>
      <w:pPr>
        <w:spacing w:before="15" w:after="0" w:line="240" w:lineRule="auto"/>
        <w:ind w:left="100" w:right="-20"/>
        <w:jc w:val="left"/>
        <w:rPr>
          <w:rFonts w:ascii="Calibri" w:hAnsi="Calibri" w:cs="Calibri" w:eastAsia="Calibri"/>
          <w:sz w:val="42"/>
          <w:szCs w:val="42"/>
        </w:rPr>
      </w:pPr>
      <w:rPr/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The</w:t>
      </w:r>
      <w:r>
        <w:rPr>
          <w:rFonts w:ascii="Calibri" w:hAnsi="Calibri" w:cs="Calibri" w:eastAsia="Calibri"/>
          <w:sz w:val="42"/>
          <w:szCs w:val="42"/>
          <w:color w:val="B44399"/>
          <w:spacing w:val="-9"/>
          <w:w w:val="100"/>
          <w:b/>
          <w:bCs/>
        </w:rPr>
        <w:t>r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a</w:t>
      </w:r>
      <w:r>
        <w:rPr>
          <w:rFonts w:ascii="Calibri" w:hAnsi="Calibri" w:cs="Calibri" w:eastAsia="Calibri"/>
          <w:sz w:val="42"/>
          <w:szCs w:val="42"/>
          <w:color w:val="B44399"/>
          <w:spacing w:val="-3"/>
          <w:w w:val="100"/>
          <w:b/>
          <w:bCs/>
        </w:rPr>
        <w:t>p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y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(V</w:t>
      </w:r>
      <w:r>
        <w:rPr>
          <w:rFonts w:ascii="Calibri" w:hAnsi="Calibri" w:cs="Calibri" w:eastAsia="Calibri"/>
          <w:sz w:val="42"/>
          <w:szCs w:val="42"/>
          <w:color w:val="B44399"/>
          <w:spacing w:val="-4"/>
          <w:w w:val="100"/>
          <w:b/>
          <w:bCs/>
        </w:rPr>
        <w:t>R</w:t>
      </w:r>
      <w:r>
        <w:rPr>
          <w:rFonts w:ascii="Calibri" w:hAnsi="Calibri" w:cs="Calibri" w:eastAsia="Calibri"/>
          <w:sz w:val="42"/>
          <w:szCs w:val="42"/>
          <w:color w:val="B44399"/>
          <w:spacing w:val="6"/>
          <w:w w:val="100"/>
          <w:b/>
          <w:bCs/>
        </w:rPr>
        <w:t>Q</w:t>
      </w:r>
      <w:r>
        <w:rPr>
          <w:rFonts w:ascii="Calibri" w:hAnsi="Calibri" w:cs="Calibri" w:eastAsia="Calibri"/>
          <w:sz w:val="42"/>
          <w:szCs w:val="42"/>
          <w:color w:val="B44399"/>
          <w:spacing w:val="0"/>
          <w:w w:val="100"/>
          <w:b/>
          <w:bCs/>
        </w:rPr>
        <w:t>)</w:t>
      </w:r>
      <w:r>
        <w:rPr>
          <w:rFonts w:ascii="Calibri" w:hAnsi="Calibri" w:cs="Calibri" w:eastAsia="Calibri"/>
          <w:sz w:val="42"/>
          <w:szCs w:val="42"/>
          <w:color w:val="000000"/>
          <w:spacing w:val="0"/>
          <w:w w:val="100"/>
        </w:rPr>
      </w:r>
    </w:p>
    <w:p>
      <w:pPr>
        <w:spacing w:before="43" w:after="0" w:line="481" w:lineRule="exact"/>
        <w:ind w:left="100" w:right="-20"/>
        <w:jc w:val="left"/>
        <w:rPr>
          <w:rFonts w:ascii="Calibri Light" w:hAnsi="Calibri Light" w:cs="Calibri Light" w:eastAsia="Calibri Light"/>
          <w:sz w:val="40"/>
          <w:szCs w:val="40"/>
        </w:rPr>
      </w:pPr>
      <w:rPr/>
      <w:r>
        <w:rPr>
          <w:rFonts w:ascii="Calibri Light" w:hAnsi="Calibri Light" w:cs="Calibri Light" w:eastAsia="Calibri Light"/>
          <w:sz w:val="40"/>
          <w:szCs w:val="40"/>
          <w:color w:val="B44399"/>
          <w:spacing w:val="0"/>
          <w:w w:val="100"/>
        </w:rPr>
        <w:t>(601/0556/2)</w:t>
      </w:r>
      <w:r>
        <w:rPr>
          <w:rFonts w:ascii="Calibri Light" w:hAnsi="Calibri Light" w:cs="Calibri Light" w:eastAsia="Calibri Light"/>
          <w:sz w:val="40"/>
          <w:szCs w:val="40"/>
          <w:color w:val="000000"/>
          <w:spacing w:val="0"/>
          <w:w w:val="100"/>
        </w:rPr>
      </w:r>
    </w:p>
    <w:p>
      <w:pPr>
        <w:spacing w:before="1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447" w:lineRule="exact"/>
        <w:ind w:left="100" w:right="-20"/>
        <w:jc w:val="left"/>
        <w:rPr>
          <w:rFonts w:ascii="Calibri" w:hAnsi="Calibri" w:cs="Calibri" w:eastAsia="Calibri"/>
          <w:sz w:val="38"/>
          <w:szCs w:val="38"/>
        </w:rPr>
      </w:pPr>
      <w:rPr/>
      <w:r>
        <w:rPr/>
        <w:pict>
          <v:group style="position:absolute;margin-left:36pt;margin-top:-10.70080pt;width:523.2760pt;height:.1pt;mso-position-horizontal-relative:page;mso-position-vertical-relative:paragraph;z-index:-2759" coordorigin="720,-214" coordsize="10466,2">
            <v:shape style="position:absolute;left:720;top:-214;width:10466;height:2" coordorigin="720,-214" coordsize="10466,0" path="m720,-214l11186,-214e" filled="f" stroked="t" strokeweight=".5pt" strokecolor="#231F20">
              <v:path arrowok="t"/>
            </v:shape>
          </v:group>
          <w10:wrap type="none"/>
        </w:pic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MARK</w:t>
      </w:r>
      <w:r>
        <w:rPr>
          <w:rFonts w:ascii="Calibri" w:hAnsi="Calibri" w:cs="Calibri" w:eastAsia="Calibri"/>
          <w:sz w:val="38"/>
          <w:szCs w:val="38"/>
          <w:color w:val="000722"/>
          <w:spacing w:val="-10"/>
          <w:w w:val="100"/>
          <w:b/>
          <w:bCs/>
          <w:position w:val="1"/>
        </w:rPr>
        <w:t> </w:t>
      </w:r>
      <w:r>
        <w:rPr>
          <w:rFonts w:ascii="Calibri" w:hAnsi="Calibri" w:cs="Calibri" w:eastAsia="Calibri"/>
          <w:sz w:val="38"/>
          <w:szCs w:val="38"/>
          <w:color w:val="000722"/>
          <w:spacing w:val="0"/>
          <w:w w:val="100"/>
          <w:b/>
          <w:bCs/>
          <w:position w:val="1"/>
        </w:rPr>
        <w:t>SCHEME</w:t>
      </w:r>
      <w:r>
        <w:rPr>
          <w:rFonts w:ascii="Calibri" w:hAnsi="Calibri" w:cs="Calibri" w:eastAsia="Calibri"/>
          <w:sz w:val="38"/>
          <w:szCs w:val="38"/>
          <w:color w:val="000000"/>
          <w:spacing w:val="0"/>
          <w:w w:val="100"/>
          <w:position w:val="0"/>
        </w:rPr>
      </w:r>
    </w:p>
    <w:p>
      <w:pPr>
        <w:spacing w:before="24" w:after="0" w:line="337" w:lineRule="exact"/>
        <w:ind w:left="100" w:right="-20"/>
        <w:jc w:val="left"/>
        <w:rPr>
          <w:rFonts w:ascii="Calibri" w:hAnsi="Calibri" w:cs="Calibri" w:eastAsia="Calibri"/>
          <w:sz w:val="28"/>
          <w:szCs w:val="28"/>
        </w:rPr>
      </w:pPr>
      <w:rPr/>
      <w:r>
        <w:rPr/>
        <w:pict>
          <v:group style="position:absolute;margin-left:35.875pt;margin-top:82.567574pt;width:523.5260pt;height:321.790pt;mso-position-horizontal-relative:page;mso-position-vertical-relative:paragraph;z-index:-2758" coordorigin="718,1651" coordsize="10471,6436">
            <v:group style="position:absolute;left:723;top:1656;width:10461;height:6426" coordorigin="723,1656" coordsize="10461,6426">
              <v:shape style="position:absolute;left:723;top:1656;width:10461;height:6426" coordorigin="723,1656" coordsize="10461,6426" path="m11183,1656l723,1656,723,8082,11183,8082,11183,1656e" filled="t" fillcolor="#E6E7E8" stroked="f">
                <v:path arrowok="t"/>
                <v:fill/>
              </v:shape>
            </v:group>
            <v:group style="position:absolute;left:720;top:1656;width:10466;height:2" coordorigin="720,1656" coordsize="10466,2">
              <v:shape style="position:absolute;left:720;top:1656;width:10466;height:2" coordorigin="720,1656" coordsize="10466,0" path="m720,1656l11186,1656e" filled="f" stroked="t" strokeweight=".25pt" strokecolor="#231F20">
                <v:path arrowok="t"/>
              </v:shape>
            </v:group>
            <v:group style="position:absolute;left:11183;top:1659;width:2;height:6421" coordorigin="11183,1659" coordsize="2,6421">
              <v:shape style="position:absolute;left:11183;top:1659;width:2;height:6421" coordorigin="11183,1659" coordsize="0,6421" path="m11183,1659l11183,8080e" filled="f" stroked="t" strokeweight=".250184pt" strokecolor="#231F20">
                <v:path arrowok="t"/>
              </v:shape>
            </v:group>
            <v:group style="position:absolute;left:720;top:8082;width:10466;height:2" coordorigin="720,8082" coordsize="10466,2">
              <v:shape style="position:absolute;left:720;top:8082;width:10466;height:2" coordorigin="720,8082" coordsize="10466,0" path="m720,8082l11186,8082e" filled="f" stroked="t" strokeweight=".25pt" strokecolor="#231F20">
                <v:path arrowok="t"/>
              </v:shape>
            </v:group>
            <v:group style="position:absolute;left:723;top:1659;width:2;height:6421" coordorigin="723,1659" coordsize="2,6421">
              <v:shape style="position:absolute;left:723;top:1659;width:2;height:6421" coordorigin="723,1659" coordsize="0,6421" path="m723,1659l723,8080e" filled="f" stroked="t" strokeweight=".25pt" strokecolor="#231F20">
                <v:path arrowok="t"/>
              </v:shape>
            </v:group>
            <w10:wrap type="none"/>
          </v:group>
        </w:pic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UV21578</w:t>
      </w:r>
      <w:r>
        <w:rPr>
          <w:rFonts w:ascii="Calibri" w:hAnsi="Calibri" w:cs="Calibri" w:eastAsia="Calibri"/>
          <w:sz w:val="28"/>
          <w:szCs w:val="28"/>
          <w:color w:val="000722"/>
          <w:spacing w:val="-10"/>
          <w:w w:val="100"/>
        </w:rPr>
        <w:t> 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–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 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Unde</w:t>
      </w:r>
      <w:r>
        <w:rPr>
          <w:rFonts w:ascii="Calibri" w:hAnsi="Calibri" w:cs="Calibri" w:eastAsia="Calibri"/>
          <w:sz w:val="28"/>
          <w:szCs w:val="28"/>
          <w:color w:val="000722"/>
          <w:spacing w:val="-5"/>
          <w:w w:val="100"/>
        </w:rPr>
        <w:t>r</w:t>
      </w:r>
      <w:r>
        <w:rPr>
          <w:rFonts w:ascii="Calibri" w:hAnsi="Calibri" w:cs="Calibri" w:eastAsia="Calibri"/>
          <w:sz w:val="28"/>
          <w:szCs w:val="28"/>
          <w:color w:val="000722"/>
          <w:spacing w:val="-3"/>
          <w:w w:val="100"/>
        </w:rPr>
        <w:t>s</w:t>
      </w:r>
      <w:r>
        <w:rPr>
          <w:rFonts w:ascii="Calibri" w:hAnsi="Calibri" w:cs="Calibri" w:eastAsia="Calibri"/>
          <w:sz w:val="28"/>
          <w:szCs w:val="28"/>
          <w:color w:val="000722"/>
          <w:spacing w:val="-3"/>
          <w:w w:val="100"/>
        </w:rPr>
        <w:t>t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anding</w:t>
      </w:r>
      <w:r>
        <w:rPr>
          <w:rFonts w:ascii="Calibri" w:hAnsi="Calibri" w:cs="Calibri" w:eastAsia="Calibri"/>
          <w:sz w:val="28"/>
          <w:szCs w:val="28"/>
          <w:color w:val="000722"/>
          <w:spacing w:val="-8"/>
          <w:w w:val="100"/>
        </w:rPr>
        <w:t> 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the</w:t>
      </w:r>
      <w:r>
        <w:rPr>
          <w:rFonts w:ascii="Calibri" w:hAnsi="Calibri" w:cs="Calibri" w:eastAsia="Calibri"/>
          <w:sz w:val="28"/>
          <w:szCs w:val="28"/>
          <w:color w:val="000722"/>
          <w:spacing w:val="-4"/>
          <w:w w:val="100"/>
        </w:rPr>
        <w:t> 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hair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 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and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 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beauty</w:t>
      </w:r>
      <w:r>
        <w:rPr>
          <w:rFonts w:ascii="Calibri" w:hAnsi="Calibri" w:cs="Calibri" w:eastAsia="Calibri"/>
          <w:sz w:val="28"/>
          <w:szCs w:val="28"/>
          <w:color w:val="000722"/>
          <w:spacing w:val="-8"/>
          <w:w w:val="100"/>
        </w:rPr>
        <w:t> 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sec</w:t>
      </w:r>
      <w:r>
        <w:rPr>
          <w:rFonts w:ascii="Calibri" w:hAnsi="Calibri" w:cs="Calibri" w:eastAsia="Calibri"/>
          <w:sz w:val="28"/>
          <w:szCs w:val="28"/>
          <w:color w:val="000722"/>
          <w:spacing w:val="-2"/>
          <w:w w:val="100"/>
        </w:rPr>
        <w:t>t</w:t>
      </w:r>
      <w:r>
        <w:rPr>
          <w:rFonts w:ascii="Calibri" w:hAnsi="Calibri" w:cs="Calibri" w:eastAsia="Calibri"/>
          <w:sz w:val="28"/>
          <w:szCs w:val="28"/>
          <w:color w:val="000722"/>
          <w:spacing w:val="0"/>
          <w:w w:val="100"/>
        </w:rPr>
        <w:t>or</w:t>
      </w:r>
      <w:r>
        <w:rPr>
          <w:rFonts w:ascii="Calibri" w:hAnsi="Calibri" w:cs="Calibri" w:eastAsia="Calibri"/>
          <w:sz w:val="28"/>
          <w:szCs w:val="28"/>
          <w:color w:val="000000"/>
          <w:spacing w:val="0"/>
          <w:w w:val="100"/>
        </w:rPr>
      </w:r>
    </w:p>
    <w:p>
      <w:pPr>
        <w:spacing w:before="6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40" w:lineRule="auto"/>
        <w:ind w:left="183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b/>
          <w:bCs/>
        </w:rPr>
        <w:t>Gene</w:t>
      </w:r>
      <w:r>
        <w:rPr>
          <w:rFonts w:ascii="Calibri" w:hAnsi="Calibri" w:cs="Calibri" w:eastAsia="Calibri"/>
          <w:sz w:val="24"/>
          <w:szCs w:val="24"/>
          <w:color w:val="231F20"/>
          <w:spacing w:val="-5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b/>
          <w:bCs/>
        </w:rPr>
        <w:t>al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b/>
          <w:bCs/>
        </w:rPr>
        <w:t>marking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b/>
          <w:bCs/>
        </w:rPr>
        <w:t>guidance</w:t>
      </w:r>
      <w:r>
        <w:rPr>
          <w:rFonts w:ascii="Calibri" w:hAnsi="Calibri" w:cs="Calibri" w:eastAsia="Calibri"/>
          <w:sz w:val="24"/>
          <w:szCs w:val="24"/>
          <w:color w:val="000000"/>
          <w:spacing w:val="0"/>
          <w:w w:val="100"/>
        </w:rPr>
      </w:r>
    </w:p>
    <w:p>
      <w:pPr>
        <w:spacing w:before="5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88" w:lineRule="exact"/>
        <w:ind w:left="543" w:right="322" w:firstLine="-360"/>
        <w:jc w:val="left"/>
        <w:tabs>
          <w:tab w:pos="540" w:val="left"/>
        </w:tabs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•</w:t>
        <w:tab/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All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learne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-7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mu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ecei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v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7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the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same</w:t>
      </w:r>
      <w:r>
        <w:rPr>
          <w:rFonts w:ascii="Calibri" w:hAnsi="Calibri" w:cs="Calibri" w:eastAsia="Calibri"/>
          <w:sz w:val="24"/>
          <w:szCs w:val="24"/>
          <w:color w:val="231F20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marking</w:t>
      </w:r>
      <w:r>
        <w:rPr>
          <w:rFonts w:ascii="Calibri" w:hAnsi="Calibri" w:cs="Calibri" w:eastAsia="Calibri"/>
          <w:sz w:val="24"/>
          <w:szCs w:val="24"/>
          <w:color w:val="231F20"/>
          <w:spacing w:val="-8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tme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t.</w:t>
      </w:r>
      <w:r>
        <w:rPr>
          <w:rFonts w:ascii="Calibri" w:hAnsi="Calibri" w:cs="Calibri" w:eastAsia="Calibri"/>
          <w:sz w:val="24"/>
          <w:szCs w:val="24"/>
          <w:color w:val="231F20"/>
          <w:spacing w:val="-9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x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amine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-7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mu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mark</w:t>
      </w:r>
      <w:r>
        <w:rPr>
          <w:rFonts w:ascii="Calibri" w:hAnsi="Calibri" w:cs="Calibri" w:eastAsia="Calibri"/>
          <w:sz w:val="24"/>
          <w:szCs w:val="24"/>
          <w:color w:val="231F20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all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learne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-7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in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the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x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act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same</w:t>
      </w:r>
      <w:r>
        <w:rPr>
          <w:rFonts w:ascii="Calibri" w:hAnsi="Calibri" w:cs="Calibri" w:eastAsia="Calibri"/>
          <w:sz w:val="24"/>
          <w:szCs w:val="24"/>
          <w:color w:val="231F20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w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16"/>
          <w:w w:val="100"/>
        </w:rPr>
        <w:t>y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.</w:t>
      </w:r>
      <w:r>
        <w:rPr>
          <w:rFonts w:ascii="Calibri" w:hAnsi="Calibri" w:cs="Calibri" w:eastAsia="Calibri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88" w:lineRule="exact"/>
        <w:ind w:left="543" w:right="769" w:firstLine="-360"/>
        <w:jc w:val="left"/>
        <w:tabs>
          <w:tab w:pos="540" w:val="left"/>
        </w:tabs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•</w:t>
        <w:tab/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x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amine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should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positi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v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ely</w:t>
      </w:r>
      <w:r>
        <w:rPr>
          <w:rFonts w:ascii="Calibri" w:hAnsi="Calibri" w:cs="Calibri" w:eastAsia="Calibri"/>
          <w:sz w:val="24"/>
          <w:szCs w:val="24"/>
          <w:color w:val="231F20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apply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marking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grids.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Learne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mu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be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w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ded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5"/>
          <w:w w:val="100"/>
        </w:rPr>
        <w:t>f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or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wh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th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y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h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v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sh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wn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th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y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c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an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o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,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5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ther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than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be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penalised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5"/>
          <w:w w:val="100"/>
        </w:rPr>
        <w:t>f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or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omissions.</w:t>
      </w:r>
      <w:r>
        <w:rPr>
          <w:rFonts w:ascii="Calibri" w:hAnsi="Calibri" w:cs="Calibri" w:eastAsia="Calibri"/>
          <w:sz w:val="24"/>
          <w:szCs w:val="24"/>
          <w:color w:val="000000"/>
          <w:spacing w:val="0"/>
          <w:w w:val="100"/>
        </w:rPr>
      </w:r>
    </w:p>
    <w:p>
      <w:pPr>
        <w:spacing w:before="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83" w:right="-20"/>
        <w:jc w:val="left"/>
        <w:tabs>
          <w:tab w:pos="540" w:val="left"/>
        </w:tabs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•</w:t>
        <w:tab/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The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marking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grid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should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be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used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all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times</w:t>
      </w:r>
      <w:r>
        <w:rPr>
          <w:rFonts w:ascii="Calibri" w:hAnsi="Calibri" w:cs="Calibri" w:eastAsia="Calibri"/>
          <w:sz w:val="24"/>
          <w:szCs w:val="24"/>
          <w:color w:val="231F20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with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all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mar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k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used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app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opri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t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el</w:t>
      </w:r>
      <w:r>
        <w:rPr>
          <w:rFonts w:ascii="Calibri" w:hAnsi="Calibri" w:cs="Calibri" w:eastAsia="Calibri"/>
          <w:sz w:val="24"/>
          <w:szCs w:val="24"/>
          <w:color w:val="231F20"/>
          <w:spacing w:val="-16"/>
          <w:w w:val="100"/>
        </w:rPr>
        <w:t>y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.</w:t>
      </w:r>
      <w:r>
        <w:rPr>
          <w:rFonts w:ascii="Calibri" w:hAnsi="Calibri" w:cs="Calibri" w:eastAsia="Calibri"/>
          <w:sz w:val="24"/>
          <w:szCs w:val="24"/>
          <w:color w:val="000000"/>
          <w:spacing w:val="0"/>
          <w:w w:val="100"/>
        </w:rPr>
      </w:r>
    </w:p>
    <w:p>
      <w:pPr>
        <w:spacing w:before="2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88" w:lineRule="exact"/>
        <w:ind w:left="543" w:right="139" w:firstLine="-360"/>
        <w:jc w:val="left"/>
        <w:tabs>
          <w:tab w:pos="540" w:val="left"/>
        </w:tabs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•</w:t>
        <w:tab/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Mar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k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on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the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marking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grid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designed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t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be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w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ded.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x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amine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en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c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ou</w:t>
      </w:r>
      <w:r>
        <w:rPr>
          <w:rFonts w:ascii="Calibri" w:hAnsi="Calibri" w:cs="Calibri" w:eastAsia="Calibri"/>
          <w:sz w:val="24"/>
          <w:szCs w:val="24"/>
          <w:color w:val="231F20"/>
          <w:spacing w:val="-5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g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t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w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full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mar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k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if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dese</w:t>
      </w:r>
      <w:r>
        <w:rPr>
          <w:rFonts w:ascii="Calibri" w:hAnsi="Calibri" w:cs="Calibri" w:eastAsia="Calibri"/>
          <w:sz w:val="24"/>
          <w:szCs w:val="24"/>
          <w:color w:val="231F20"/>
          <w:spacing w:val="2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v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ed.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In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c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color w:val="231F20"/>
          <w:spacing w:val="-5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t,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x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amine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should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w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5"/>
          <w:w w:val="100"/>
        </w:rPr>
        <w:t>z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mar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k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if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the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is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no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w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dable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c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t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t.</w:t>
      </w:r>
      <w:r>
        <w:rPr>
          <w:rFonts w:ascii="Calibri" w:hAnsi="Calibri" w:cs="Calibri" w:eastAsia="Calibri"/>
          <w:sz w:val="24"/>
          <w:szCs w:val="24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88" w:lineRule="exact"/>
        <w:ind w:left="543" w:right="680" w:firstLine="-360"/>
        <w:jc w:val="left"/>
        <w:tabs>
          <w:tab w:pos="540" w:val="left"/>
        </w:tabs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•</w:t>
        <w:tab/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Whe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7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jud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g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eme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color w:val="231F20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is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equi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ed,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the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marking</w:t>
      </w:r>
      <w:r>
        <w:rPr>
          <w:rFonts w:ascii="Calibri" w:hAnsi="Calibri" w:cs="Calibri" w:eastAsia="Calibri"/>
          <w:sz w:val="24"/>
          <w:szCs w:val="24"/>
          <w:color w:val="231F20"/>
          <w:spacing w:val="-8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grid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will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p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vide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the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principles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y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which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mar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k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will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be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w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ded.</w:t>
      </w:r>
      <w:r>
        <w:rPr>
          <w:rFonts w:ascii="Calibri" w:hAnsi="Calibri" w:cs="Calibri" w:eastAsia="Calibri"/>
          <w:sz w:val="24"/>
          <w:szCs w:val="24"/>
          <w:color w:val="000000"/>
          <w:spacing w:val="0"/>
          <w:w w:val="100"/>
        </w:rPr>
      </w:r>
    </w:p>
    <w:p>
      <w:pPr>
        <w:spacing w:before="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83" w:right="-20"/>
        <w:jc w:val="left"/>
        <w:tabs>
          <w:tab w:pos="540" w:val="left"/>
        </w:tabs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•</w:t>
        <w:tab/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An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w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p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vided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indi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c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ti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v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and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not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xhau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ti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v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e.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Other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sui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t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able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an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w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p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vided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y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learner</w:t>
      </w:r>
      <w:r>
        <w:rPr>
          <w:rFonts w:ascii="Calibri" w:hAnsi="Calibri" w:cs="Calibri" w:eastAsia="Calibri"/>
          <w:sz w:val="24"/>
          <w:szCs w:val="24"/>
          <w:color w:val="000000"/>
          <w:spacing w:val="0"/>
          <w:w w:val="100"/>
        </w:rPr>
      </w:r>
    </w:p>
    <w:p>
      <w:pPr>
        <w:spacing w:before="0" w:after="0" w:line="288" w:lineRule="exact"/>
        <w:ind w:left="543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position w:val="1"/>
        </w:rPr>
        <w:t>should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position w:val="1"/>
        </w:rPr>
        <w:t>be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  <w:position w:val="1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  <w:position w:val="1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  <w:position w:val="1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  <w:position w:val="1"/>
        </w:rPr>
        <w:t>w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position w:val="1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  <w:position w:val="1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position w:val="1"/>
        </w:rPr>
        <w:t>ded.</w:t>
      </w:r>
      <w:r>
        <w:rPr>
          <w:rFonts w:ascii="Calibri" w:hAnsi="Calibri" w:cs="Calibri" w:eastAsia="Calibri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4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40" w:lineRule="auto"/>
        <w:ind w:left="183" w:right="-20"/>
        <w:jc w:val="left"/>
        <w:tabs>
          <w:tab w:pos="540" w:val="left"/>
        </w:tabs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•</w:t>
        <w:tab/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x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amine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in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doubt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5"/>
          <w:w w:val="100"/>
        </w:rPr>
        <w:t>g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ding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the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appli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tion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of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the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marking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grid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t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learne</w:t>
      </w:r>
      <w:r>
        <w:rPr>
          <w:rFonts w:ascii="Calibri" w:hAnsi="Calibri" w:cs="Calibri" w:eastAsia="Calibri"/>
          <w:sz w:val="24"/>
          <w:szCs w:val="24"/>
          <w:color w:val="231F20"/>
          <w:spacing w:val="1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-15"/>
          <w:w w:val="100"/>
        </w:rPr>
        <w:t>’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esponse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mu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c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onsult</w:t>
      </w:r>
      <w:r>
        <w:rPr>
          <w:rFonts w:ascii="Calibri" w:hAnsi="Calibri" w:cs="Calibri" w:eastAsia="Calibri"/>
          <w:sz w:val="24"/>
          <w:szCs w:val="24"/>
          <w:color w:val="000000"/>
          <w:spacing w:val="0"/>
          <w:w w:val="100"/>
        </w:rPr>
      </w:r>
    </w:p>
    <w:p>
      <w:pPr>
        <w:spacing w:before="0" w:after="0" w:line="288" w:lineRule="exact"/>
        <w:ind w:left="543"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position w:val="1"/>
        </w:rPr>
        <w:t>with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position w:val="1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position w:val="1"/>
        </w:rPr>
        <w:t>senior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  <w:position w:val="1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  <w:position w:val="1"/>
        </w:rPr>
        <w:t>x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position w:val="1"/>
        </w:rPr>
        <w:t>amine</w:t>
      </w:r>
      <w:r>
        <w:rPr>
          <w:rFonts w:ascii="Calibri" w:hAnsi="Calibri" w:cs="Calibri" w:eastAsia="Calibri"/>
          <w:sz w:val="24"/>
          <w:szCs w:val="24"/>
          <w:color w:val="231F20"/>
          <w:spacing w:val="-24"/>
          <w:w w:val="100"/>
          <w:position w:val="1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  <w:position w:val="1"/>
        </w:rPr>
        <w:t>.</w:t>
      </w:r>
      <w:r>
        <w:rPr>
          <w:rFonts w:ascii="Calibri" w:hAnsi="Calibri" w:cs="Calibri" w:eastAsia="Calibri"/>
          <w:sz w:val="24"/>
          <w:szCs w:val="24"/>
          <w:color w:val="000000"/>
          <w:spacing w:val="0"/>
          <w:w w:val="100"/>
          <w:position w:val="0"/>
        </w:rPr>
      </w:r>
    </w:p>
    <w:p>
      <w:pPr>
        <w:spacing w:before="4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89" w:lineRule="exact"/>
        <w:ind w:left="183" w:right="-20"/>
        <w:jc w:val="left"/>
        <w:tabs>
          <w:tab w:pos="540" w:val="left"/>
        </w:tabs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•</w:t>
        <w:tab/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Spellin</w:t>
      </w:r>
      <w:r>
        <w:rPr>
          <w:rFonts w:ascii="Calibri" w:hAnsi="Calibri" w:cs="Calibri" w:eastAsia="Calibri"/>
          <w:sz w:val="24"/>
          <w:szCs w:val="24"/>
          <w:color w:val="231F20"/>
          <w:spacing w:val="3"/>
          <w:w w:val="100"/>
        </w:rPr>
        <w:t>g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,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punctu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tion,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g</w:t>
      </w:r>
      <w:r>
        <w:rPr>
          <w:rFonts w:ascii="Calibri" w:hAnsi="Calibri" w:cs="Calibri" w:eastAsia="Calibri"/>
          <w:sz w:val="24"/>
          <w:szCs w:val="24"/>
          <w:color w:val="231F20"/>
          <w:spacing w:val="-5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amma</w:t>
      </w:r>
      <w:r>
        <w:rPr>
          <w:rFonts w:ascii="Calibri" w:hAnsi="Calibri" w:cs="Calibri" w:eastAsia="Calibri"/>
          <w:sz w:val="24"/>
          <w:szCs w:val="24"/>
          <w:color w:val="231F20"/>
          <w:spacing w:val="-2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,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p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ese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t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tion</w:t>
      </w:r>
      <w:r>
        <w:rPr>
          <w:rFonts w:ascii="Calibri" w:hAnsi="Calibri" w:cs="Calibri" w:eastAsia="Calibri"/>
          <w:sz w:val="24"/>
          <w:szCs w:val="24"/>
          <w:color w:val="231F20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and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esponses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should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not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be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penalised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or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-2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-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w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color w:val="231F20"/>
          <w:spacing w:val="-3"/>
          <w:w w:val="100"/>
        </w:rPr>
        <w:t>r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ded.</w:t>
      </w:r>
      <w:r>
        <w:rPr>
          <w:rFonts w:ascii="Calibri" w:hAnsi="Calibri" w:cs="Calibri" w:eastAsia="Calibri"/>
          <w:sz w:val="24"/>
          <w:szCs w:val="24"/>
          <w:color w:val="000000"/>
          <w:spacing w:val="0"/>
          <w:w w:val="100"/>
        </w:rPr>
      </w:r>
    </w:p>
    <w:p>
      <w:pPr>
        <w:spacing w:before="6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Mar w:header="0" w:footer="0" w:top="600" w:bottom="0" w:left="620" w:right="600"/>
          <w:headerReference w:type="default" r:id="rId24"/>
          <w:footerReference w:type="default" r:id="rId25"/>
          <w:pgSz w:w="11920" w:h="16840"/>
        </w:sectPr>
      </w:pPr>
      <w:rPr/>
    </w:p>
    <w:p>
      <w:pPr>
        <w:spacing w:before="8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842" w:right="-58"/>
        <w:jc w:val="left"/>
        <w:rPr>
          <w:rFonts w:ascii="Calibri" w:hAnsi="Calibri" w:cs="Calibri" w:eastAsia="Calibri"/>
          <w:sz w:val="12"/>
          <w:szCs w:val="12"/>
        </w:rPr>
      </w:pPr>
      <w:rPr/>
      <w:r>
        <w:rPr/>
        <w:pict>
          <v:group style="position:absolute;margin-left:62.835201pt;margin-top:-28.695108pt;width:20.8358pt;height:28.21pt;mso-position-horizontal-relative:page;mso-position-vertical-relative:paragraph;z-index:-2757" coordorigin="1257,-574" coordsize="417,564">
            <v:group style="position:absolute;left:1373;top:-566;width:57;height:549" coordorigin="1373,-566" coordsize="57,549">
              <v:shape style="position:absolute;left:1373;top:-566;width:57;height:549" coordorigin="1373,-566" coordsize="57,549" path="m1430,-566l1373,-566,1392,-17,1411,-17,1430,-19,1430,-566e" filled="t" fillcolor="#000000" stroked="f">
                <v:path arrowok="t"/>
                <v:fill/>
              </v:shape>
            </v:group>
            <v:group style="position:absolute;left:1259;top:-566;width:28;height:549" coordorigin="1259,-566" coordsize="28,549">
              <v:shape style="position:absolute;left:1259;top:-566;width:28;height:549" coordorigin="1259,-566" coordsize="28,549" path="m1288,-566l1259,-566,1259,-17,1288,-19,1288,-566e" filled="t" fillcolor="#000000" stroked="f">
                <v:path arrowok="t"/>
                <v:fill/>
              </v:shape>
            </v:group>
            <v:group style="position:absolute;left:1309;top:-566;width:2;height:548" coordorigin="1309,-566" coordsize="2,548">
              <v:shape style="position:absolute;left:1309;top:-566;width:2;height:548" coordorigin="1309,-566" coordsize="0,548" path="m1309,-566l1309,-18e" filled="f" stroked="t" strokeweight=".812pt" strokecolor="#000000">
                <v:path arrowok="t"/>
              </v:shape>
            </v:group>
            <v:group style="position:absolute;left:1352;top:-566;width:2;height:548" coordorigin="1352,-566" coordsize="2,548">
              <v:shape style="position:absolute;left:1352;top:-566;width:2;height:548" coordorigin="1352,-566" coordsize="0,548" path="m1352,-566l1352,-18e" filled="f" stroked="t" strokeweight=".812pt" strokecolor="#000000">
                <v:path arrowok="t"/>
              </v:shape>
            </v:group>
            <v:group style="position:absolute;left:1601;top:-566;width:28;height:549" coordorigin="1601,-566" coordsize="28,549">
              <v:shape style="position:absolute;left:1601;top:-566;width:28;height:549" coordorigin="1601,-566" coordsize="28,549" path="m1630,-566l1601,-566,1601,-17,1630,-19,1630,-566e" filled="t" fillcolor="#000000" stroked="f">
                <v:path arrowok="t"/>
                <v:fill/>
              </v:shape>
            </v:group>
            <v:group style="position:absolute;left:1501;top:-566;width:28;height:549" coordorigin="1501,-566" coordsize="28,549">
              <v:shape style="position:absolute;left:1501;top:-566;width:28;height:549" coordorigin="1501,-566" coordsize="28,549" path="m1530,-566l1501,-566,1501,-17,1530,-19,1530,-566e" filled="t" fillcolor="#000000" stroked="f">
                <v:path arrowok="t"/>
                <v:fill/>
              </v:shape>
            </v:group>
            <v:group style="position:absolute;left:1544;top:-566;width:28;height:549" coordorigin="1544,-566" coordsize="28,549">
              <v:shape style="position:absolute;left:1544;top:-566;width:28;height:549" coordorigin="1544,-566" coordsize="28,549" path="m1573,-566l1544,-566,1544,-17,1573,-19,1573,-566e" filled="t" fillcolor="#000000" stroked="f">
                <v:path arrowok="t"/>
                <v:fill/>
              </v:shape>
            </v:group>
            <v:group style="position:absolute;left:1466;top:-566;width:2;height:548" coordorigin="1466,-566" coordsize="2,548">
              <v:shape style="position:absolute;left:1466;top:-566;width:2;height:548" coordorigin="1466,-566" coordsize="0,548" path="m1466,-566l1466,-18e" filled="f" stroked="t" strokeweight=".812pt" strokecolor="#000000">
                <v:path arrowok="t"/>
              </v:shape>
            </v:group>
            <v:group style="position:absolute;left:1665;top:-566;width:2;height:548" coordorigin="1665,-566" coordsize="2,548">
              <v:shape style="position:absolute;left:1665;top:-566;width:2;height:548" coordorigin="1665,-566" coordsize="0,548" path="m1665,-566l1665,-18e" filled="f" stroked="t" strokeweight=".812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33.442001pt;margin-top:-28.695108pt;width:12.924pt;height:28.21pt;mso-position-horizontal-relative:page;mso-position-vertical-relative:paragraph;z-index:-2756" coordorigin="2669,-574" coordsize="258,564">
            <v:group style="position:absolute;left:2812;top:-566;width:57;height:549" coordorigin="2812,-566" coordsize="57,549">
              <v:shape style="position:absolute;left:2812;top:-566;width:57;height:549" coordorigin="2812,-566" coordsize="57,549" path="m2869,-566l2812,-566,2831,-17,2850,-17,2869,-19,2869,-566e" filled="t" fillcolor="#000000" stroked="f">
                <v:path arrowok="t"/>
                <v:fill/>
              </v:shape>
            </v:group>
            <v:group style="position:absolute;left:2698;top:-566;width:29;height:549" coordorigin="2698,-566" coordsize="29,549">
              <v:shape style="position:absolute;left:2698;top:-566;width:29;height:549" coordorigin="2698,-566" coordsize="29,549" path="m2727,-566l2698,-566,2698,-17,2727,-19,2727,-566e" filled="t" fillcolor="#000000" stroked="f">
                <v:path arrowok="t"/>
                <v:fill/>
              </v:shape>
            </v:group>
            <v:group style="position:absolute;left:2762;top:-566;width:2;height:548" coordorigin="2762,-566" coordsize="2,548">
              <v:shape style="position:absolute;left:2762;top:-566;width:2;height:548" coordorigin="2762,-566" coordsize="0,548" path="m2762,-566l2762,-18e" filled="f" stroked="t" strokeweight=".812pt" strokecolor="#000000">
                <v:path arrowok="t"/>
              </v:shape>
            </v:group>
            <v:group style="position:absolute;left:2677;top:-566;width:2;height:548" coordorigin="2677,-566" coordsize="2,548">
              <v:shape style="position:absolute;left:2677;top:-566;width:2;height:548" coordorigin="2677,-566" coordsize="0,548" path="m2677,-566l2677,-18e" filled="f" stroked="t" strokeweight=".812pt" strokecolor="#000000">
                <v:path arrowok="t"/>
              </v:shape>
            </v:group>
            <v:group style="position:absolute;left:2891;top:-566;width:2;height:548" coordorigin="2891,-566" coordsize="2,548">
              <v:shape style="position:absolute;left:2891;top:-566;width:2;height:548" coordorigin="2891,-566" coordsize="0,548" path="m2891,-566l2891,-18e" filled="f" stroked="t" strokeweight=".812pt" strokecolor="#000000">
                <v:path arrowok="t"/>
              </v:shape>
            </v:group>
            <v:group style="position:absolute;left:2919;top:-566;width:2;height:548" coordorigin="2919,-566" coordsize="2,548">
              <v:shape style="position:absolute;left:2919;top:-566;width:2;height:548" coordorigin="2919,-566" coordsize="0,548" path="m2919,-566l2919,-18e" filled="f" stroked="t" strokeweight=".812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86.345802pt;margin-top:-28.695108pt;width:22.97320pt;height:28.21pt;mso-position-horizontal-relative:page;mso-position-vertical-relative:paragraph;z-index:-2755" coordorigin="1727,-574" coordsize="459,564">
            <v:group style="position:absolute;left:1843;top:-566;width:57;height:549" coordorigin="1843,-566" coordsize="57,549">
              <v:shape style="position:absolute;left:1843;top:-566;width:57;height:549" coordorigin="1843,-566" coordsize="57,549" path="m1900,-566l1843,-566,1862,-17,1881,-17,1900,-19,1900,-566e" filled="t" fillcolor="#000000" stroked="f">
                <v:path arrowok="t"/>
                <v:fill/>
              </v:shape>
            </v:group>
            <v:group style="position:absolute;left:1729;top:-566;width:28;height:549" coordorigin="1729,-566" coordsize="28,549">
              <v:shape style="position:absolute;left:1729;top:-566;width:28;height:549" coordorigin="1729,-566" coordsize="28,549" path="m1758,-566l1729,-566,1729,-17,1758,-19,1758,-566e" filled="t" fillcolor="#000000" stroked="f">
                <v:path arrowok="t"/>
                <v:fill/>
              </v:shape>
            </v:group>
            <v:group style="position:absolute;left:1779;top:-566;width:2;height:548" coordorigin="1779,-566" coordsize="2,548">
              <v:shape style="position:absolute;left:1779;top:-566;width:2;height:548" coordorigin="1779,-566" coordsize="0,548" path="m1779,-566l1779,-18e" filled="f" stroked="t" strokeweight=".812pt" strokecolor="#000000">
                <v:path arrowok="t"/>
              </v:shape>
            </v:group>
            <v:group style="position:absolute;left:1822;top:-566;width:2;height:548" coordorigin="1822,-566" coordsize="2,548">
              <v:shape style="position:absolute;left:1822;top:-566;width:2;height:548" coordorigin="1822,-566" coordsize="0,548" path="m1822,-566l1822,-18e" filled="f" stroked="t" strokeweight=".812pt" strokecolor="#000000">
                <v:path arrowok="t"/>
              </v:shape>
            </v:group>
            <v:group style="position:absolute;left:1972;top:-566;width:28;height:549" coordorigin="1972,-566" coordsize="28,549">
              <v:shape style="position:absolute;left:1972;top:-566;width:28;height:549" coordorigin="1972,-566" coordsize="28,549" path="m2000,-566l1972,-566,1972,-17,2000,-19,2000,-566e" filled="t" fillcolor="#000000" stroked="f">
                <v:path arrowok="t"/>
                <v:fill/>
              </v:shape>
            </v:group>
            <v:group style="position:absolute;left:2014;top:-566;width:28;height:549" coordorigin="2014,-566" coordsize="28,549">
              <v:shape style="position:absolute;left:2014;top:-566;width:28;height:549" coordorigin="2014,-566" coordsize="28,549" path="m2043,-566l2014,-566,2014,-17,2043,-19,2043,-566e" filled="t" fillcolor="#000000" stroked="f">
                <v:path arrowok="t"/>
                <v:fill/>
              </v:shape>
            </v:group>
            <v:group style="position:absolute;left:2071;top:-566;width:28;height:549" coordorigin="2071,-566" coordsize="28,549">
              <v:shape style="position:absolute;left:2071;top:-566;width:28;height:549" coordorigin="2071,-566" coordsize="28,549" path="m2100,-566l2071,-566,2071,-17,2100,-19,2100,-566e" filled="t" fillcolor="#000000" stroked="f">
                <v:path arrowok="t"/>
                <v:fill/>
              </v:shape>
            </v:group>
            <v:group style="position:absolute;left:1936;top:-566;width:2;height:548" coordorigin="1936,-566" coordsize="2,548">
              <v:shape style="position:absolute;left:1936;top:-566;width:2;height:548" coordorigin="1936,-566" coordsize="0,548" path="m1936,-566l1936,-18e" filled="f" stroked="t" strokeweight=".812pt" strokecolor="#000000">
                <v:path arrowok="t"/>
              </v:shape>
            </v:group>
            <v:group style="position:absolute;left:2136;top:-566;width:2;height:548" coordorigin="2136,-566" coordsize="2,548">
              <v:shape style="position:absolute;left:2136;top:-566;width:2;height:548" coordorigin="2136,-566" coordsize="0,548" path="m2136,-566l2136,-18e" filled="f" stroked="t" strokeweight=".812pt" strokecolor="#000000">
                <v:path arrowok="t"/>
              </v:shape>
            </v:group>
            <v:group style="position:absolute;left:2178;top:-566;width:2;height:548" coordorigin="2178,-566" coordsize="2,548">
              <v:shape style="position:absolute;left:2178;top:-566;width:2;height:548" coordorigin="2178,-566" coordsize="0,548" path="m2178,-566l2178,-18e" filled="f" stroked="t" strokeweight=".812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22.042999pt;margin-top:-28.695108pt;width:8.649pt;height:28.21pt;mso-position-horizontal-relative:page;mso-position-vertical-relative:paragraph;z-index:-2754" coordorigin="2441,-574" coordsize="173,564">
            <v:group style="position:absolute;left:2527;top:-566;width:57;height:549" coordorigin="2527,-566" coordsize="57,549">
              <v:shape style="position:absolute;left:2527;top:-566;width:57;height:549" coordorigin="2527,-566" coordsize="57,549" path="m2584,-566l2527,-566,2546,-17,2565,-17,2584,-19,2584,-566e" filled="t" fillcolor="#000000" stroked="f">
                <v:path arrowok="t"/>
                <v:fill/>
              </v:shape>
            </v:group>
            <v:group style="position:absolute;left:2606;top:-566;width:2;height:548" coordorigin="2606,-566" coordsize="2,548">
              <v:shape style="position:absolute;left:2606;top:-566;width:2;height:548" coordorigin="2606,-566" coordsize="0,548" path="m2606,-566l2606,-18e" filled="f" stroked="t" strokeweight=".812pt" strokecolor="#000000">
                <v:path arrowok="t"/>
              </v:shape>
            </v:group>
            <v:group style="position:absolute;left:2449;top:-566;width:2;height:548" coordorigin="2449,-566" coordsize="2,548">
              <v:shape style="position:absolute;left:2449;top:-566;width:2;height:548" coordorigin="2449,-566" coordsize="0,548" path="m2449,-566l2449,-18e" filled="f" stroked="t" strokeweight=".812pt" strokecolor="#000000">
                <v:path arrowok="t"/>
              </v:shape>
            </v:group>
            <v:group style="position:absolute;left:2492;top:-566;width:2;height:548" coordorigin="2492,-566" coordsize="2,548">
              <v:shape style="position:absolute;left:2492;top:-566;width:2;height:548" coordorigin="2492,-566" coordsize="0,548" path="m2492,-566l2492,-18e" filled="f" stroked="t" strokeweight=".812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72.626999pt;margin-top:-29.40761pt;width:5.87370pt;height:29.569pt;mso-position-horizontal-relative:page;mso-position-vertical-relative:paragraph;z-index:-2753" coordorigin="3453,-588" coordsize="117,591">
            <v:group style="position:absolute;left:3475;top:-566;width:2;height:547" coordorigin="3475,-566" coordsize="2,547">
              <v:shape style="position:absolute;left:3475;top:-566;width:2;height:547" coordorigin="3475,-566" coordsize="0,547" path="m3475,-566l3475,-19e" filled="f" stroked="t" strokeweight="2.237pt" strokecolor="#000000">
                <v:path arrowok="t"/>
              </v:shape>
            </v:group>
            <v:group style="position:absolute;left:3539;top:-566;width:29;height:549" coordorigin="3539,-566" coordsize="29,549">
              <v:shape style="position:absolute;left:3539;top:-566;width:29;height:549" coordorigin="3539,-566" coordsize="29,549" path="m3568,-566l3539,-566,3539,-17,3568,-19,3568,-566e" filled="t" fillcolor="#000000" stroked="f">
                <v:path arrowok="t"/>
                <v:fill/>
              </v:shape>
            </v:group>
            <v:group style="position:absolute;left:3518;top:-566;width:2;height:548" coordorigin="3518,-566" coordsize="2,548">
              <v:shape style="position:absolute;left:3518;top:-566;width:2;height:548" coordorigin="3518,-566" coordsize="0,548" path="m3518,-566l3518,-18e" filled="f" stroked="t" strokeweight=".812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43.5993pt;margin-top:-29.40761pt;width:4.4497pt;height:29.569pt;mso-position-horizontal-relative:page;mso-position-vertical-relative:paragraph;z-index:-2752" coordorigin="872,-588" coordsize="89,591">
            <v:group style="position:absolute;left:939;top:-566;width:2;height:547" coordorigin="939,-566" coordsize="2,547">
              <v:shape style="position:absolute;left:939;top:-566;width:2;height:547" coordorigin="939,-566" coordsize="0,547" path="m939,-566l939,-19e" filled="f" stroked="t" strokeweight="2.237pt" strokecolor="#000000">
                <v:path arrowok="t"/>
              </v:shape>
            </v:group>
            <v:group style="position:absolute;left:874;top:-566;width:28;height:549" coordorigin="874,-566" coordsize="28,549">
              <v:shape style="position:absolute;left:874;top:-566;width:28;height:549" coordorigin="874,-566" coordsize="28,549" path="m903,-566l874,-566,874,-17,903,-19,903,-566e" filled="t" fillcolor="#000000" stroked="f">
                <v:path arrowok="t"/>
                <v:fill/>
              </v:shape>
            </v:group>
            <w10:wrap type="none"/>
          </v:group>
        </w:pict>
      </w:r>
      <w:r>
        <w:rPr/>
        <w:pict>
          <v:group style="position:absolute;margin-left:35.837002pt;margin-top:-29.051609pt;width:5.088pt;height:28.954pt;mso-position-horizontal-relative:page;mso-position-vertical-relative:paragraph;z-index:-2751" coordorigin="717,-581" coordsize="102,579">
            <v:group style="position:absolute;left:732;top:-566;width:2;height:549" coordorigin="732,-566" coordsize="2,549">
              <v:shape style="position:absolute;left:732;top:-566;width:2;height:549" coordorigin="732,-566" coordsize="0,549" path="m732,-566l732,-17e" filled="f" stroked="t" strokeweight="1.525pt" strokecolor="#000000">
                <v:path arrowok="t"/>
              </v:shape>
            </v:group>
            <v:group style="position:absolute;left:768;top:-566;width:2;height:548" coordorigin="768,-566" coordsize="2,548">
              <v:shape style="position:absolute;left:768;top:-566;width:2;height:548" coordorigin="768,-566" coordsize="0,548" path="m768,-566l768,-18e" filled="f" stroked="t" strokeweight=".812pt" strokecolor="#000000">
                <v:path arrowok="t"/>
              </v:shape>
            </v:group>
            <v:group style="position:absolute;left:810;top:-566;width:2;height:548" coordorigin="810,-566" coordsize="2,548">
              <v:shape style="position:absolute;left:810;top:-566;width:2;height:548" coordorigin="810,-566" coordsize="0,548" path="m810,-566l810,-18e" filled="f" stroked="t" strokeweight=".812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50.087002pt;margin-top:-28.695108pt;width:5.1615pt;height:28.21pt;mso-position-horizontal-relative:page;mso-position-vertical-relative:paragraph;z-index:-2750" coordorigin="1002,-574" coordsize="103,564">
            <v:group style="position:absolute;left:1074;top:-566;width:28;height:549" coordorigin="1074,-566" coordsize="28,549">
              <v:shape style="position:absolute;left:1074;top:-566;width:28;height:549" coordorigin="1074,-566" coordsize="28,549" path="m1102,-566l1074,-566,1074,-17,1102,-19,1102,-566e" filled="t" fillcolor="#000000" stroked="f">
                <v:path arrowok="t"/>
                <v:fill/>
              </v:shape>
            </v:group>
            <v:group style="position:absolute;left:1010;top:-566;width:2;height:548" coordorigin="1010,-566" coordsize="2,548">
              <v:shape style="position:absolute;left:1010;top:-566;width:2;height:548" coordorigin="1010,-566" coordsize="0,548" path="m1010,-566l1010,-18e" filled="f" stroked="t" strokeweight=".812pt" strokecolor="#000000">
                <v:path arrowok="t"/>
              </v:shape>
            </v:group>
            <v:group style="position:absolute;left:1038;top:-566;width:2;height:548" coordorigin="1038,-566" coordsize="2,548">
              <v:shape style="position:absolute;left:1038;top:-566;width:2;height:548" coordorigin="1038,-566" coordsize="0,548" path="m1038,-566l1038,-18e" filled="f" stroked="t" strokeweight=".812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49.115997pt;margin-top:-28.695108pt;width:9.361pt;height:28.21pt;mso-position-horizontal-relative:page;mso-position-vertical-relative:paragraph;z-index:-2749" coordorigin="2982,-574" coordsize="187,564">
            <v:group style="position:absolute;left:3026;top:-566;width:29;height:549" coordorigin="3026,-566" coordsize="29,549">
              <v:shape style="position:absolute;left:3026;top:-566;width:29;height:549" coordorigin="3026,-566" coordsize="29,549" path="m3055,-566l3026,-566,3026,-17,3055,-19,3055,-566e" filled="t" fillcolor="#000000" stroked="f">
                <v:path arrowok="t"/>
                <v:fill/>
              </v:shape>
            </v:group>
            <v:group style="position:absolute;left:3097;top:-566;width:29;height:549" coordorigin="3097,-566" coordsize="29,549">
              <v:shape style="position:absolute;left:3097;top:-566;width:29;height:549" coordorigin="3097,-566" coordsize="29,549" path="m3126,-566l3097,-566,3097,-17,3126,-19,3126,-566e" filled="t" fillcolor="#000000" stroked="f">
                <v:path arrowok="t"/>
                <v:fill/>
              </v:shape>
            </v:group>
            <v:group style="position:absolute;left:3076;top:-566;width:2;height:548" coordorigin="3076,-566" coordsize="2,548">
              <v:shape style="position:absolute;left:3076;top:-566;width:2;height:548" coordorigin="3076,-566" coordsize="0,548" path="m3076,-566l3076,-18e" filled="f" stroked="t" strokeweight=".812pt" strokecolor="#000000">
                <v:path arrowok="t"/>
              </v:shape>
            </v:group>
            <v:group style="position:absolute;left:3161;top:-566;width:2;height:548" coordorigin="3161,-566" coordsize="2,548">
              <v:shape style="position:absolute;left:3161;top:-566;width:2;height:548" coordorigin="3161,-566" coordsize="0,548" path="m3161,-566l3161,-18e" filled="f" stroked="t" strokeweight=".812pt" strokecolor="#000000">
                <v:path arrowok="t"/>
              </v:shape>
            </v:group>
            <v:group style="position:absolute;left:2990;top:-566;width:2;height:548" coordorigin="2990,-566" coordsize="2,548">
              <v:shape style="position:absolute;left:2990;top:-566;width:2;height:548" coordorigin="2990,-566" coordsize="0,548" path="m2990,-566l2990,-18e" filled="f" stroked="t" strokeweight=".812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11.993599pt;margin-top:-28.695108pt;width:7.3745pt;height:28.21pt;mso-position-horizontal-relative:page;mso-position-vertical-relative:paragraph;z-index:-2748" coordorigin="2240,-574" coordsize="147,564">
            <v:group style="position:absolute;left:2242;top:-566;width:28;height:549" coordorigin="2242,-566" coordsize="28,549">
              <v:shape style="position:absolute;left:2242;top:-566;width:28;height:549" coordorigin="2242,-566" coordsize="28,549" path="m2271,-566l2242,-566,2242,-17,2271,-19,2271,-566e" filled="t" fillcolor="#000000" stroked="f">
                <v:path arrowok="t"/>
                <v:fill/>
              </v:shape>
            </v:group>
            <v:group style="position:absolute;left:2292;top:-566;width:2;height:548" coordorigin="2292,-566" coordsize="2,548">
              <v:shape style="position:absolute;left:2292;top:-566;width:2;height:548" coordorigin="2292,-566" coordsize="0,548" path="m2292,-566l2292,-18e" filled="f" stroked="t" strokeweight=".812pt" strokecolor="#000000">
                <v:path arrowok="t"/>
              </v:shape>
            </v:group>
            <v:group style="position:absolute;left:2356;top:-566;width:28;height:549" coordorigin="2356,-566" coordsize="28,549">
              <v:shape style="position:absolute;left:2356;top:-566;width:28;height:549" coordorigin="2356,-566" coordsize="28,549" path="m2385,-566l2356,-566,2356,-17,2385,-19,2385,-566e" filled="t" fillcolor="#000000" stroked="f">
                <v:path arrowok="t"/>
                <v:fill/>
              </v:shape>
            </v:group>
            <v:group style="position:absolute;left:2335;top:-566;width:2;height:548" coordorigin="2335,-566" coordsize="2,548">
              <v:shape style="position:absolute;left:2335;top:-566;width:2;height:548" coordorigin="2335,-566" coordsize="0,548" path="m2335,-566l2335,-18e" filled="f" stroked="t" strokeweight=".812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61.227997pt;margin-top:-28.695108pt;width:9.4359pt;height:28.21pt;mso-position-horizontal-relative:page;mso-position-vertical-relative:paragraph;z-index:-2747" coordorigin="3225,-574" coordsize="189,564">
            <v:group style="position:absolute;left:3268;top:-566;width:29;height:549" coordorigin="3268,-566" coordsize="29,549">
              <v:shape style="position:absolute;left:3268;top:-566;width:29;height:549" coordorigin="3268,-566" coordsize="29,549" path="m3297,-566l3268,-566,3268,-17,3297,-19,3297,-566e" filled="t" fillcolor="#000000" stroked="f">
                <v:path arrowok="t"/>
                <v:fill/>
              </v:shape>
            </v:group>
            <v:group style="position:absolute;left:3233;top:-566;width:2;height:548" coordorigin="3233,-566" coordsize="2,548">
              <v:shape style="position:absolute;left:3233;top:-566;width:2;height:548" coordorigin="3233,-566" coordsize="0,548" path="m3233,-566l3233,-18e" filled="f" stroked="t" strokeweight=".812pt" strokecolor="#000000">
                <v:path arrowok="t"/>
              </v:shape>
            </v:group>
            <v:group style="position:absolute;left:3382;top:-566;width:29;height:549" coordorigin="3382,-566" coordsize="29,549">
              <v:shape style="position:absolute;left:3382;top:-566;width:29;height:549" coordorigin="3382,-566" coordsize="29,549" path="m3411,-566l3382,-566,3382,-17,3411,-19,3411,-566e" filled="t" fillcolor="#000000" stroked="f">
                <v:path arrowok="t"/>
                <v:fill/>
              </v:shape>
            </v:group>
            <v:group style="position:absolute;left:3332;top:-566;width:2;height:548" coordorigin="3332,-566" coordsize="2,548">
              <v:shape style="position:absolute;left:3332;top:-566;width:2;height:548" coordorigin="3332,-566" coordsize="0,548" path="m3332,-566l3332,-18e" filled="f" stroked="t" strokeweight=".812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57.924pt;margin-top:-28.695108pt;width:2.237pt;height:28.21pt;mso-position-horizontal-relative:page;mso-position-vertical-relative:paragraph;z-index:-2746" coordorigin="1158,-574" coordsize="45,564">
            <v:group style="position:absolute;left:1195;top:-566;width:2;height:548" coordorigin="1195,-566" coordsize="2,548">
              <v:shape style="position:absolute;left:1195;top:-566;width:2;height:548" coordorigin="1195,-566" coordsize="0,548" path="m1195,-566l1195,-18e" filled="f" stroked="t" strokeweight=".812pt" strokecolor="#000000">
                <v:path arrowok="t"/>
              </v:shape>
            </v:group>
            <v:group style="position:absolute;left:1167;top:-566;width:2;height:548" coordorigin="1167,-566" coordsize="2,548">
              <v:shape style="position:absolute;left:1167;top:-566;width:2;height:548" coordorigin="1167,-566" coordsize="0,548" path="m1167,-566l1167,-18e" filled="f" stroked="t" strokeweight=".812pt" strokecolor="#000000">
                <v:path arrowok="t"/>
              </v:shape>
            </v:group>
            <w10:wrap type="none"/>
          </v:group>
        </w:pic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S</w: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001</w:t>
      </w:r>
      <w:r>
        <w:rPr>
          <w:rFonts w:ascii="Calibri" w:hAnsi="Calibri" w:cs="Calibri" w:eastAsia="Calibri"/>
          <w:sz w:val="12"/>
          <w:szCs w:val="12"/>
          <w:color w:val="231F20"/>
          <w:spacing w:val="27"/>
          <w:w w:val="100"/>
        </w:rPr>
        <w:t> </w: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AM</w: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201</w: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P001</w: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 </w:t>
      </w:r>
      <w:r>
        <w:rPr>
          <w:rFonts w:ascii="Calibri" w:hAnsi="Calibri" w:cs="Calibri" w:eastAsia="Calibri"/>
          <w:sz w:val="12"/>
          <w:szCs w:val="12"/>
          <w:color w:val="231F20"/>
          <w:spacing w:val="0"/>
          <w:w w:val="100"/>
        </w:rPr>
        <w:t>LE100</w:t>
      </w:r>
      <w:r>
        <w:rPr>
          <w:rFonts w:ascii="Calibri" w:hAnsi="Calibri" w:cs="Calibri" w:eastAsia="Calibri"/>
          <w:sz w:val="12"/>
          <w:szCs w:val="12"/>
          <w:color w:val="000000"/>
          <w:spacing w:val="0"/>
          <w:w w:val="100"/>
        </w:rPr>
      </w:r>
    </w:p>
    <w:p>
      <w:pPr>
        <w:spacing w:before="11" w:after="0" w:line="240" w:lineRule="auto"/>
        <w:ind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br w:type="column"/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UV21578.Mark</w:t>
      </w:r>
      <w:r>
        <w:rPr>
          <w:rFonts w:ascii="Calibri" w:hAnsi="Calibri" w:cs="Calibri" w:eastAsia="Calibri"/>
          <w:sz w:val="24"/>
          <w:szCs w:val="24"/>
          <w:color w:val="231F20"/>
          <w:spacing w:val="-1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color w:val="231F20"/>
          <w:spacing w:val="0"/>
          <w:w w:val="100"/>
        </w:rPr>
        <w:t>scheme</w:t>
      </w:r>
      <w:r>
        <w:rPr>
          <w:rFonts w:ascii="Calibri" w:hAnsi="Calibri" w:cs="Calibri" w:eastAsia="Calibri"/>
          <w:sz w:val="24"/>
          <w:szCs w:val="24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1920" w:h="16840"/>
          <w:pgMar w:top="600" w:bottom="0" w:left="620" w:right="600"/>
          <w:cols w:num="2" w:equalWidth="0">
            <w:col w:w="2215" w:space="6073"/>
            <w:col w:w="2412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5.4" w:type="dxa"/>
      </w:tblPr>
      <w:tblGrid/>
      <w:tr>
        <w:trPr>
          <w:trHeight w:val="835" w:hRule="exact"/>
        </w:trPr>
        <w:tc>
          <w:tcPr>
            <w:tcW w:w="14846" w:type="dxa"/>
            <w:gridSpan w:val="2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87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(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)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x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Pr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ct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(GDP)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UK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omy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sect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3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ted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5" w:hRule="exact"/>
        </w:trPr>
        <w:tc>
          <w:tcPr>
            <w:tcW w:w="1980" w:type="dxa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311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7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8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12866" w:type="dxa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010" w:right="5992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7895" w:hRule="exact"/>
        </w:trPr>
        <w:tc>
          <w:tcPr>
            <w:tcW w:w="14846" w:type="dxa"/>
            <w:gridSpan w:val="2"/>
            <w:tcBorders>
              <w:top w:val="single" w:sz="4.640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338" w:lineRule="auto"/>
              <w:ind w:left="102" w:right="919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Dom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(GDP)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240" w:lineRule="auto"/>
              <w:ind w:left="102" w:right="133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et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rvi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yea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2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meth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s: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6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 </w:t>
            </w:r>
            <w:r>
              <w:rPr>
                <w:rFonts w:ascii="Calibri" w:hAnsi="Calibri" w:cs="Calibri" w:eastAsia="Calibri"/>
                <w:sz w:val="24"/>
                <w:szCs w:val="24"/>
                <w:spacing w:val="1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out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eve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class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rise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arrive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al.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oduc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ach.</w:t>
            </w:r>
          </w:p>
          <w:p>
            <w:pPr>
              <w:spacing w:before="0" w:after="0" w:line="240" w:lineRule="auto"/>
              <w:ind w:left="46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 </w:t>
            </w:r>
            <w:r>
              <w:rPr>
                <w:rFonts w:ascii="Calibri" w:hAnsi="Calibri" w:cs="Calibri" w:eastAsia="Calibri"/>
                <w:sz w:val="24"/>
                <w:szCs w:val="24"/>
                <w:spacing w:val="1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ach.</w:t>
            </w:r>
          </w:p>
          <w:p>
            <w:pPr>
              <w:spacing w:before="0" w:after="0" w:line="240" w:lineRule="auto"/>
              <w:ind w:left="46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 </w:t>
            </w:r>
            <w:r>
              <w:rPr>
                <w:rFonts w:ascii="Calibri" w:hAnsi="Calibri" w:cs="Calibri" w:eastAsia="Calibri"/>
                <w:sz w:val="24"/>
                <w:szCs w:val="24"/>
                <w:spacing w:val="1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3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alcula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ers’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es.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</w:p>
          <w:p>
            <w:pPr>
              <w:spacing w:before="0" w:after="0" w:line="240" w:lineRule="auto"/>
              <w:ind w:left="823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also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growi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g.</w:t>
            </w:r>
          </w:p>
          <w:p>
            <w:pPr>
              <w:spacing w:before="0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UK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omy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41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ies.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loyed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ave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lves</w:t>
            </w:r>
            <w:r>
              <w:rPr>
                <w:rFonts w:ascii="Calibri" w:hAnsi="Calibri" w:cs="Calibri" w:eastAsia="Calibri"/>
                <w:sz w:val="24"/>
                <w:szCs w:val="24"/>
                <w:spacing w:val="-1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0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aying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axes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y.</w:t>
            </w:r>
          </w:p>
          <w:p>
            <w:pPr>
              <w:spacing w:before="2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25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as,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4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sales,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g.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esses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services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oice.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3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5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servic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es.</w:t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501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ial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oun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ab</w:t>
            </w:r>
            <w:r>
              <w:rPr>
                <w:rFonts w:ascii="Calibri" w:hAnsi="Calibri" w:cs="Calibri" w:eastAsia="Calibri"/>
                <w:sz w:val="24"/>
                <w:szCs w:val="24"/>
                <w:spacing w:val="-4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low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s.</w:t>
            </w:r>
          </w:p>
          <w:p>
            <w:pPr>
              <w:spacing w:before="0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95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ver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g,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sales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esses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maga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z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es,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rs,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a,</w:t>
            </w:r>
            <w:r>
              <w:rPr>
                <w:rFonts w:ascii="Calibri" w:hAnsi="Calibri" w:cs="Calibri" w:eastAsia="Calibri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social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ia,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sales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esses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ry.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24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Rela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ries,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rs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ment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2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vest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gs.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eve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ew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rvi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ries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j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for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3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r,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</w:tc>
      </w:tr>
    </w:tbl>
    <w:p>
      <w:pPr>
        <w:jc w:val="left"/>
        <w:spacing w:after="0"/>
        <w:sectPr>
          <w:pgMar w:header="749" w:footer="836" w:top="960" w:bottom="1020" w:left="880" w:right="880"/>
          <w:headerReference w:type="default" r:id="rId29"/>
          <w:footerReference w:type="default" r:id="rId30"/>
          <w:pgSz w:w="16840" w:h="11920" w:orient="landscape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5.4" w:type="dxa"/>
      </w:tblPr>
      <w:tblGrid/>
      <w:tr>
        <w:trPr>
          <w:trHeight w:val="835" w:hRule="exact"/>
        </w:trPr>
        <w:tc>
          <w:tcPr>
            <w:tcW w:w="1980" w:type="dxa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24" w:right="49" w:firstLine="-31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3655" w:right="3636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Exa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99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3538" w:type="dxa"/>
            <w:tcBorders>
              <w:top w:val="single" w:sz="4.640" w:space="0" w:color="000000"/>
              <w:bottom w:val="single" w:sz="4.640" w:space="0" w:color="000000"/>
              <w:left w:val="single" w:sz="4.6398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7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837" w:hRule="exact"/>
        </w:trPr>
        <w:tc>
          <w:tcPr>
            <w:tcW w:w="1980" w:type="dxa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505" w:right="240" w:firstLine="-20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2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221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val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er’s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ic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UK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y.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ovi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8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ries.</w:t>
            </w:r>
          </w:p>
        </w:tc>
        <w:tc>
          <w:tcPr>
            <w:tcW w:w="3538" w:type="dxa"/>
            <w:vMerge w:val="restart"/>
            <w:tcBorders>
              <w:top w:val="single" w:sz="4.640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4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1271" w:right="1250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834" w:hRule="exact"/>
        </w:trPr>
        <w:tc>
          <w:tcPr>
            <w:tcW w:w="1980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8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00" w:right="58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727" w:right="709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437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ries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UK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erms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P.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er’s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limi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exam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ries.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9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er’s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is.</w:t>
            </w:r>
          </w:p>
        </w:tc>
        <w:tc>
          <w:tcPr>
            <w:tcW w:w="3538" w:type="dxa"/>
            <w:vMerge/>
            <w:tcBorders>
              <w:left w:val="single" w:sz="4.639840" w:space="0" w:color="000000"/>
              <w:right w:val="single" w:sz="4.639840" w:space="0" w:color="000000"/>
            </w:tcBorders>
          </w:tcPr>
          <w:p>
            <w:pPr/>
            <w:rPr/>
          </w:p>
        </w:tc>
      </w:tr>
      <w:tr>
        <w:trPr>
          <w:trHeight w:val="1836" w:hRule="exact"/>
        </w:trPr>
        <w:tc>
          <w:tcPr>
            <w:tcW w:w="1980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0" w:after="0" w:line="160" w:lineRule="exact"/>
              <w:jc w:val="left"/>
              <w:rPr>
                <w:sz w:val="16"/>
                <w:szCs w:val="16"/>
              </w:rPr>
            </w:pPr>
            <w:rPr/>
            <w:r>
              <w:rPr>
                <w:sz w:val="16"/>
                <w:szCs w:val="16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196" w:right="177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67" w:right="648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1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7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47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ear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er’s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owed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UK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ry.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ries,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ver,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limi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3538" w:type="dxa"/>
            <w:vMerge/>
            <w:tcBorders>
              <w:left w:val="single" w:sz="4.639840" w:space="0" w:color="000000"/>
              <w:right w:val="single" w:sz="4.639840" w:space="0" w:color="000000"/>
            </w:tcBorders>
          </w:tcPr>
          <w:p>
            <w:pPr/>
            <w:rPr/>
          </w:p>
        </w:tc>
      </w:tr>
      <w:tr>
        <w:trPr>
          <w:trHeight w:val="2129" w:hRule="exact"/>
        </w:trPr>
        <w:tc>
          <w:tcPr>
            <w:tcW w:w="1980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4" w:after="0" w:line="160" w:lineRule="exact"/>
              <w:jc w:val="left"/>
              <w:rPr>
                <w:sz w:val="16"/>
                <w:szCs w:val="16"/>
              </w:rPr>
            </w:pPr>
            <w:rPr/>
            <w:r>
              <w:rPr>
                <w:sz w:val="16"/>
                <w:szCs w:val="16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00" w:right="58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240" w:lineRule="auto"/>
              <w:ind w:left="407" w:right="388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8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10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458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ear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er’s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x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Gross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exam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contr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UK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eir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ries,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m,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3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ills.</w:t>
            </w:r>
          </w:p>
        </w:tc>
        <w:tc>
          <w:tcPr>
            <w:tcW w:w="3538" w:type="dxa"/>
            <w:vMerge/>
            <w:tcBorders>
              <w:bottom w:val="single" w:sz="4.639840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/>
            <w:rPr/>
          </w:p>
        </w:tc>
      </w:tr>
    </w:tbl>
    <w:p>
      <w:pPr>
        <w:spacing w:after="0"/>
        <w:sectPr>
          <w:pgMar w:footer="795" w:header="749" w:top="960" w:bottom="980" w:left="880" w:right="880"/>
          <w:footerReference w:type="default" r:id="rId31"/>
          <w:pgSz w:w="16840" w:h="11920" w:orient="landscape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5.4" w:type="dxa"/>
      </w:tblPr>
      <w:tblGrid/>
      <w:tr>
        <w:trPr>
          <w:trHeight w:val="835" w:hRule="exact"/>
        </w:trPr>
        <w:tc>
          <w:tcPr>
            <w:tcW w:w="14846" w:type="dxa"/>
            <w:gridSpan w:val="3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773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o.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3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ces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sses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omp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5" w:hRule="exact"/>
        </w:trPr>
        <w:tc>
          <w:tcPr>
            <w:tcW w:w="14846" w:type="dxa"/>
            <w:gridSpan w:val="3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(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)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Sum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3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’s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th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ty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2" w:hRule="exact"/>
        </w:trPr>
        <w:tc>
          <w:tcPr>
            <w:tcW w:w="1980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311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7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8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12866" w:type="dxa"/>
            <w:gridSpan w:val="2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010" w:right="5992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2910" w:hRule="exact"/>
        </w:trPr>
        <w:tc>
          <w:tcPr>
            <w:tcW w:w="14846" w:type="dxa"/>
            <w:gridSpan w:val="3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ires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employers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o: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ovi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ovi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el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acil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ies</w:t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ovi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ems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ovi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ion</w:t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age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ov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ials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ovi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837" w:hRule="exact"/>
        </w:trPr>
        <w:tc>
          <w:tcPr>
            <w:tcW w:w="1980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1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424" w:right="49" w:firstLine="-31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7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3655" w:right="3637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Exa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99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3538" w:type="dxa"/>
            <w:tcBorders>
              <w:top w:val="single" w:sz="4.64008" w:space="0" w:color="000000"/>
              <w:bottom w:val="single" w:sz="4.64008" w:space="0" w:color="000000"/>
              <w:left w:val="single" w:sz="4.6398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7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7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661" w:hRule="exact"/>
        </w:trPr>
        <w:tc>
          <w:tcPr>
            <w:tcW w:w="1980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1" w:after="0" w:line="130" w:lineRule="exact"/>
              <w:jc w:val="left"/>
              <w:rPr>
                <w:sz w:val="13"/>
                <w:szCs w:val="13"/>
              </w:rPr>
            </w:pPr>
            <w:rPr/>
            <w:r>
              <w:rPr>
                <w:sz w:val="13"/>
                <w:szCs w:val="13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505" w:right="240" w:firstLine="-20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53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r.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oyer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538" w:type="dxa"/>
            <w:vMerge w:val="restart"/>
            <w:tcBorders>
              <w:top w:val="single" w:sz="4.64008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8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1331" w:right="131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544" w:hRule="exact"/>
        </w:trPr>
        <w:tc>
          <w:tcPr>
            <w:tcW w:w="1980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2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00" w:right="58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2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727" w:right="709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8175"/>
              <w:jc w:val="both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305"/>
              <w:jc w:val="both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ely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mi</w:t>
            </w:r>
            <w:r>
              <w:rPr>
                <w:rFonts w:ascii="Calibri" w:hAnsi="Calibri" w:cs="Calibri" w:eastAsia="Calibri"/>
                <w:sz w:val="24"/>
                <w:szCs w:val="24"/>
                <w:spacing w:val="5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loyer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es,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som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racies,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exam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ssin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loyee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ies.</w:t>
            </w:r>
          </w:p>
        </w:tc>
        <w:tc>
          <w:tcPr>
            <w:tcW w:w="3538" w:type="dxa"/>
            <w:vMerge/>
            <w:tcBorders>
              <w:bottom w:val="single" w:sz="4.639840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/>
            <w:rPr/>
          </w:p>
        </w:tc>
      </w:tr>
    </w:tbl>
    <w:p>
      <w:pPr>
        <w:spacing w:after="0"/>
        <w:sectPr>
          <w:pgMar w:header="749" w:footer="795" w:top="960" w:bottom="1020" w:left="880" w:right="880"/>
          <w:pgSz w:w="16840" w:h="11920" w:orient="landscape"/>
        </w:sectPr>
      </w:pPr>
      <w:rPr/>
    </w:p>
    <w:p>
      <w:pPr>
        <w:spacing w:before="8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Mar w:header="749" w:footer="795" w:top="960" w:bottom="1020" w:left="1120" w:right="880"/>
          <w:pgSz w:w="16840" w:h="11920" w:orient="landscape"/>
        </w:sectPr>
      </w:pPr>
      <w:rPr/>
    </w:p>
    <w:p>
      <w:pPr>
        <w:spacing w:before="4" w:after="0" w:line="100" w:lineRule="exact"/>
        <w:jc w:val="left"/>
        <w:rPr>
          <w:sz w:val="10"/>
          <w:szCs w:val="10"/>
        </w:rPr>
      </w:pPr>
      <w:rPr/>
      <w:r>
        <w:rPr/>
        <w:pict>
          <v:group style="position:absolute;margin-left:49.27pt;margin-top:71.970009pt;width:743.37998pt;height:77.740pt;mso-position-horizontal-relative:page;mso-position-vertical-relative:page;z-index:-2745" coordorigin="985,1439" coordsize="14868,1555">
            <v:group style="position:absolute;left:991;top:1445;width:14856;height:2" coordorigin="991,1445" coordsize="14856,2">
              <v:shape style="position:absolute;left:991;top:1445;width:14856;height:2" coordorigin="991,1445" coordsize="14856,0" path="m991,1445l15847,1445e" filled="f" stroked="t" strokeweight=".580pt" strokecolor="#000000">
                <v:path arrowok="t"/>
              </v:shape>
            </v:group>
            <v:group style="position:absolute;left:996;top:1450;width:2;height:1534" coordorigin="996,1450" coordsize="2,1534">
              <v:shape style="position:absolute;left:996;top:1450;width:2;height:1534" coordorigin="996,1450" coordsize="0,1534" path="m996,1450l996,2984e" filled="f" stroked="t" strokeweight=".580pt" strokecolor="#000000">
                <v:path arrowok="t"/>
              </v:shape>
            </v:group>
            <v:group style="position:absolute;left:991;top:2988;width:14856;height:2" coordorigin="991,2988" coordsize="14856,2">
              <v:shape style="position:absolute;left:991;top:2988;width:14856;height:2" coordorigin="991,2988" coordsize="14856,0" path="m991,2988l15847,2988e" filled="f" stroked="t" strokeweight=".580pt" strokecolor="#000000">
                <v:path arrowok="t"/>
              </v:shape>
            </v:group>
            <v:group style="position:absolute;left:2976;top:1450;width:2;height:1534" coordorigin="2976,1450" coordsize="2,1534">
              <v:shape style="position:absolute;left:2976;top:1450;width:2;height:1534" coordorigin="2976,1450" coordsize="0,1534" path="m2976,1450l2976,2984e" filled="f" stroked="t" strokeweight=".580pt" strokecolor="#000000">
                <v:path arrowok="t"/>
              </v:shape>
            </v:group>
            <v:group style="position:absolute;left:12304;top:1450;width:2;height:1534" coordorigin="12304,1450" coordsize="2,1534">
              <v:shape style="position:absolute;left:12304;top:1450;width:2;height:1534" coordorigin="12304,1450" coordsize="0,1534" path="m12304,1450l12304,2984e" filled="f" stroked="t" strokeweight=".579980pt" strokecolor="#000000">
                <v:path arrowok="t"/>
              </v:shape>
            </v:group>
            <v:group style="position:absolute;left:15842;top:1450;width:2;height:1534" coordorigin="15842,1450" coordsize="2,1534">
              <v:shape style="position:absolute;left:15842;top:1450;width:2;height:1534" coordorigin="15842,1450" coordsize="0,1534" path="m15842,1450l15842,2984e" filled="f" stroked="t" strokeweight=".579980pt" strokecolor="#000000">
                <v:path arrowok="t"/>
              </v:shape>
            </v:group>
            <w10:wrap type="none"/>
          </v:group>
        </w:pict>
      </w:r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78" w:right="-58"/>
        <w:jc w:val="center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v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2"/>
          <w:w w:val="100"/>
          <w:b/>
          <w:bCs/>
        </w:rPr>
        <w:t>2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,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v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3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10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549" w:right="413"/>
        <w:jc w:val="center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-1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99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11" w:after="0" w:line="240" w:lineRule="auto"/>
        <w:ind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br w:type="column"/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3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10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right="4514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ed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ge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ili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ies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ext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al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owed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k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serva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em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ra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m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sive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m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loyer</w:t>
      </w:r>
      <w:r>
        <w:rPr>
          <w:rFonts w:ascii="Calibri" w:hAnsi="Calibri" w:cs="Calibri" w:eastAsia="Calibri"/>
          <w:sz w:val="24"/>
          <w:szCs w:val="24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il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ies.</w:t>
      </w:r>
    </w:p>
    <w:p>
      <w:pPr>
        <w:jc w:val="left"/>
        <w:spacing w:after="0"/>
        <w:sectPr>
          <w:type w:val="continuous"/>
          <w:pgSz w:w="16840" w:h="11920" w:orient="landscape"/>
          <w:pgMar w:top="600" w:bottom="0" w:left="1120" w:right="880"/>
          <w:cols w:num="2" w:equalWidth="0">
            <w:col w:w="1616" w:space="348"/>
            <w:col w:w="12876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5.4" w:type="dxa"/>
      </w:tblPr>
      <w:tblGrid/>
      <w:tr>
        <w:trPr>
          <w:trHeight w:val="835" w:hRule="exact"/>
        </w:trPr>
        <w:tc>
          <w:tcPr>
            <w:tcW w:w="14846" w:type="dxa"/>
            <w:gridSpan w:val="3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773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o.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ces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sses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omp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5" w:hRule="exact"/>
        </w:trPr>
        <w:tc>
          <w:tcPr>
            <w:tcW w:w="14846" w:type="dxa"/>
            <w:gridSpan w:val="3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</w:rPr>
              <w:t>Q2</w:t>
            </w:r>
            <w:r>
              <w:rPr>
                <w:rFonts w:ascii="Calibri" w:hAnsi="Calibri" w:cs="Calibri" w:eastAsia="Calibri"/>
                <w:sz w:val="22"/>
                <w:szCs w:val="22"/>
                <w:spacing w:val="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(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)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Des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two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Pr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2" w:hRule="exact"/>
        </w:trPr>
        <w:tc>
          <w:tcPr>
            <w:tcW w:w="1980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311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7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8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12866" w:type="dxa"/>
            <w:gridSpan w:val="2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010" w:right="5992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3390" w:hRule="exact"/>
        </w:trPr>
        <w:tc>
          <w:tcPr>
            <w:tcW w:w="14846" w:type="dxa"/>
            <w:gridSpan w:val="3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(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)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esig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ect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com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/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ov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age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ile</w:t>
            </w:r>
            <w:r>
              <w:rPr>
                <w:rFonts w:ascii="Calibri" w:hAnsi="Calibri" w:cs="Calibri" w:eastAsia="Calibri"/>
                <w:sz w:val="24"/>
                <w:szCs w:val="24"/>
                <w:spacing w:val="1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iles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iles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4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gist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Regi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3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clie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ave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else’s.</w:t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on,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mail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eft.</w:t>
            </w:r>
          </w:p>
          <w:p>
            <w:pPr>
              <w:spacing w:before="6" w:after="0" w:line="292" w:lineRule="exact"/>
              <w:ind w:left="823" w:right="185" w:firstLine="-36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gives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you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wha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eld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out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rly.</w:t>
            </w:r>
          </w:p>
          <w:p>
            <w:pPr>
              <w:spacing w:before="5" w:after="0" w:line="242" w:lineRule="auto"/>
              <w:ind w:left="823" w:right="695" w:firstLine="-36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assed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iam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give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legal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ave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out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835" w:hRule="exact"/>
        </w:trPr>
        <w:tc>
          <w:tcPr>
            <w:tcW w:w="1980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24" w:right="49" w:firstLine="-31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3655" w:right="3637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Exa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99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3538" w:type="dxa"/>
            <w:tcBorders>
              <w:top w:val="single" w:sz="4.64008" w:space="0" w:color="000000"/>
              <w:bottom w:val="single" w:sz="4.64008" w:space="0" w:color="000000"/>
              <w:left w:val="single" w:sz="4.6398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7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664" w:hRule="exact"/>
        </w:trPr>
        <w:tc>
          <w:tcPr>
            <w:tcW w:w="1980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1" w:after="0" w:line="130" w:lineRule="exact"/>
              <w:jc w:val="left"/>
              <w:rPr>
                <w:sz w:val="13"/>
                <w:szCs w:val="13"/>
              </w:rPr>
            </w:pPr>
            <w:rPr/>
            <w:r>
              <w:rPr>
                <w:sz w:val="13"/>
                <w:szCs w:val="13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1" w:lineRule="auto"/>
              <w:ind w:left="505" w:right="240" w:firstLine="-20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1" w:lineRule="auto"/>
              <w:ind w:left="102" w:right="53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r.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538" w:type="dxa"/>
            <w:vMerge w:val="restart"/>
            <w:tcBorders>
              <w:top w:val="single" w:sz="4.64008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>
              <w:spacing w:before="1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1331" w:right="131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248" w:hRule="exact"/>
        </w:trPr>
        <w:tc>
          <w:tcPr>
            <w:tcW w:w="1980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600" w:right="58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727" w:right="709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25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ely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/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y.</w:t>
            </w:r>
          </w:p>
        </w:tc>
        <w:tc>
          <w:tcPr>
            <w:tcW w:w="3538" w:type="dxa"/>
            <w:vMerge/>
            <w:tcBorders>
              <w:bottom w:val="single" w:sz="4.639840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/>
            <w:rPr/>
          </w:p>
        </w:tc>
      </w:tr>
    </w:tbl>
    <w:p>
      <w:pPr>
        <w:spacing w:after="0"/>
        <w:sectPr>
          <w:pgMar w:header="749" w:footer="795" w:top="960" w:bottom="1020" w:left="880" w:right="880"/>
          <w:pgSz w:w="16840" w:h="11920" w:orient="landscape"/>
        </w:sectPr>
      </w:pPr>
      <w:rPr/>
    </w:p>
    <w:p>
      <w:pPr>
        <w:spacing w:before="8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Mar w:header="749" w:footer="795" w:top="960" w:bottom="1020" w:left="1120" w:right="880"/>
          <w:pgSz w:w="16840" w:h="11920" w:orient="landscape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49.27pt;margin-top:71.970009pt;width:743.37998pt;height:92.38pt;mso-position-horizontal-relative:page;mso-position-vertical-relative:page;z-index:-2744" coordorigin="985,1439" coordsize="14868,1848">
            <v:group style="position:absolute;left:991;top:1445;width:14856;height:2" coordorigin="991,1445" coordsize="14856,2">
              <v:shape style="position:absolute;left:991;top:1445;width:14856;height:2" coordorigin="991,1445" coordsize="14856,0" path="m991,1445l15847,1445e" filled="f" stroked="t" strokeweight=".580pt" strokecolor="#000000">
                <v:path arrowok="t"/>
              </v:shape>
            </v:group>
            <v:group style="position:absolute;left:996;top:1450;width:2;height:1826" coordorigin="996,1450" coordsize="2,1826">
              <v:shape style="position:absolute;left:996;top:1450;width:2;height:1826" coordorigin="996,1450" coordsize="0,1826" path="m996,1450l996,3276e" filled="f" stroked="t" strokeweight=".580pt" strokecolor="#000000">
                <v:path arrowok="t"/>
              </v:shape>
            </v:group>
            <v:group style="position:absolute;left:991;top:3281;width:14856;height:2" coordorigin="991,3281" coordsize="14856,2">
              <v:shape style="position:absolute;left:991;top:3281;width:14856;height:2" coordorigin="991,3281" coordsize="14856,0" path="m991,3281l15847,3281e" filled="f" stroked="t" strokeweight=".580pt" strokecolor="#000000">
                <v:path arrowok="t"/>
              </v:shape>
            </v:group>
            <v:group style="position:absolute;left:2976;top:1450;width:2;height:1826" coordorigin="2976,1450" coordsize="2,1826">
              <v:shape style="position:absolute;left:2976;top:1450;width:2;height:1826" coordorigin="2976,1450" coordsize="0,1826" path="m2976,1450l2976,3276e" filled="f" stroked="t" strokeweight=".580pt" strokecolor="#000000">
                <v:path arrowok="t"/>
              </v:shape>
            </v:group>
            <v:group style="position:absolute;left:12304;top:1450;width:2;height:1826" coordorigin="12304,1450" coordsize="2,1826">
              <v:shape style="position:absolute;left:12304;top:1450;width:2;height:1826" coordorigin="12304,1450" coordsize="0,1826" path="m12304,1450l12304,3276e" filled="f" stroked="t" strokeweight=".579980pt" strokecolor="#000000">
                <v:path arrowok="t"/>
              </v:shape>
            </v:group>
            <v:group style="position:absolute;left:15842;top:1450;width:2;height:1826" coordorigin="15842,1450" coordsize="2,1826">
              <v:shape style="position:absolute;left:15842;top:1450;width:2;height:1826" coordorigin="15842,1450" coordsize="0,1826" path="m15842,1450l15842,3276e" filled="f" stroked="t" strokeweight=".579980pt" strokecolor="#000000">
                <v:path arrowok="t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11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78" w:right="-58"/>
        <w:jc w:val="center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v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2"/>
          <w:w w:val="100"/>
          <w:b/>
          <w:bCs/>
        </w:rPr>
        <w:t>2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,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v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3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10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549" w:right="412"/>
        <w:jc w:val="center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-1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99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11" w:after="0" w:line="240" w:lineRule="auto"/>
        <w:ind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br w:type="column"/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3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-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4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10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right="3712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vi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ed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ll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escri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on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il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ies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ec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Act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ac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ra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8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al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owed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m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k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rva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mma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ise</w:t>
      </w:r>
      <w:r>
        <w:rPr>
          <w:rFonts w:ascii="Calibri" w:hAnsi="Calibri" w:cs="Calibri" w:eastAsia="Calibri"/>
          <w:sz w:val="24"/>
          <w:szCs w:val="24"/>
          <w:spacing w:val="-7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ili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ies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ess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ion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7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,</w:t>
      </w:r>
      <w:r>
        <w:rPr>
          <w:rFonts w:ascii="Calibri" w:hAnsi="Calibri" w:cs="Calibri" w:eastAsia="Calibri"/>
          <w:sz w:val="24"/>
          <w:szCs w:val="24"/>
          <w:spacing w:val="-8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em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al</w:t>
      </w:r>
      <w:r>
        <w:rPr>
          <w:rFonts w:ascii="Calibri" w:hAnsi="Calibri" w:cs="Calibri" w:eastAsia="Calibri"/>
          <w:sz w:val="24"/>
          <w:szCs w:val="24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g.</w:t>
      </w:r>
    </w:p>
    <w:p>
      <w:pPr>
        <w:jc w:val="left"/>
        <w:spacing w:after="0"/>
        <w:sectPr>
          <w:type w:val="continuous"/>
          <w:pgSz w:w="16840" w:h="11920" w:orient="landscape"/>
          <w:pgMar w:top="600" w:bottom="0" w:left="1120" w:right="880"/>
          <w:cols w:num="2" w:equalWidth="0">
            <w:col w:w="1616" w:space="349"/>
            <w:col w:w="12875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5.4" w:type="dxa"/>
      </w:tblPr>
      <w:tblGrid/>
      <w:tr>
        <w:trPr>
          <w:trHeight w:val="835" w:hRule="exact"/>
        </w:trPr>
        <w:tc>
          <w:tcPr>
            <w:tcW w:w="14846" w:type="dxa"/>
            <w:gridSpan w:val="3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773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o.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ces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sses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omp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5" w:hRule="exact"/>
        </w:trPr>
        <w:tc>
          <w:tcPr>
            <w:tcW w:w="14846" w:type="dxa"/>
            <w:gridSpan w:val="3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(c)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ompa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2" w:hRule="exact"/>
        </w:trPr>
        <w:tc>
          <w:tcPr>
            <w:tcW w:w="1980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311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7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8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12866" w:type="dxa"/>
            <w:gridSpan w:val="2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010" w:right="5992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568" w:hRule="exact"/>
        </w:trPr>
        <w:tc>
          <w:tcPr>
            <w:tcW w:w="14846" w:type="dxa"/>
            <w:gridSpan w:val="3"/>
            <w:tcBorders>
              <w:top w:val="single" w:sz="4.64008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–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isms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ia,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es,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exam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oclave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  <w:p>
            <w:pPr>
              <w:spacing w:before="3" w:after="0" w:line="296" w:lineRule="exact"/>
              <w:ind w:left="823" w:right="308" w:firstLine="-36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–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micro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isms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(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es)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aces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j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8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exam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lac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emical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sol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</w:tc>
      </w:tr>
      <w:tr>
        <w:trPr>
          <w:trHeight w:val="835" w:hRule="exact"/>
        </w:trPr>
        <w:tc>
          <w:tcPr>
            <w:tcW w:w="1980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24" w:right="49" w:firstLine="-31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3655" w:right="3637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Exa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99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3538" w:type="dxa"/>
            <w:tcBorders>
              <w:top w:val="single" w:sz="4.640" w:space="0" w:color="000000"/>
              <w:bottom w:val="single" w:sz="4.64008" w:space="0" w:color="000000"/>
              <w:left w:val="single" w:sz="4.6398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7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251" w:hRule="exact"/>
        </w:trPr>
        <w:tc>
          <w:tcPr>
            <w:tcW w:w="1980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5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505" w:right="240" w:firstLine="-20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48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r.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ilisa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538" w:type="dxa"/>
            <w:vMerge w:val="restart"/>
            <w:tcBorders>
              <w:top w:val="single" w:sz="4.64008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>
              <w:spacing w:before="1" w:after="0" w:line="160" w:lineRule="exact"/>
              <w:jc w:val="left"/>
              <w:rPr>
                <w:sz w:val="16"/>
                <w:szCs w:val="16"/>
              </w:rPr>
            </w:pPr>
            <w:rPr/>
            <w:r>
              <w:rPr>
                <w:sz w:val="16"/>
                <w:szCs w:val="16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1331" w:right="131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541" w:hRule="exact"/>
        </w:trPr>
        <w:tc>
          <w:tcPr>
            <w:tcW w:w="1980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1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00" w:right="58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727" w:right="709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245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ilisa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eve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asic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538" w:type="dxa"/>
            <w:vMerge/>
            <w:tcBorders>
              <w:left w:val="single" w:sz="4.639840" w:space="0" w:color="000000"/>
              <w:right w:val="single" w:sz="4.639840" w:space="0" w:color="000000"/>
            </w:tcBorders>
          </w:tcPr>
          <w:p>
            <w:pPr/>
            <w:rPr/>
          </w:p>
        </w:tc>
      </w:tr>
      <w:tr>
        <w:trPr>
          <w:trHeight w:val="1837" w:hRule="exact"/>
        </w:trPr>
        <w:tc>
          <w:tcPr>
            <w:tcW w:w="1980" w:type="dxa"/>
            <w:tcBorders>
              <w:top w:val="single" w:sz="4.639840" w:space="0" w:color="000000"/>
              <w:bottom w:val="single" w:sz="4.64032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8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196" w:right="177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67" w:right="648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39840" w:space="0" w:color="000000"/>
              <w:bottom w:val="single" w:sz="4.64032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5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92" w:lineRule="exact"/>
              <w:ind w:left="102" w:right="261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eir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ilisa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ely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meth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s.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ilis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g.</w:t>
            </w:r>
          </w:p>
        </w:tc>
        <w:tc>
          <w:tcPr>
            <w:tcW w:w="3538" w:type="dxa"/>
            <w:vMerge/>
            <w:tcBorders>
              <w:bottom w:val="single" w:sz="4.64032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/>
            <w:rPr/>
          </w:p>
        </w:tc>
      </w:tr>
    </w:tbl>
    <w:p>
      <w:pPr>
        <w:spacing w:after="0"/>
        <w:sectPr>
          <w:pgMar w:header="749" w:footer="795" w:top="960" w:bottom="1020" w:left="880" w:right="880"/>
          <w:pgSz w:w="16840" w:h="11920" w:orient="landscape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5.4" w:type="dxa"/>
      </w:tblPr>
      <w:tblGrid/>
      <w:tr>
        <w:trPr>
          <w:trHeight w:val="835" w:hRule="exact"/>
        </w:trPr>
        <w:tc>
          <w:tcPr>
            <w:tcW w:w="14846" w:type="dxa"/>
            <w:gridSpan w:val="3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773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o.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ces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sses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omp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5" w:hRule="exact"/>
        </w:trPr>
        <w:tc>
          <w:tcPr>
            <w:tcW w:w="14846" w:type="dxa"/>
            <w:gridSpan w:val="3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(d)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typ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3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2" w:hRule="exact"/>
        </w:trPr>
        <w:tc>
          <w:tcPr>
            <w:tcW w:w="1980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311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7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8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12866" w:type="dxa"/>
            <w:gridSpan w:val="2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010" w:right="5992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369" w:hRule="exact"/>
        </w:trPr>
        <w:tc>
          <w:tcPr>
            <w:tcW w:w="14846" w:type="dxa"/>
            <w:gridSpan w:val="3"/>
            <w:tcBorders>
              <w:top w:val="single" w:sz="4.64008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–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o,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m,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oll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is,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ex,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e,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es.</w:t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–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z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iasis,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derma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is,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a.</w:t>
            </w:r>
          </w:p>
        </w:tc>
      </w:tr>
      <w:tr>
        <w:trPr>
          <w:trHeight w:val="835" w:hRule="exact"/>
        </w:trPr>
        <w:tc>
          <w:tcPr>
            <w:tcW w:w="1980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24" w:right="49" w:firstLine="-31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3655" w:right="3637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Exa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99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3538" w:type="dxa"/>
            <w:tcBorders>
              <w:top w:val="single" w:sz="4.640" w:space="0" w:color="000000"/>
              <w:bottom w:val="single" w:sz="4.64008" w:space="0" w:color="000000"/>
              <w:left w:val="single" w:sz="4.6398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7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251" w:hRule="exact"/>
        </w:trPr>
        <w:tc>
          <w:tcPr>
            <w:tcW w:w="1980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7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505" w:right="240" w:firstLine="-20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1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48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r.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7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s.</w:t>
            </w:r>
          </w:p>
        </w:tc>
        <w:tc>
          <w:tcPr>
            <w:tcW w:w="3538" w:type="dxa"/>
            <w:vMerge w:val="restart"/>
            <w:tcBorders>
              <w:top w:val="single" w:sz="4.64008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7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1331" w:right="131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2369" w:hRule="exact"/>
        </w:trPr>
        <w:tc>
          <w:tcPr>
            <w:tcW w:w="1980" w:type="dxa"/>
            <w:tcBorders>
              <w:top w:val="single" w:sz="4.6398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4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00" w:right="58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727" w:right="709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398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761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/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8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s.</w:t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58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/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all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6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e.</w:t>
            </w:r>
          </w:p>
        </w:tc>
        <w:tc>
          <w:tcPr>
            <w:tcW w:w="3538" w:type="dxa"/>
            <w:vMerge/>
            <w:tcBorders>
              <w:bottom w:val="single" w:sz="4.64008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/>
            <w:rPr/>
          </w:p>
        </w:tc>
      </w:tr>
    </w:tbl>
    <w:p>
      <w:pPr>
        <w:spacing w:after="0"/>
        <w:sectPr>
          <w:pgMar w:header="749" w:footer="795" w:top="960" w:bottom="1020" w:left="880" w:right="880"/>
          <w:pgSz w:w="16840" w:h="11920" w:orient="landscape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5.4" w:type="dxa"/>
      </w:tblPr>
      <w:tblGrid/>
      <w:tr>
        <w:trPr>
          <w:trHeight w:val="835" w:hRule="exact"/>
        </w:trPr>
        <w:tc>
          <w:tcPr>
            <w:tcW w:w="14846" w:type="dxa"/>
            <w:gridSpan w:val="3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773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o.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ces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sses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omp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5" w:hRule="exact"/>
        </w:trPr>
        <w:tc>
          <w:tcPr>
            <w:tcW w:w="14846" w:type="dxa"/>
            <w:gridSpan w:val="3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(e)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Descri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2" w:hRule="exact"/>
        </w:trPr>
        <w:tc>
          <w:tcPr>
            <w:tcW w:w="1980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311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7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8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12866" w:type="dxa"/>
            <w:gridSpan w:val="2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010" w:right="5992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556" w:hRule="exact"/>
        </w:trPr>
        <w:tc>
          <w:tcPr>
            <w:tcW w:w="14846" w:type="dxa"/>
            <w:gridSpan w:val="3"/>
            <w:tcBorders>
              <w:top w:val="single" w:sz="4.64008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rso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ive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ment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risk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ion/cros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  <w:p>
            <w:pPr>
              <w:spacing w:before="0" w:after="0" w:line="240" w:lineRule="auto"/>
              <w:ind w:left="823" w:right="369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Gloves,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els,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services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/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lien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/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loye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</w:tc>
      </w:tr>
      <w:tr>
        <w:trPr>
          <w:trHeight w:val="835" w:hRule="exact"/>
        </w:trPr>
        <w:tc>
          <w:tcPr>
            <w:tcW w:w="1980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24" w:right="49" w:firstLine="-31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3655" w:right="3637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Exa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99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3538" w:type="dxa"/>
            <w:tcBorders>
              <w:top w:val="single" w:sz="4.640" w:space="0" w:color="000000"/>
              <w:bottom w:val="single" w:sz="4.64008" w:space="0" w:color="000000"/>
              <w:left w:val="single" w:sz="4.6398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7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248" w:hRule="exact"/>
        </w:trPr>
        <w:tc>
          <w:tcPr>
            <w:tcW w:w="1980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5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505" w:right="240" w:firstLine="-20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48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r.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ry.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3538" w:type="dxa"/>
            <w:vMerge w:val="restart"/>
            <w:tcBorders>
              <w:top w:val="single" w:sz="4.64008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5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1331" w:right="131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543" w:hRule="exact"/>
        </w:trPr>
        <w:tc>
          <w:tcPr>
            <w:tcW w:w="1980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1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00" w:right="58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2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727" w:right="709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191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ic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/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services</w:t>
            </w:r>
            <w:r>
              <w:rPr>
                <w:rFonts w:ascii="Calibri" w:hAnsi="Calibri" w:cs="Calibri" w:eastAsia="Calibri"/>
                <w:sz w:val="24"/>
                <w:szCs w:val="24"/>
                <w:spacing w:val="-1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e.</w:t>
            </w:r>
          </w:p>
        </w:tc>
        <w:tc>
          <w:tcPr>
            <w:tcW w:w="3538" w:type="dxa"/>
            <w:vMerge/>
            <w:tcBorders>
              <w:left w:val="single" w:sz="4.639840" w:space="0" w:color="000000"/>
              <w:right w:val="single" w:sz="4.639840" w:space="0" w:color="000000"/>
            </w:tcBorders>
          </w:tcPr>
          <w:p>
            <w:pPr/>
            <w:rPr/>
          </w:p>
        </w:tc>
      </w:tr>
      <w:tr>
        <w:trPr>
          <w:trHeight w:val="1541" w:hRule="exact"/>
        </w:trPr>
        <w:tc>
          <w:tcPr>
            <w:tcW w:w="1980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2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196" w:right="177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67" w:right="648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171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escri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ose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ry.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eir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lien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loye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g.</w:t>
            </w:r>
          </w:p>
        </w:tc>
        <w:tc>
          <w:tcPr>
            <w:tcW w:w="3538" w:type="dxa"/>
            <w:vMerge/>
            <w:tcBorders>
              <w:bottom w:val="single" w:sz="4.64008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/>
            <w:rPr/>
          </w:p>
        </w:tc>
      </w:tr>
    </w:tbl>
    <w:p>
      <w:pPr>
        <w:spacing w:after="0"/>
        <w:sectPr>
          <w:pgMar w:header="749" w:footer="795" w:top="960" w:bottom="1020" w:left="880" w:right="880"/>
          <w:pgSz w:w="16840" w:h="11920" w:orient="landscape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5.4" w:type="dxa"/>
      </w:tblPr>
      <w:tblGrid/>
      <w:tr>
        <w:trPr>
          <w:trHeight w:val="1274" w:hRule="exact"/>
        </w:trPr>
        <w:tc>
          <w:tcPr>
            <w:tcW w:w="14846" w:type="dxa"/>
            <w:gridSpan w:val="3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(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)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: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Ex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2" w:hRule="exact"/>
        </w:trPr>
        <w:tc>
          <w:tcPr>
            <w:tcW w:w="1980" w:type="dxa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311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7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8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12866" w:type="dxa"/>
            <w:gridSpan w:val="2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010" w:right="5992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569" w:hRule="exact"/>
        </w:trPr>
        <w:tc>
          <w:tcPr>
            <w:tcW w:w="14846" w:type="dxa"/>
            <w:gridSpan w:val="3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eff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rm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–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last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x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ima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ely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s.</w:t>
            </w:r>
          </w:p>
          <w:p>
            <w:pPr>
              <w:spacing w:before="1" w:after="0" w:line="240" w:lineRule="auto"/>
              <w:ind w:left="823" w:right="895" w:firstLine="-36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eff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ove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ells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layer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smo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ov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7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e.</w:t>
            </w:r>
          </w:p>
        </w:tc>
      </w:tr>
      <w:tr>
        <w:trPr>
          <w:trHeight w:val="837" w:hRule="exact"/>
        </w:trPr>
        <w:tc>
          <w:tcPr>
            <w:tcW w:w="1980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0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424" w:right="49" w:firstLine="-31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7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3655" w:right="3637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Exa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99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3538" w:type="dxa"/>
            <w:tcBorders>
              <w:top w:val="single" w:sz="4.640" w:space="0" w:color="000000"/>
              <w:bottom w:val="single" w:sz="4.64008" w:space="0" w:color="000000"/>
              <w:left w:val="single" w:sz="4.6398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7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7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248" w:hRule="exact"/>
        </w:trPr>
        <w:tc>
          <w:tcPr>
            <w:tcW w:w="1980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5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505" w:right="240" w:firstLine="-20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451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r.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rm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/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x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r.</w:t>
            </w:r>
          </w:p>
        </w:tc>
        <w:tc>
          <w:tcPr>
            <w:tcW w:w="3538" w:type="dxa"/>
            <w:vMerge w:val="restart"/>
            <w:tcBorders>
              <w:top w:val="single" w:sz="4.64008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5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1331" w:right="131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2369" w:hRule="exact"/>
        </w:trPr>
        <w:tc>
          <w:tcPr>
            <w:tcW w:w="1980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4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00" w:right="58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727" w:right="709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28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ear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er’s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/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/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oli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ear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er’s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</w:p>
          <w:p>
            <w:pPr>
              <w:spacing w:before="3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oli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all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3538" w:type="dxa"/>
            <w:vMerge/>
            <w:tcBorders>
              <w:bottom w:val="single" w:sz="4.64008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/>
            <w:rPr/>
          </w:p>
        </w:tc>
      </w:tr>
    </w:tbl>
    <w:p>
      <w:pPr>
        <w:spacing w:after="0"/>
        <w:sectPr>
          <w:pgMar w:header="749" w:footer="795" w:top="960" w:bottom="1020" w:left="880" w:right="880"/>
          <w:pgSz w:w="16840" w:h="11920" w:orient="landscape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5.4" w:type="dxa"/>
      </w:tblPr>
      <w:tblGrid/>
      <w:tr>
        <w:trPr>
          <w:trHeight w:val="835" w:hRule="exact"/>
        </w:trPr>
        <w:tc>
          <w:tcPr>
            <w:tcW w:w="14882" w:type="dxa"/>
            <w:gridSpan w:val="2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4032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52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ta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CSEs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t,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os</w:t>
            </w:r>
            <w:r>
              <w:rPr>
                <w:rFonts w:ascii="Calibri" w:hAnsi="Calibri" w:cs="Calibri" w:eastAsia="Calibri"/>
                <w:sz w:val="24"/>
                <w:szCs w:val="24"/>
                <w:spacing w:val="-4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tab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5" w:hRule="exact"/>
        </w:trPr>
        <w:tc>
          <w:tcPr>
            <w:tcW w:w="14882" w:type="dxa"/>
            <w:gridSpan w:val="2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4032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(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)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ompa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2" w:hRule="exact"/>
        </w:trPr>
        <w:tc>
          <w:tcPr>
            <w:tcW w:w="1937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08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289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7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8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12945" w:type="dxa"/>
            <w:tcBorders>
              <w:top w:val="single" w:sz="4.640" w:space="0" w:color="000000"/>
              <w:bottom w:val="single" w:sz="4.64008" w:space="0" w:color="000000"/>
              <w:left w:val="single" w:sz="4.64008" w:space="0" w:color="000000"/>
              <w:right w:val="single" w:sz="4.64032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051" w:right="6030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7221" w:hRule="exact"/>
        </w:trPr>
        <w:tc>
          <w:tcPr>
            <w:tcW w:w="14882" w:type="dxa"/>
            <w:gridSpan w:val="2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4032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338" w:lineRule="auto"/>
              <w:ind w:left="102" w:right="9226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se: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Pr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304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Smaller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lass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z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efore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-t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g,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ote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ially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ourse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Roll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emic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year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x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y,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et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ly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gramme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seve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ecialist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voca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rai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g,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arger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vari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ills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ost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rces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z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2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ime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mes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lacem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ills,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glish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Wi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avail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g,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4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levels,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ofessi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ire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vary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5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ion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ov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mic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year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Larg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lass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z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Wi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rces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availa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ely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3"/>
                <w:w w:val="100"/>
              </w:rPr>
              <w:t>6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19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year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ol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ov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Scho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oll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ime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y,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lacem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ire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ave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ments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</w:tbl>
    <w:p>
      <w:pPr>
        <w:jc w:val="left"/>
        <w:spacing w:after="0"/>
        <w:sectPr>
          <w:pgMar w:header="749" w:footer="795" w:top="960" w:bottom="1020" w:left="880" w:right="840"/>
          <w:pgSz w:w="16840" w:h="11920" w:orient="landscape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5.4" w:type="dxa"/>
      </w:tblPr>
      <w:tblGrid/>
      <w:tr>
        <w:trPr>
          <w:trHeight w:val="1354" w:hRule="exact"/>
        </w:trPr>
        <w:tc>
          <w:tcPr>
            <w:tcW w:w="14882" w:type="dxa"/>
            <w:gridSpan w:val="3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32" w:space="0" w:color="000000"/>
            </w:tcBorders>
          </w:tcPr>
          <w:p>
            <w:pPr>
              <w:spacing w:before="0" w:after="0" w:line="303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ave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</w:t>
            </w:r>
            <w:r>
              <w:rPr>
                <w:rFonts w:ascii="Calibri" w:hAnsi="Calibri" w:cs="Calibri" w:eastAsia="Calibri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live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alls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Larg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ost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ire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course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livi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rses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egr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es,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e,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gramm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ely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9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+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3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</w:p>
        </w:tc>
      </w:tr>
      <w:tr>
        <w:trPr>
          <w:trHeight w:val="835" w:hRule="exact"/>
        </w:trPr>
        <w:tc>
          <w:tcPr>
            <w:tcW w:w="1937" w:type="dxa"/>
            <w:tcBorders>
              <w:top w:val="single" w:sz="4.64008" w:space="0" w:color="000000"/>
              <w:bottom w:val="single" w:sz="4.640" w:space="0" w:color="000000"/>
              <w:left w:val="single" w:sz="4.640" w:space="0" w:color="000000"/>
              <w:right w:val="single" w:sz="4.64008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273" w:right="158" w:firstLine="-55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400" w:type="dxa"/>
            <w:tcBorders>
              <w:top w:val="single" w:sz="4.64008" w:space="0" w:color="000000"/>
              <w:bottom w:val="single" w:sz="4.640" w:space="0" w:color="000000"/>
              <w:left w:val="single" w:sz="4.64008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3691" w:right="367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Exa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99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3545" w:type="dxa"/>
            <w:tcBorders>
              <w:top w:val="single" w:sz="4.64008" w:space="0" w:color="000000"/>
              <w:bottom w:val="single" w:sz="4.640" w:space="0" w:color="000000"/>
              <w:left w:val="single" w:sz="4.639840" w:space="0" w:color="000000"/>
              <w:right w:val="single" w:sz="4.64032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705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541" w:hRule="exact"/>
        </w:trPr>
        <w:tc>
          <w:tcPr>
            <w:tcW w:w="1937" w:type="dxa"/>
            <w:tcBorders>
              <w:top w:val="single" w:sz="4.640" w:space="0" w:color="000000"/>
              <w:bottom w:val="single" w:sz="4.639840" w:space="0" w:color="000000"/>
              <w:left w:val="single" w:sz="4.640" w:space="0" w:color="000000"/>
              <w:right w:val="single" w:sz="4.64008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2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484" w:right="218" w:firstLine="-20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400" w:type="dxa"/>
            <w:tcBorders>
              <w:top w:val="single" w:sz="4.640" w:space="0" w:color="000000"/>
              <w:bottom w:val="single" w:sz="4.639840" w:space="0" w:color="000000"/>
              <w:left w:val="single" w:sz="4.64008" w:space="0" w:color="000000"/>
              <w:right w:val="single" w:sz="4.639840" w:space="0" w:color="000000"/>
            </w:tcBorders>
          </w:tcPr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8444"/>
              <w:jc w:val="both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485"/>
              <w:jc w:val="both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r.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opp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ies.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ovi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ses.</w:t>
            </w:r>
          </w:p>
        </w:tc>
        <w:tc>
          <w:tcPr>
            <w:tcW w:w="3545" w:type="dxa"/>
            <w:vMerge w:val="restart"/>
            <w:tcBorders>
              <w:top w:val="single" w:sz="4.640" w:space="0" w:color="000000"/>
              <w:left w:val="single" w:sz="4.639840" w:space="0" w:color="000000"/>
              <w:right w:val="single" w:sz="4.64032" w:space="0" w:color="000000"/>
            </w:tcBorders>
          </w:tcPr>
          <w:p>
            <w:pPr>
              <w:spacing w:before="1" w:after="0" w:line="170" w:lineRule="exact"/>
              <w:jc w:val="left"/>
              <w:rPr>
                <w:sz w:val="17"/>
                <w:szCs w:val="17"/>
              </w:rPr>
            </w:pPr>
            <w:rPr/>
            <w:r>
              <w:rPr>
                <w:sz w:val="17"/>
                <w:szCs w:val="17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1274" w:right="1255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544" w:hRule="exact"/>
        </w:trPr>
        <w:tc>
          <w:tcPr>
            <w:tcW w:w="1937" w:type="dxa"/>
            <w:tcBorders>
              <w:top w:val="single" w:sz="4.639840" w:space="0" w:color="000000"/>
              <w:bottom w:val="single" w:sz="4.64008" w:space="0" w:color="000000"/>
              <w:left w:val="single" w:sz="4.640" w:space="0" w:color="000000"/>
              <w:right w:val="single" w:sz="4.64008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4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578" w:right="562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705" w:right="688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400" w:type="dxa"/>
            <w:tcBorders>
              <w:top w:val="single" w:sz="4.639840" w:space="0" w:color="000000"/>
              <w:bottom w:val="single" w:sz="4.64008" w:space="0" w:color="000000"/>
              <w:left w:val="single" w:sz="4.64008" w:space="0" w:color="000000"/>
              <w:right w:val="single" w:sz="4.639840" w:space="0" w:color="000000"/>
            </w:tcBorders>
          </w:tcPr>
          <w:p>
            <w:pPr>
              <w:spacing w:before="1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6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oints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ies.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ver,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ge.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eva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5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j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s.</w:t>
            </w:r>
          </w:p>
        </w:tc>
        <w:tc>
          <w:tcPr>
            <w:tcW w:w="3545" w:type="dxa"/>
            <w:vMerge/>
            <w:tcBorders>
              <w:left w:val="single" w:sz="4.639840" w:space="0" w:color="000000"/>
              <w:right w:val="single" w:sz="4.64032" w:space="0" w:color="000000"/>
            </w:tcBorders>
          </w:tcPr>
          <w:p>
            <w:pPr/>
            <w:rPr/>
          </w:p>
        </w:tc>
      </w:tr>
      <w:tr>
        <w:trPr>
          <w:trHeight w:val="1834" w:hRule="exact"/>
        </w:trPr>
        <w:tc>
          <w:tcPr>
            <w:tcW w:w="1937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4008" w:space="0" w:color="000000"/>
            </w:tcBorders>
          </w:tcPr>
          <w:p>
            <w:pPr>
              <w:spacing w:before="8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175" w:right="155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2,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45" w:right="626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400" w:type="dxa"/>
            <w:tcBorders>
              <w:top w:val="single" w:sz="4.64008" w:space="0" w:color="000000"/>
              <w:bottom w:val="single" w:sz="4.64008" w:space="0" w:color="000000"/>
              <w:left w:val="single" w:sz="4.64008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7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61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som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eir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aris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s.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com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raise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ages</w:t>
            </w:r>
            <w:r>
              <w:rPr>
                <w:rFonts w:ascii="Calibri" w:hAnsi="Calibri" w:cs="Calibri" w:eastAsia="Calibri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ages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opp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ies.</w:t>
            </w:r>
          </w:p>
        </w:tc>
        <w:tc>
          <w:tcPr>
            <w:tcW w:w="3545" w:type="dxa"/>
            <w:vMerge/>
            <w:tcBorders>
              <w:left w:val="single" w:sz="4.639840" w:space="0" w:color="000000"/>
              <w:right w:val="single" w:sz="4.64032" w:space="0" w:color="000000"/>
            </w:tcBorders>
          </w:tcPr>
          <w:p>
            <w:pPr/>
            <w:rPr/>
          </w:p>
        </w:tc>
      </w:tr>
      <w:tr>
        <w:trPr>
          <w:trHeight w:val="2129" w:hRule="exact"/>
        </w:trPr>
        <w:tc>
          <w:tcPr>
            <w:tcW w:w="1937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4008" w:space="0" w:color="000000"/>
            </w:tcBorders>
          </w:tcPr>
          <w:p>
            <w:pPr>
              <w:spacing w:before="7" w:after="0" w:line="160" w:lineRule="exact"/>
              <w:jc w:val="left"/>
              <w:rPr>
                <w:sz w:val="16"/>
                <w:szCs w:val="16"/>
              </w:rPr>
            </w:pPr>
            <w:rPr/>
            <w:r>
              <w:rPr>
                <w:sz w:val="16"/>
                <w:szCs w:val="16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578" w:right="562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240" w:lineRule="auto"/>
              <w:ind w:left="386" w:right="366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400" w:type="dxa"/>
            <w:tcBorders>
              <w:top w:val="single" w:sz="4.64008" w:space="0" w:color="000000"/>
              <w:bottom w:val="single" w:sz="4.639840" w:space="0" w:color="000000"/>
              <w:left w:val="single" w:sz="4.64008" w:space="0" w:color="000000"/>
              <w:right w:val="single" w:sz="4.639840" w:space="0" w:color="000000"/>
            </w:tcBorders>
          </w:tcPr>
          <w:p>
            <w:pPr>
              <w:spacing w:before="1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8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10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5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92" w:lineRule="exact"/>
              <w:ind w:left="102" w:right="11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etailed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ov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sive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aris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across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opp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ava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le.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eir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j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ments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esses,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eval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aila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3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ills.</w:t>
            </w:r>
          </w:p>
        </w:tc>
        <w:tc>
          <w:tcPr>
            <w:tcW w:w="3545" w:type="dxa"/>
            <w:vMerge/>
            <w:tcBorders>
              <w:bottom w:val="single" w:sz="4.639840" w:space="0" w:color="000000"/>
              <w:left w:val="single" w:sz="4.639840" w:space="0" w:color="000000"/>
              <w:right w:val="single" w:sz="4.64032" w:space="0" w:color="000000"/>
            </w:tcBorders>
          </w:tcPr>
          <w:p>
            <w:pPr/>
            <w:rPr/>
          </w:p>
        </w:tc>
      </w:tr>
    </w:tbl>
    <w:p>
      <w:pPr>
        <w:spacing w:after="0"/>
        <w:sectPr>
          <w:pgMar w:header="749" w:footer="795" w:top="960" w:bottom="1020" w:left="880" w:right="840"/>
          <w:pgSz w:w="16840" w:h="11920" w:orient="landscape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5.4" w:type="dxa"/>
      </w:tblPr>
      <w:tblGrid/>
      <w:tr>
        <w:trPr>
          <w:trHeight w:val="835" w:hRule="exact"/>
        </w:trPr>
        <w:tc>
          <w:tcPr>
            <w:tcW w:w="14846" w:type="dxa"/>
            <w:gridSpan w:val="2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466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3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ted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5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20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5.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ov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cesh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5" w:hRule="exact"/>
        </w:trPr>
        <w:tc>
          <w:tcPr>
            <w:tcW w:w="14846" w:type="dxa"/>
            <w:gridSpan w:val="2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(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)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2" w:hRule="exact"/>
        </w:trPr>
        <w:tc>
          <w:tcPr>
            <w:tcW w:w="2098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369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7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8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12748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5952" w:right="5932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267" w:hRule="exact"/>
        </w:trPr>
        <w:tc>
          <w:tcPr>
            <w:tcW w:w="14846" w:type="dxa"/>
            <w:gridSpan w:val="2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338" w:lineRule="auto"/>
              <w:ind w:left="102" w:right="9191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304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al,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x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lace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3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e’s</w:t>
            </w:r>
          </w:p>
          <w:p>
            <w:pPr>
              <w:spacing w:before="2" w:after="0" w:line="240" w:lineRule="auto"/>
              <w:ind w:left="823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evel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ment.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age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eir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rai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viro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can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5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oye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loyed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rai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/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lace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ip</w:t>
            </w:r>
          </w:p>
          <w:p>
            <w:pPr>
              <w:spacing w:before="2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e’s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Wages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Gove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livi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age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lear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er’s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ire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evel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ment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ime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8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lls</w:t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5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ries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gra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loca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also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aila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amm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</w:p>
        </w:tc>
      </w:tr>
    </w:tbl>
    <w:p>
      <w:pPr>
        <w:jc w:val="left"/>
        <w:spacing w:after="0"/>
        <w:sectPr>
          <w:pgMar w:header="749" w:footer="795" w:top="960" w:bottom="1020" w:left="880" w:right="880"/>
          <w:pgSz w:w="16840" w:h="11920" w:orient="landscape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5.4" w:type="dxa"/>
      </w:tblPr>
      <w:tblGrid/>
      <w:tr>
        <w:trPr>
          <w:trHeight w:val="835" w:hRule="exact"/>
        </w:trPr>
        <w:tc>
          <w:tcPr>
            <w:tcW w:w="2098" w:type="dxa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84" w:right="107" w:firstLine="-31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237" w:type="dxa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3610" w:right="3591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Exa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99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3512" w:type="dxa"/>
            <w:tcBorders>
              <w:top w:val="single" w:sz="4.640" w:space="0" w:color="000000"/>
              <w:bottom w:val="single" w:sz="4.640" w:space="0" w:color="000000"/>
              <w:left w:val="single" w:sz="4.6398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688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544" w:hRule="exact"/>
        </w:trPr>
        <w:tc>
          <w:tcPr>
            <w:tcW w:w="2098" w:type="dxa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4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565" w:right="300" w:firstLine="-20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237" w:type="dxa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2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9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r.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oll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eval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ive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es.</w:t>
            </w:r>
          </w:p>
        </w:tc>
        <w:tc>
          <w:tcPr>
            <w:tcW w:w="3512" w:type="dxa"/>
            <w:vMerge w:val="restart"/>
            <w:tcBorders>
              <w:top w:val="single" w:sz="4.640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7" w:after="0" w:line="240" w:lineRule="exact"/>
              <w:jc w:val="left"/>
              <w:rPr>
                <w:sz w:val="24"/>
                <w:szCs w:val="24"/>
              </w:rPr>
            </w:pPr>
            <w:rPr/>
            <w:r>
              <w:rPr>
                <w:sz w:val="24"/>
                <w:szCs w:val="24"/>
              </w:rPr>
            </w:r>
          </w:p>
          <w:p>
            <w:pPr>
              <w:spacing w:before="0" w:after="0" w:line="240" w:lineRule="auto"/>
              <w:ind w:left="1317" w:right="1301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781" w:hRule="exact"/>
        </w:trPr>
        <w:tc>
          <w:tcPr>
            <w:tcW w:w="2098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1" w:after="0" w:line="130" w:lineRule="exact"/>
              <w:jc w:val="left"/>
              <w:rPr>
                <w:sz w:val="13"/>
                <w:szCs w:val="13"/>
              </w:rPr>
            </w:pPr>
            <w:rPr/>
            <w:r>
              <w:rPr>
                <w:sz w:val="13"/>
                <w:szCs w:val="13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254" w:right="237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48" w:right="429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ss,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237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18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102" w:right="8084"/>
              <w:jc w:val="both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830"/>
              <w:jc w:val="both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ely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ages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ip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imi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ail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racies.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eval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ive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512" w:type="dxa"/>
            <w:vMerge/>
            <w:tcBorders>
              <w:left w:val="single" w:sz="4.639840" w:space="0" w:color="000000"/>
              <w:right w:val="single" w:sz="4.639840" w:space="0" w:color="000000"/>
            </w:tcBorders>
          </w:tcPr>
          <w:p>
            <w:pPr/>
            <w:rPr/>
          </w:p>
        </w:tc>
      </w:tr>
      <w:tr>
        <w:trPr>
          <w:trHeight w:val="2249" w:hRule="exact"/>
        </w:trPr>
        <w:tc>
          <w:tcPr>
            <w:tcW w:w="2098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8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254" w:right="237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3,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2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29" w:right="109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237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375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ear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er’s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ays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ages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ages.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eir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ge,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j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ments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raw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e,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g,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ills.</w:t>
            </w:r>
          </w:p>
        </w:tc>
        <w:tc>
          <w:tcPr>
            <w:tcW w:w="3512" w:type="dxa"/>
            <w:vMerge/>
            <w:tcBorders>
              <w:bottom w:val="single" w:sz="4.639840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/>
            <w:rPr/>
          </w:p>
        </w:tc>
      </w:tr>
    </w:tbl>
    <w:p>
      <w:pPr>
        <w:spacing w:after="0"/>
        <w:sectPr>
          <w:pgMar w:header="749" w:footer="795" w:top="960" w:bottom="1020" w:left="880" w:right="880"/>
          <w:pgSz w:w="16840" w:h="11920" w:orient="landscape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5.4" w:type="dxa"/>
      </w:tblPr>
      <w:tblGrid/>
      <w:tr>
        <w:trPr>
          <w:trHeight w:val="835" w:hRule="exact"/>
        </w:trPr>
        <w:tc>
          <w:tcPr>
            <w:tcW w:w="14846" w:type="dxa"/>
            <w:gridSpan w:val="3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461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cesh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ted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9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20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5.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ov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cesh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5" w:hRule="exact"/>
        </w:trPr>
        <w:tc>
          <w:tcPr>
            <w:tcW w:w="14846" w:type="dxa"/>
            <w:gridSpan w:val="3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(b)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two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835" w:hRule="exact"/>
        </w:trPr>
        <w:tc>
          <w:tcPr>
            <w:tcW w:w="1980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791" w:right="215" w:firstLine="-51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7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8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1,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12866" w:type="dxa"/>
            <w:gridSpan w:val="2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5999" w:right="5981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2766" w:hRule="exact"/>
        </w:trPr>
        <w:tc>
          <w:tcPr>
            <w:tcW w:w="14846" w:type="dxa"/>
            <w:gridSpan w:val="3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823" w:right="428" w:firstLine="-36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–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rism,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ess,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g,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ia,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ail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ic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g,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gra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y,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g.</w:t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9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s.</w:t>
            </w:r>
          </w:p>
          <w:p>
            <w:pPr>
              <w:spacing w:before="6" w:after="0" w:line="292" w:lineRule="exact"/>
              <w:ind w:left="823" w:right="411" w:firstLine="-36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–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employees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assessi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rai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s.</w:t>
            </w:r>
          </w:p>
          <w:p>
            <w:pPr>
              <w:spacing w:before="5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–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evel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ew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services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oym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ry.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2" w:after="0" w:line="240" w:lineRule="auto"/>
              <w:ind w:left="823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oduct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ew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il.</w:t>
            </w:r>
          </w:p>
        </w:tc>
      </w:tr>
      <w:tr>
        <w:trPr>
          <w:trHeight w:val="835" w:hRule="exact"/>
        </w:trPr>
        <w:tc>
          <w:tcPr>
            <w:tcW w:w="1980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24" w:right="49" w:firstLine="-31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3655" w:right="3637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Exa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99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3538" w:type="dxa"/>
            <w:tcBorders>
              <w:top w:val="single" w:sz="4.64008" w:space="0" w:color="000000"/>
              <w:bottom w:val="single" w:sz="4.64008" w:space="0" w:color="000000"/>
              <w:left w:val="single" w:sz="4.6398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7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957" w:hRule="exact"/>
        </w:trPr>
        <w:tc>
          <w:tcPr>
            <w:tcW w:w="1980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8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1" w:lineRule="auto"/>
              <w:ind w:left="505" w:right="240" w:firstLine="-20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39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r.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ry.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escri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538" w:type="dxa"/>
            <w:vMerge w:val="restart"/>
            <w:tcBorders>
              <w:top w:val="single" w:sz="4.64008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>
              <w:spacing w:before="7" w:after="0" w:line="190" w:lineRule="exact"/>
              <w:jc w:val="left"/>
              <w:rPr>
                <w:sz w:val="19"/>
                <w:szCs w:val="19"/>
              </w:rPr>
            </w:pPr>
            <w:rPr/>
            <w:r>
              <w:rPr>
                <w:sz w:val="19"/>
                <w:szCs w:val="19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1331" w:right="131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541" w:hRule="exact"/>
        </w:trPr>
        <w:tc>
          <w:tcPr>
            <w:tcW w:w="1980" w:type="dxa"/>
            <w:tcBorders>
              <w:top w:val="single" w:sz="4.64008" w:space="0" w:color="000000"/>
              <w:bottom w:val="single" w:sz="4.64032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1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00" w:right="58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727" w:right="709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4032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436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rief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3538" w:type="dxa"/>
            <w:vMerge/>
            <w:tcBorders>
              <w:bottom w:val="single" w:sz="4.64032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/>
            <w:rPr/>
          </w:p>
        </w:tc>
      </w:tr>
    </w:tbl>
    <w:p>
      <w:pPr>
        <w:spacing w:after="0"/>
        <w:sectPr>
          <w:pgMar w:header="749" w:footer="795" w:top="960" w:bottom="1020" w:left="880" w:right="880"/>
          <w:pgSz w:w="16840" w:h="11920" w:orient="landscape"/>
        </w:sectPr>
      </w:pPr>
      <w:rPr/>
    </w:p>
    <w:p>
      <w:pPr>
        <w:spacing w:before="8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Mar w:header="749" w:footer="795" w:top="960" w:bottom="1020" w:left="1120" w:right="880"/>
          <w:pgSz w:w="16840" w:h="11920" w:orient="landscape"/>
        </w:sectPr>
      </w:pPr>
      <w:rPr/>
    </w:p>
    <w:p>
      <w:pPr>
        <w:spacing w:before="4" w:after="0" w:line="100" w:lineRule="exact"/>
        <w:jc w:val="left"/>
        <w:rPr>
          <w:sz w:val="10"/>
          <w:szCs w:val="10"/>
        </w:rPr>
      </w:pPr>
      <w:rPr/>
      <w:r>
        <w:rPr/>
        <w:pict>
          <v:group style="position:absolute;margin-left:49.27pt;margin-top:71.970009pt;width:743.37998pt;height:77.740pt;mso-position-horizontal-relative:page;mso-position-vertical-relative:page;z-index:-2743" coordorigin="985,1439" coordsize="14868,1555">
            <v:group style="position:absolute;left:991;top:1445;width:14856;height:2" coordorigin="991,1445" coordsize="14856,2">
              <v:shape style="position:absolute;left:991;top:1445;width:14856;height:2" coordorigin="991,1445" coordsize="14856,0" path="m991,1445l15847,1445e" filled="f" stroked="t" strokeweight=".580pt" strokecolor="#000000">
                <v:path arrowok="t"/>
              </v:shape>
            </v:group>
            <v:group style="position:absolute;left:996;top:1450;width:2;height:1534" coordorigin="996,1450" coordsize="2,1534">
              <v:shape style="position:absolute;left:996;top:1450;width:2;height:1534" coordorigin="996,1450" coordsize="0,1534" path="m996,1450l996,2984e" filled="f" stroked="t" strokeweight=".580pt" strokecolor="#000000">
                <v:path arrowok="t"/>
              </v:shape>
            </v:group>
            <v:group style="position:absolute;left:991;top:2988;width:14856;height:2" coordorigin="991,2988" coordsize="14856,2">
              <v:shape style="position:absolute;left:991;top:2988;width:14856;height:2" coordorigin="991,2988" coordsize="14856,0" path="m991,2988l15847,2988e" filled="f" stroked="t" strokeweight=".580pt" strokecolor="#000000">
                <v:path arrowok="t"/>
              </v:shape>
            </v:group>
            <v:group style="position:absolute;left:2976;top:1450;width:2;height:1534" coordorigin="2976,1450" coordsize="2,1534">
              <v:shape style="position:absolute;left:2976;top:1450;width:2;height:1534" coordorigin="2976,1450" coordsize="0,1534" path="m2976,1450l2976,2984e" filled="f" stroked="t" strokeweight=".580pt" strokecolor="#000000">
                <v:path arrowok="t"/>
              </v:shape>
            </v:group>
            <v:group style="position:absolute;left:12304;top:1450;width:2;height:1534" coordorigin="12304,1450" coordsize="2,1534">
              <v:shape style="position:absolute;left:12304;top:1450;width:2;height:1534" coordorigin="12304,1450" coordsize="0,1534" path="m12304,1450l12304,2984e" filled="f" stroked="t" strokeweight=".579980pt" strokecolor="#000000">
                <v:path arrowok="t"/>
              </v:shape>
            </v:group>
            <v:group style="position:absolute;left:15842;top:1450;width:2;height:1534" coordorigin="15842,1450" coordsize="2,1534">
              <v:shape style="position:absolute;left:15842;top:1450;width:2;height:1534" coordorigin="15842,1450" coordsize="0,1534" path="m15842,1450l15842,2984e" filled="f" stroked="t" strokeweight=".579980pt" strokecolor="#000000">
                <v:path arrowok="t"/>
              </v:shape>
            </v:group>
            <w10:wrap type="none"/>
          </v:group>
        </w:pict>
      </w:r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78" w:right="-58"/>
        <w:jc w:val="center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v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2"/>
          <w:w w:val="100"/>
          <w:b/>
          <w:bCs/>
        </w:rPr>
        <w:t>2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,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v</w:t>
      </w:r>
      <w:r>
        <w:rPr>
          <w:rFonts w:ascii="Calibri" w:hAnsi="Calibri" w:cs="Calibri" w:eastAsia="Calibri"/>
          <w:sz w:val="24"/>
          <w:szCs w:val="24"/>
          <w:spacing w:val="-2"/>
          <w:w w:val="100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3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10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549" w:right="413"/>
        <w:jc w:val="center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-1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b/>
          <w:bCs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99"/>
          <w:b/>
          <w:bCs/>
        </w:rPr>
        <w:t>i</w:t>
      </w:r>
      <w:r>
        <w:rPr>
          <w:rFonts w:ascii="Calibri" w:hAnsi="Calibri" w:cs="Calibri" w:eastAsia="Calibri"/>
          <w:sz w:val="24"/>
          <w:szCs w:val="24"/>
          <w:spacing w:val="0"/>
          <w:w w:val="99"/>
          <w:b/>
          <w:bCs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11" w:after="0" w:line="240" w:lineRule="auto"/>
        <w:ind w:right="-20"/>
        <w:jc w:val="left"/>
        <w:rPr>
          <w:rFonts w:ascii="Calibri" w:hAnsi="Calibri" w:cs="Calibri" w:eastAsia="Calibri"/>
          <w:sz w:val="24"/>
          <w:szCs w:val="24"/>
        </w:rPr>
      </w:pPr>
      <w:rPr/>
      <w:r>
        <w:rPr/>
        <w:br w:type="column"/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3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4"/>
          <w:szCs w:val="24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  <w:b/>
          <w:bCs/>
        </w:rPr>
        <w:t>ks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spacing w:before="10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right="4106"/>
        <w:jc w:val="left"/>
        <w:rPr>
          <w:rFonts w:ascii="Calibri" w:hAnsi="Calibri" w:cs="Calibri" w:eastAsia="Calibri"/>
          <w:sz w:val="24"/>
          <w:szCs w:val="24"/>
        </w:rPr>
      </w:pPr>
      <w:rPr/>
      <w:r>
        <w:rPr>
          <w:rFonts w:ascii="Calibri" w:hAnsi="Calibri" w:cs="Calibri" w:eastAsia="Calibri"/>
          <w:sz w:val="24"/>
          <w:szCs w:val="24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as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y</w:t>
      </w:r>
      <w:r>
        <w:rPr>
          <w:rFonts w:ascii="Calibri" w:hAnsi="Calibri" w:cs="Calibri" w:eastAsia="Calibri"/>
          <w:sz w:val="24"/>
          <w:szCs w:val="24"/>
          <w:spacing w:val="-6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ed</w:t>
      </w:r>
      <w:r>
        <w:rPr>
          <w:rFonts w:ascii="Calibri" w:hAnsi="Calibri" w:cs="Calibri" w:eastAsia="Calibri"/>
          <w:sz w:val="24"/>
          <w:szCs w:val="24"/>
          <w:spacing w:val="-5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ry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li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k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air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b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y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.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er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ed</w:t>
      </w:r>
      <w:r>
        <w:rPr>
          <w:rFonts w:ascii="Calibri" w:hAnsi="Calibri" w:cs="Calibri" w:eastAsia="Calibri"/>
          <w:sz w:val="24"/>
          <w:szCs w:val="24"/>
          <w:spacing w:val="-4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ll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escri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ow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re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k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w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em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ed</w:t>
      </w:r>
      <w:r>
        <w:rPr>
          <w:rFonts w:ascii="Calibri" w:hAnsi="Calibri" w:cs="Calibri" w:eastAsia="Calibri"/>
          <w:sz w:val="24"/>
          <w:szCs w:val="24"/>
          <w:spacing w:val="-1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-3"/>
          <w:w w:val="100"/>
        </w:rPr>
        <w:t>g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h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u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e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rs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</w:t>
      </w:r>
      <w:r>
        <w:rPr>
          <w:rFonts w:ascii="Calibri" w:hAnsi="Calibri" w:cs="Calibri" w:eastAsia="Calibri"/>
          <w:sz w:val="24"/>
          <w:szCs w:val="24"/>
          <w:spacing w:val="-7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p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lic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a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t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ion</w:t>
      </w:r>
      <w:r>
        <w:rPr>
          <w:rFonts w:ascii="Calibri" w:hAnsi="Calibri" w:cs="Calibri" w:eastAsia="Calibri"/>
          <w:sz w:val="24"/>
          <w:szCs w:val="24"/>
          <w:spacing w:val="-2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o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f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 </w:t>
      </w:r>
      <w:r>
        <w:rPr>
          <w:rFonts w:ascii="Calibri" w:hAnsi="Calibri" w:cs="Calibri" w:eastAsia="Calibri"/>
          <w:sz w:val="24"/>
          <w:szCs w:val="24"/>
          <w:spacing w:val="-1"/>
          <w:w w:val="100"/>
        </w:rPr>
        <w:t>k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n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owle</w:t>
      </w:r>
      <w:r>
        <w:rPr>
          <w:rFonts w:ascii="Calibri" w:hAnsi="Calibri" w:cs="Calibri" w:eastAsia="Calibri"/>
          <w:sz w:val="24"/>
          <w:szCs w:val="24"/>
          <w:spacing w:val="1"/>
          <w:w w:val="100"/>
        </w:rPr>
        <w:t>d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  <w:t>ge.</w:t>
      </w:r>
      <w:r>
        <w:rPr>
          <w:rFonts w:ascii="Calibri" w:hAnsi="Calibri" w:cs="Calibri" w:eastAsia="Calibri"/>
          <w:sz w:val="24"/>
          <w:szCs w:val="24"/>
          <w:spacing w:val="0"/>
          <w:w w:val="100"/>
        </w:rPr>
      </w:r>
    </w:p>
    <w:p>
      <w:pPr>
        <w:jc w:val="left"/>
        <w:spacing w:after="0"/>
        <w:sectPr>
          <w:type w:val="continuous"/>
          <w:pgSz w:w="16840" w:h="11920" w:orient="landscape"/>
          <w:pgMar w:top="600" w:bottom="0" w:left="1120" w:right="880"/>
          <w:cols w:num="2" w:equalWidth="0">
            <w:col w:w="1616" w:space="348"/>
            <w:col w:w="12876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5.4" w:type="dxa"/>
      </w:tblPr>
      <w:tblGrid/>
      <w:tr>
        <w:trPr>
          <w:trHeight w:val="835" w:hRule="exact"/>
        </w:trPr>
        <w:tc>
          <w:tcPr>
            <w:tcW w:w="14846" w:type="dxa"/>
            <w:gridSpan w:val="3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466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ted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5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20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5.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ov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cesh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5" w:hRule="exact"/>
        </w:trPr>
        <w:tc>
          <w:tcPr>
            <w:tcW w:w="14846" w:type="dxa"/>
            <w:gridSpan w:val="3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(c)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2" w:hRule="exact"/>
        </w:trPr>
        <w:tc>
          <w:tcPr>
            <w:tcW w:w="1980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311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7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8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12866" w:type="dxa"/>
            <w:gridSpan w:val="2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010" w:right="5992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969" w:hRule="exact"/>
        </w:trPr>
        <w:tc>
          <w:tcPr>
            <w:tcW w:w="14846" w:type="dxa"/>
            <w:gridSpan w:val="3"/>
            <w:tcBorders>
              <w:top w:val="single" w:sz="4.64008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–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sser,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sage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9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ian</w:t>
            </w:r>
          </w:p>
        </w:tc>
      </w:tr>
      <w:tr>
        <w:trPr>
          <w:trHeight w:val="837" w:hRule="exact"/>
        </w:trPr>
        <w:tc>
          <w:tcPr>
            <w:tcW w:w="1980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0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424" w:right="49" w:firstLine="-31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7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3655" w:right="3637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Exa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99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3538" w:type="dxa"/>
            <w:tcBorders>
              <w:top w:val="single" w:sz="4.640" w:space="0" w:color="000000"/>
              <w:bottom w:val="single" w:sz="4.64008" w:space="0" w:color="000000"/>
              <w:left w:val="single" w:sz="4.6398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7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7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661" w:hRule="exact"/>
        </w:trPr>
        <w:tc>
          <w:tcPr>
            <w:tcW w:w="1980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1" w:after="0" w:line="130" w:lineRule="exact"/>
              <w:jc w:val="left"/>
              <w:rPr>
                <w:sz w:val="13"/>
                <w:szCs w:val="13"/>
              </w:rPr>
            </w:pPr>
            <w:rPr/>
            <w:r>
              <w:rPr>
                <w:sz w:val="13"/>
                <w:szCs w:val="13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505" w:right="240" w:firstLine="-20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27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r.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538" w:type="dxa"/>
            <w:vMerge w:val="restart"/>
            <w:tcBorders>
              <w:top w:val="single" w:sz="4.64008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1334" w:right="1310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2369" w:hRule="exact"/>
        </w:trPr>
        <w:tc>
          <w:tcPr>
            <w:tcW w:w="1980" w:type="dxa"/>
            <w:tcBorders>
              <w:top w:val="single" w:sz="4.6398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4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00" w:right="58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2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727" w:right="709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28" w:type="dxa"/>
            <w:tcBorders>
              <w:top w:val="single" w:sz="4.6398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733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sect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r.</w:t>
            </w:r>
          </w:p>
          <w:p>
            <w:pPr>
              <w:spacing w:before="2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635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sect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r.</w:t>
            </w:r>
          </w:p>
        </w:tc>
        <w:tc>
          <w:tcPr>
            <w:tcW w:w="3538" w:type="dxa"/>
            <w:vMerge/>
            <w:tcBorders>
              <w:bottom w:val="single" w:sz="4.64008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/>
            <w:rPr/>
          </w:p>
        </w:tc>
      </w:tr>
    </w:tbl>
    <w:p>
      <w:pPr>
        <w:spacing w:after="0"/>
        <w:sectPr>
          <w:pgMar w:header="749" w:footer="795" w:top="960" w:bottom="1020" w:left="880" w:right="880"/>
          <w:pgSz w:w="16840" w:h="11920" w:orient="landscape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5.4" w:type="dxa"/>
      </w:tblPr>
      <w:tblGrid/>
      <w:tr>
        <w:trPr>
          <w:trHeight w:val="542" w:hRule="exact"/>
        </w:trPr>
        <w:tc>
          <w:tcPr>
            <w:tcW w:w="14882" w:type="dxa"/>
            <w:gridSpan w:val="3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4032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6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(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)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Descri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542" w:hRule="exact"/>
        </w:trPr>
        <w:tc>
          <w:tcPr>
            <w:tcW w:w="1980" w:type="dxa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311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7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8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12902" w:type="dxa"/>
            <w:gridSpan w:val="2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4032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029" w:right="6009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3697" w:hRule="exact"/>
        </w:trPr>
        <w:tc>
          <w:tcPr>
            <w:tcW w:w="14882" w:type="dxa"/>
            <w:gridSpan w:val="3"/>
            <w:tcBorders>
              <w:top w:val="single" w:sz="4.640" w:space="0" w:color="000000"/>
              <w:bottom w:val="single" w:sz="4.639840" w:space="0" w:color="000000"/>
              <w:left w:val="single" w:sz="4.640" w:space="0" w:color="000000"/>
              <w:right w:val="single" w:sz="4.64032" w:space="0" w:color="000000"/>
            </w:tcBorders>
          </w:tcPr>
          <w:p>
            <w:pPr>
              <w:spacing w:before="1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se: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sive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ess,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y,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sses.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ivi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age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s.</w:t>
            </w:r>
          </w:p>
          <w:p>
            <w:pPr>
              <w:spacing w:before="4" w:after="0" w:line="296" w:lineRule="exact"/>
              <w:ind w:left="823" w:right="593" w:firstLine="-36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ty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ave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y,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mis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eglige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e.</w:t>
            </w:r>
          </w:p>
          <w:p>
            <w:pPr>
              <w:spacing w:before="4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Pr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legal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ol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rs,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ex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ies.</w:t>
            </w:r>
          </w:p>
          <w:p>
            <w:pPr>
              <w:spacing w:before="3" w:after="0" w:line="296" w:lineRule="exact"/>
              <w:ind w:left="823" w:right="495" w:firstLine="-36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Pu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ted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egis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lic.</w:t>
            </w:r>
          </w:p>
          <w:p>
            <w:pPr>
              <w:spacing w:before="4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iven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oth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y,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ell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ems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ocesses.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cess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gives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oth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ess.</w:t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t/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</w:t>
            </w:r>
            <w:r>
              <w:rPr>
                <w:rFonts w:ascii="Calibri" w:hAnsi="Calibri" w:cs="Calibri" w:eastAsia="Calibri"/>
                <w:sz w:val="24"/>
                <w:szCs w:val="24"/>
                <w:spacing w:val="-1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loye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ies.</w:t>
            </w:r>
          </w:p>
        </w:tc>
      </w:tr>
      <w:tr>
        <w:trPr>
          <w:trHeight w:val="836" w:hRule="exact"/>
        </w:trPr>
        <w:tc>
          <w:tcPr>
            <w:tcW w:w="1980" w:type="dxa"/>
            <w:tcBorders>
              <w:top w:val="single" w:sz="4.639840" w:space="0" w:color="000000"/>
              <w:bottom w:val="single" w:sz="4.639840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9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24" w:right="49" w:firstLine="-31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57" w:type="dxa"/>
            <w:tcBorders>
              <w:top w:val="single" w:sz="4.639840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3670" w:right="3651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Exa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99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3545" w:type="dxa"/>
            <w:tcBorders>
              <w:top w:val="single" w:sz="4.639840" w:space="0" w:color="000000"/>
              <w:bottom w:val="single" w:sz="4.639840" w:space="0" w:color="000000"/>
              <w:left w:val="single" w:sz="4.639840" w:space="0" w:color="000000"/>
              <w:right w:val="single" w:sz="4.64032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705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250" w:hRule="exact"/>
        </w:trPr>
        <w:tc>
          <w:tcPr>
            <w:tcW w:w="1980" w:type="dxa"/>
            <w:tcBorders>
              <w:top w:val="single" w:sz="4.6398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7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505" w:right="240" w:firstLine="-20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57" w:type="dxa"/>
            <w:tcBorders>
              <w:top w:val="single" w:sz="4.6398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2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77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r.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545" w:type="dxa"/>
            <w:vMerge w:val="restart"/>
            <w:tcBorders>
              <w:top w:val="single" w:sz="4.639840" w:space="0" w:color="000000"/>
              <w:left w:val="single" w:sz="4.639840" w:space="0" w:color="000000"/>
              <w:right w:val="single" w:sz="4.64032" w:space="0" w:color="000000"/>
            </w:tcBorders>
          </w:tcPr>
          <w:p>
            <w:pPr>
              <w:spacing w:before="2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1334" w:right="1317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249" w:hRule="exact"/>
        </w:trPr>
        <w:tc>
          <w:tcPr>
            <w:tcW w:w="1980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600" w:right="58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727" w:right="709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57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157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ely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ied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545" w:type="dxa"/>
            <w:vMerge/>
            <w:tcBorders>
              <w:left w:val="single" w:sz="4.639840" w:space="0" w:color="000000"/>
              <w:right w:val="single" w:sz="4.64032" w:space="0" w:color="000000"/>
            </w:tcBorders>
          </w:tcPr>
          <w:p>
            <w:pPr/>
            <w:rPr/>
          </w:p>
        </w:tc>
      </w:tr>
      <w:tr>
        <w:trPr>
          <w:trHeight w:val="1250" w:hRule="exact"/>
        </w:trPr>
        <w:tc>
          <w:tcPr>
            <w:tcW w:w="1980" w:type="dxa"/>
            <w:tcBorders>
              <w:top w:val="single" w:sz="4.639840" w:space="0" w:color="000000"/>
              <w:bottom w:val="single" w:sz="4.639840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600" w:right="58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67" w:right="648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57" w:type="dxa"/>
            <w:tcBorders>
              <w:top w:val="single" w:sz="4.639840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28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escri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545" w:type="dxa"/>
            <w:vMerge/>
            <w:tcBorders>
              <w:bottom w:val="single" w:sz="4.639840" w:space="0" w:color="000000"/>
              <w:left w:val="single" w:sz="4.639840" w:space="0" w:color="000000"/>
              <w:right w:val="single" w:sz="4.64032" w:space="0" w:color="000000"/>
            </w:tcBorders>
          </w:tcPr>
          <w:p>
            <w:pPr/>
            <w:rPr/>
          </w:p>
        </w:tc>
      </w:tr>
    </w:tbl>
    <w:p>
      <w:pPr>
        <w:spacing w:after="0"/>
        <w:sectPr>
          <w:pgMar w:header="749" w:footer="795" w:top="960" w:bottom="980" w:left="880" w:right="840"/>
          <w:pgSz w:w="16840" w:h="11920" w:orient="landscape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54.700001pt;margin-top:72.010010pt;width:734.32pt;height:71.55pt;mso-position-horizontal-relative:page;mso-position-vertical-relative:page;z-index:-2742" coordorigin="1094,1440" coordsize="14686,1431">
            <v:group style="position:absolute;left:1104;top:1450;width:14666;height:374" coordorigin="1104,1450" coordsize="14666,374">
              <v:shape style="position:absolute;left:1104;top:1450;width:14666;height:374" coordorigin="1104,1450" coordsize="14666,374" path="m1104,1825l15770,1825,15770,1450,1104,1450,1104,1825e" filled="t" fillcolor="#D9D9D9" stroked="f">
                <v:path arrowok="t"/>
                <v:fill/>
              </v:shape>
            </v:group>
            <v:group style="position:absolute;left:1104;top:1824;width:14666;height:372" coordorigin="1104,1824" coordsize="14666,372">
              <v:shape style="position:absolute;left:1104;top:1824;width:14666;height:372" coordorigin="1104,1824" coordsize="14666,372" path="m1104,2196l15770,2196,15770,1824,1104,1824,1104,2196e" filled="t" fillcolor="#D9D9D9" stroked="f">
                <v:path arrowok="t"/>
                <v:fill/>
              </v:shape>
            </v:group>
            <v:group style="position:absolute;left:1104;top:2196;width:14666;height:293" coordorigin="1104,2196" coordsize="14666,293">
              <v:shape style="position:absolute;left:1104;top:2196;width:14666;height:293" coordorigin="1104,2196" coordsize="14666,293" path="m1104,2489l15770,2489,15770,2196,1104,2196,1104,2489e" filled="t" fillcolor="#D9D9D9" stroked="f">
                <v:path arrowok="t"/>
                <v:fill/>
              </v:shape>
            </v:group>
            <v:group style="position:absolute;left:1104;top:2489;width:14666;height:372" coordorigin="1104,2489" coordsize="14666,372">
              <v:shape style="position:absolute;left:1104;top:2489;width:14666;height:372" coordorigin="1104,2489" coordsize="14666,372" path="m1104,2861l15770,2861,15770,2489,1104,2489,1104,2861e" filled="t" fillcolor="#D9D9D9" stroked="f">
                <v:path arrowok="t"/>
                <v:fill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5.4" w:type="dxa"/>
      </w:tblPr>
      <w:tblGrid/>
      <w:tr>
        <w:trPr>
          <w:trHeight w:val="1422" w:hRule="exact"/>
        </w:trPr>
        <w:tc>
          <w:tcPr>
            <w:tcW w:w="14882" w:type="dxa"/>
            <w:gridSpan w:val="2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32" w:space="0" w:color="000000"/>
            </w:tcBorders>
            <w:shd w:val="clear" w:color="auto" w:fill="D9D9D9"/>
          </w:tcPr>
          <w:p>
            <w:pPr>
              <w:spacing w:before="77" w:after="0" w:line="241" w:lineRule="auto"/>
              <w:ind w:left="102" w:right="285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Joanne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sser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x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s.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Joann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’s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She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ov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servic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ome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76" w:after="0" w:line="240" w:lineRule="auto"/>
              <w:ind w:left="102" w:right="719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Joan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oan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-1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Joa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ted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463" w:hRule="exact"/>
        </w:trPr>
        <w:tc>
          <w:tcPr>
            <w:tcW w:w="14882" w:type="dxa"/>
            <w:gridSpan w:val="2"/>
            <w:tcBorders>
              <w:top w:val="single" w:sz="4.64008" w:space="0" w:color="000000"/>
              <w:bottom w:val="single" w:sz="4.640" w:space="0" w:color="000000"/>
              <w:left w:val="single" w:sz="4.640" w:space="0" w:color="000000"/>
              <w:right w:val="single" w:sz="4.64032" w:space="0" w:color="000000"/>
            </w:tcBorders>
            <w:shd w:val="clear" w:color="auto" w:fill="D9D9D9"/>
          </w:tcPr>
          <w:p>
            <w:pPr>
              <w:spacing w:before="79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7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(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)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756" w:hRule="exact"/>
        </w:trPr>
        <w:tc>
          <w:tcPr>
            <w:tcW w:w="1980" w:type="dxa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79" w:after="0" w:line="240" w:lineRule="auto"/>
              <w:ind w:left="791" w:right="215" w:firstLine="-51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5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7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8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1,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12902" w:type="dxa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4032" w:space="0" w:color="000000"/>
            </w:tcBorders>
            <w:shd w:val="clear" w:color="auto" w:fill="D9D9D9"/>
          </w:tcPr>
          <w:p>
            <w:pPr>
              <w:spacing w:before="6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6018" w:right="5998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6450" w:hRule="exact"/>
        </w:trPr>
        <w:tc>
          <w:tcPr>
            <w:tcW w:w="14882" w:type="dxa"/>
            <w:gridSpan w:val="2"/>
            <w:tcBorders>
              <w:top w:val="single" w:sz="4.640" w:space="0" w:color="000000"/>
              <w:bottom w:val="single" w:sz="4.639840" w:space="0" w:color="000000"/>
              <w:left w:val="single" w:sz="4.640" w:space="0" w:color="000000"/>
              <w:right w:val="single" w:sz="4.64032" w:space="0" w:color="000000"/>
            </w:tcBorders>
          </w:tcPr>
          <w:p>
            <w:pPr>
              <w:spacing w:before="14" w:after="0" w:line="416" w:lineRule="exact"/>
              <w:ind w:left="102" w:right="9228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se.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: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286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  <w:position w:val="1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  <w:position w:val="1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  <w:position w:val="1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  <w:position w:val="1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Loca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position w:val="1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ion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position w:val="1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position w:val="1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position w:val="1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position w:val="1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ess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position w:val="1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position w:val="1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so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may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position w:val="1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position w:val="1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position w:val="1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all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position w:val="1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gi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position w:val="1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position w:val="1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position w:val="1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position w:val="1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ild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position w:val="1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lie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position w:val="1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position w:val="1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1"/>
              </w:rPr>
              <w:t>ase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0"/>
              </w:rPr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avel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’s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(p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l,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ar,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e)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ment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igh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ial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ment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age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3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x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3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oli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ire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ewly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air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ser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may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owev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r,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avai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</w:p>
          <w:p>
            <w:pPr>
              <w:spacing w:before="2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: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Loca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gre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lien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opul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ravel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loca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ment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salon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will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ecessary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ial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3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sser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" w:after="0" w:line="240" w:lineRule="auto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ay,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holi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s,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co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missio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ses,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</w:p>
          <w:p>
            <w:pPr>
              <w:spacing w:before="0" w:after="0" w:line="305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evel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ment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ay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vaila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essi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</w:p>
        </w:tc>
      </w:tr>
    </w:tbl>
    <w:p>
      <w:pPr>
        <w:jc w:val="left"/>
        <w:spacing w:after="0"/>
        <w:sectPr>
          <w:pgMar w:header="749" w:footer="795" w:top="960" w:bottom="980" w:left="880" w:right="840"/>
          <w:pgSz w:w="16840" w:h="11920" w:orient="landscape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05.4" w:type="dxa"/>
      </w:tblPr>
      <w:tblGrid/>
      <w:tr>
        <w:trPr>
          <w:trHeight w:val="437" w:hRule="exact"/>
        </w:trPr>
        <w:tc>
          <w:tcPr>
            <w:tcW w:w="14882" w:type="dxa"/>
            <w:gridSpan w:val="3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4032" w:space="0" w:color="000000"/>
            </w:tcBorders>
          </w:tcPr>
          <w:p>
            <w:pPr>
              <w:spacing w:before="0" w:after="0" w:line="303" w:lineRule="exact"/>
              <w:ind w:left="462" w:right="-20"/>
              <w:jc w:val="left"/>
              <w:tabs>
                <w:tab w:pos="820" w:val="left"/>
              </w:tabs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Symbol" w:hAnsi="Symbol" w:cs="Symbol" w:eastAsia="Symbol"/>
                <w:sz w:val="24"/>
                <w:szCs w:val="24"/>
                <w:spacing w:val="0"/>
                <w:w w:val="100"/>
              </w:rPr>
              <w:t>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spacing w:val="0"/>
                <w:w w:val="100"/>
              </w:rPr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ewly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q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sser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835" w:hRule="exact"/>
        </w:trPr>
        <w:tc>
          <w:tcPr>
            <w:tcW w:w="1980" w:type="dxa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40" w:space="0" w:color="000000"/>
            </w:tcBorders>
            <w:shd w:val="clear" w:color="auto" w:fill="D9D9D9"/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424" w:right="49" w:firstLine="-314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57" w:type="dxa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3670" w:right="3651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Exa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99"/>
                <w:b/>
                <w:bCs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3545" w:type="dxa"/>
            <w:tcBorders>
              <w:top w:val="single" w:sz="4.640" w:space="0" w:color="000000"/>
              <w:bottom w:val="single" w:sz="4.640" w:space="0" w:color="000000"/>
              <w:left w:val="single" w:sz="4.639840" w:space="0" w:color="000000"/>
              <w:right w:val="single" w:sz="4.64032" w:space="0" w:color="000000"/>
            </w:tcBorders>
            <w:shd w:val="clear" w:color="auto" w:fill="D9D9D9"/>
          </w:tcPr>
          <w:p>
            <w:pPr>
              <w:spacing w:before="5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705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541" w:hRule="exact"/>
        </w:trPr>
        <w:tc>
          <w:tcPr>
            <w:tcW w:w="1980" w:type="dxa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1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505" w:right="240" w:firstLine="-202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57" w:type="dxa"/>
            <w:tcBorders>
              <w:top w:val="single" w:sz="4.640" w:space="0" w:color="000000"/>
              <w:bottom w:val="single" w:sz="4.6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268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r.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The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loym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-1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eci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ario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es.</w:t>
            </w:r>
          </w:p>
        </w:tc>
        <w:tc>
          <w:tcPr>
            <w:tcW w:w="3545" w:type="dxa"/>
            <w:vMerge w:val="restart"/>
            <w:tcBorders>
              <w:top w:val="single" w:sz="4.640" w:space="0" w:color="000000"/>
              <w:left w:val="single" w:sz="4.639840" w:space="0" w:color="000000"/>
              <w:right w:val="single" w:sz="4.64032" w:space="0" w:color="000000"/>
            </w:tcBorders>
          </w:tcPr>
          <w:p>
            <w:pPr>
              <w:spacing w:before="1" w:after="0" w:line="170" w:lineRule="exact"/>
              <w:jc w:val="left"/>
              <w:rPr>
                <w:sz w:val="17"/>
                <w:szCs w:val="17"/>
              </w:rPr>
            </w:pPr>
            <w:rPr/>
            <w:r>
              <w:rPr>
                <w:sz w:val="17"/>
                <w:szCs w:val="17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1274" w:right="1255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10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</w:tr>
      <w:tr>
        <w:trPr>
          <w:trHeight w:val="1543" w:hRule="exact"/>
        </w:trPr>
        <w:tc>
          <w:tcPr>
            <w:tcW w:w="1980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4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00" w:right="58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727" w:right="709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ss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57" w:type="dxa"/>
            <w:tcBorders>
              <w:top w:val="single" w:sz="4.6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1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2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146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oints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loym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er’s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lac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l.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ont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ive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j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aly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oints.</w:t>
            </w:r>
          </w:p>
        </w:tc>
        <w:tc>
          <w:tcPr>
            <w:tcW w:w="3545" w:type="dxa"/>
            <w:vMerge/>
            <w:tcBorders>
              <w:left w:val="single" w:sz="4.639840" w:space="0" w:color="000000"/>
              <w:right w:val="single" w:sz="4.64032" w:space="0" w:color="000000"/>
            </w:tcBorders>
          </w:tcPr>
          <w:p>
            <w:pPr/>
            <w:rPr/>
          </w:p>
        </w:tc>
      </w:tr>
      <w:tr>
        <w:trPr>
          <w:trHeight w:val="1834" w:hRule="exact"/>
        </w:trPr>
        <w:tc>
          <w:tcPr>
            <w:tcW w:w="1980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8" w:after="0" w:line="150" w:lineRule="exact"/>
              <w:jc w:val="left"/>
              <w:rPr>
                <w:sz w:val="15"/>
                <w:szCs w:val="15"/>
              </w:rPr>
            </w:pPr>
            <w:rPr/>
            <w:r>
              <w:rPr>
                <w:sz w:val="15"/>
                <w:szCs w:val="15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196" w:right="177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2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3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10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667" w:right="648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57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7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263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som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yme</w:t>
            </w:r>
            <w:r>
              <w:rPr>
                <w:rFonts w:ascii="Calibri" w:hAnsi="Calibri" w:cs="Calibri" w:eastAsia="Calibri"/>
                <w:sz w:val="24"/>
                <w:szCs w:val="24"/>
                <w:spacing w:val="7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is,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owever,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limi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eval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</w:p>
        </w:tc>
        <w:tc>
          <w:tcPr>
            <w:tcW w:w="3545" w:type="dxa"/>
            <w:vMerge/>
            <w:tcBorders>
              <w:left w:val="single" w:sz="4.639840" w:space="0" w:color="000000"/>
              <w:right w:val="single" w:sz="4.64032" w:space="0" w:color="000000"/>
            </w:tcBorders>
          </w:tcPr>
          <w:p>
            <w:pPr/>
            <w:rPr/>
          </w:p>
        </w:tc>
      </w:tr>
      <w:tr>
        <w:trPr>
          <w:trHeight w:val="2129" w:hRule="exact"/>
        </w:trPr>
        <w:tc>
          <w:tcPr>
            <w:tcW w:w="1980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40" w:space="0" w:color="000000"/>
            </w:tcBorders>
          </w:tcPr>
          <w:p>
            <w:pPr>
              <w:spacing w:before="6" w:after="0" w:line="160" w:lineRule="exact"/>
              <w:jc w:val="left"/>
              <w:rPr>
                <w:sz w:val="16"/>
                <w:szCs w:val="16"/>
              </w:rPr>
            </w:pPr>
            <w:rPr/>
            <w:r>
              <w:rPr>
                <w:sz w:val="16"/>
                <w:szCs w:val="16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600" w:right="583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4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0" w:after="0" w:line="240" w:lineRule="auto"/>
              <w:ind w:left="407" w:right="388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w w:val="99"/>
                <w:b/>
                <w:bCs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</w:rPr>
              <w:t>on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</w:tc>
        <w:tc>
          <w:tcPr>
            <w:tcW w:w="9357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8" w:after="0" w:line="110" w:lineRule="exact"/>
              <w:jc w:val="left"/>
              <w:rPr>
                <w:sz w:val="11"/>
                <w:szCs w:val="11"/>
              </w:rPr>
            </w:pPr>
            <w:rPr/>
            <w:r>
              <w:rPr>
                <w:sz w:val="11"/>
                <w:szCs w:val="11"/>
              </w:rPr>
            </w:r>
          </w:p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8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10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</w:rPr>
              <w:t>ks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</w:r>
          </w:p>
          <w:p>
            <w:pPr>
              <w:spacing w:before="2" w:after="0" w:line="120" w:lineRule="exact"/>
              <w:jc w:val="left"/>
              <w:rPr>
                <w:sz w:val="12"/>
                <w:szCs w:val="12"/>
              </w:rPr>
            </w:pPr>
            <w:rPr/>
            <w:r>
              <w:rPr>
                <w:sz w:val="12"/>
                <w:szCs w:val="12"/>
              </w:rPr>
            </w:r>
          </w:p>
          <w:p>
            <w:pPr>
              <w:spacing w:before="0" w:after="0" w:line="240" w:lineRule="auto"/>
              <w:ind w:left="102" w:right="109"/>
              <w:jc w:val="left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etailed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ov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ge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6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oym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6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ages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isa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v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ages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self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em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oyed</w:t>
            </w:r>
            <w:r>
              <w:rPr>
                <w:rFonts w:ascii="Calibri" w:hAnsi="Calibri" w:cs="Calibri" w:eastAsia="Calibri"/>
                <w:sz w:val="24"/>
                <w:szCs w:val="24"/>
                <w:spacing w:val="-9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opti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ilst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aly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b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loyed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.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eva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u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ed</w:t>
            </w:r>
            <w:r>
              <w:rPr>
                <w:rFonts w:ascii="Calibri" w:hAnsi="Calibri" w:cs="Calibri" w:eastAsia="Calibri"/>
                <w:sz w:val="24"/>
                <w:szCs w:val="24"/>
                <w:spacing w:val="-7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w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-4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es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lo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y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me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,</w:t>
            </w:r>
            <w:r>
              <w:rPr>
                <w:rFonts w:ascii="Calibri" w:hAnsi="Calibri" w:cs="Calibri" w:eastAsia="Calibri"/>
                <w:sz w:val="24"/>
                <w:szCs w:val="24"/>
                <w:spacing w:val="-11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3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ra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-8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9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-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r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er</w:t>
            </w:r>
            <w:r>
              <w:rPr>
                <w:rFonts w:ascii="Calibri" w:hAnsi="Calibri" w:cs="Calibri" w:eastAsia="Calibri"/>
                <w:sz w:val="24"/>
                <w:szCs w:val="24"/>
                <w:spacing w:val="-5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t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h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</w:rPr>
              <w:t>n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</w:rPr>
              <w:t>k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</w:rPr>
              <w:t>ills.</w:t>
            </w:r>
          </w:p>
        </w:tc>
        <w:tc>
          <w:tcPr>
            <w:tcW w:w="3545" w:type="dxa"/>
            <w:vMerge/>
            <w:tcBorders>
              <w:bottom w:val="single" w:sz="4.64008" w:space="0" w:color="000000"/>
              <w:left w:val="single" w:sz="4.639840" w:space="0" w:color="000000"/>
              <w:right w:val="single" w:sz="4.64032" w:space="0" w:color="000000"/>
            </w:tcBorders>
          </w:tcPr>
          <w:p>
            <w:pPr/>
            <w:rPr/>
          </w:p>
        </w:tc>
      </w:tr>
    </w:tbl>
    <w:sectPr>
      <w:pgMar w:header="749" w:footer="795" w:top="960" w:bottom="980" w:left="880" w:right="840"/>
      <w:pgSz w:w="16840" w:h="11920" w:orient="landscape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"/>
    <w:family w:val="roman"/>
    <w:pitch w:val="variable"/>
  </w:font>
  <w:font w:name="Arial">
    <w:charset w:val="0"/>
    <w:family w:val="swiss"/>
    <w:pitch w:val="variable"/>
  </w:font>
  <w:font w:name="Calibri">
    <w:charset w:val="0"/>
    <w:family w:val="swiss"/>
    <w:pitch w:val="variable"/>
  </w:font>
  <w:font w:name="Calibri Light">
    <w:charset w:val="0"/>
    <w:family w:val="swiss"/>
    <w:pitch w:val="variable"/>
  </w:font>
  <w:font w:name="Symbol"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shape style="position:absolute;margin-left:220.800003pt;margin-top:789.949768pt;width:153.6pt;height:43.45pt;mso-position-horizontal-relative:page;mso-position-vertical-relative:page;z-index:-2967" type="#_x0000_t75">
          <v:imagedata r:id="rId1" o:title=""/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shape style="position:absolute;margin-left:220.800003pt;margin-top:789.949768pt;width:153.6pt;height:43.45pt;mso-position-horizontal-relative:page;mso-position-vertical-relative:page;z-index:-2966" type="#_x0000_t75">
          <v:imagedata r:id="rId1" o:title=""/>
        </v:shape>
      </w:pict>
    </w:r>
    <w:r>
      <w:rPr>
        <w:sz w:val="20"/>
        <w:szCs w:val="20"/>
      </w:rPr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shape style="position:absolute;margin-left:220.800003pt;margin-top:789.949768pt;width:153.6pt;height:43.45pt;mso-position-horizontal-relative:page;mso-position-vertical-relative:page;z-index:-2961" type="#_x0000_t75">
          <v:imagedata r:id="rId1" o:title=""/>
        </v:shape>
      </w:pict>
    </w:r>
    <w:r>
      <w:rPr>
        <w:sz w:val="20"/>
        <w:szCs w:val="20"/>
      </w:rPr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shape style="position:absolute;margin-left:220.800003pt;margin-top:789.949768pt;width:153.6pt;height:43.45pt;mso-position-horizontal-relative:page;mso-position-vertical-relative:page;z-index:-2959" type="#_x0000_t75">
          <v:imagedata r:id="rId1" o:title=""/>
        </v:shape>
      </w:pict>
    </w:r>
    <w:r>
      <w:rPr>
        <w:sz w:val="20"/>
        <w:szCs w:val="20"/>
      </w:rPr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shape style="position:absolute;margin-left:343.700012pt;margin-top:543.499817pt;width:154.3pt;height:43.2pt;mso-position-horizontal-relative:page;mso-position-vertical-relative:page;z-index:-2956" type="#_x0000_t75">
          <v:imagedata r:id="rId1" o:title=""/>
        </v:shape>
      </w:pict>
    </w:r>
    <w:r>
      <w:rPr>
        <w:sz w:val="20"/>
        <w:szCs w:val="20"/>
      </w:rPr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shape style="position:absolute;margin-left:343.700012pt;margin-top:543.499817pt;width:154.3pt;height:43.2pt;mso-position-horizontal-relative:page;mso-position-vertical-relative:page;z-index:-2955" type="#_x0000_t75">
          <v:imagedata r:id="rId1" o:title=""/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57.589996pt;margin-top:36.439983pt;width:66.887255pt;height:13.04pt;mso-position-horizontal-relative:page;mso-position-vertical-relative:page;z-index:-2968" type="#_x0000_t202" filled="f" stroked="f">
          <v:textbox inset="0,0,0,0">
            <w:txbxContent>
              <w:p>
                <w:pPr>
                  <w:spacing w:before="0" w:after="0" w:line="245" w:lineRule="exact"/>
                  <w:ind w:left="20" w:right="-53"/>
                  <w:jc w:val="left"/>
                  <w:rPr>
                    <w:rFonts w:ascii="Calibri" w:hAnsi="Calibri" w:cs="Calibri" w:eastAsia="Calibri"/>
                    <w:sz w:val="22"/>
                    <w:szCs w:val="22"/>
                  </w:rPr>
                </w:pPr>
                <w:rPr/>
                <w:r>
                  <w:rPr>
                    <w:rFonts w:ascii="Calibri" w:hAnsi="Calibri" w:cs="Calibri" w:eastAsia="Calibri"/>
                    <w:sz w:val="22"/>
                    <w:szCs w:val="22"/>
                    <w:spacing w:val="0"/>
                    <w:w w:val="100"/>
                    <w:position w:val="1"/>
                  </w:rPr>
                  <w:t>UV2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-1"/>
                    <w:w w:val="100"/>
                    <w:position w:val="1"/>
                  </w:rPr>
                  <w:t>1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1"/>
                    <w:w w:val="100"/>
                    <w:position w:val="1"/>
                  </w:rPr>
                  <w:t>5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-2"/>
                    <w:w w:val="100"/>
                    <w:position w:val="1"/>
                  </w:rPr>
                  <w:t>7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1"/>
                    <w:w w:val="100"/>
                    <w:position w:val="1"/>
                  </w:rPr>
                  <w:t>8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1"/>
                    <w:w w:val="100"/>
                    <w:position w:val="1"/>
                  </w:rPr>
                  <w:t>.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-1"/>
                    <w:w w:val="100"/>
                    <w:position w:val="1"/>
                  </w:rPr>
                  <w:t>SAM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0"/>
                    <w:w w:val="100"/>
                    <w:position w:val="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group style="position:absolute;margin-left:72.024002pt;margin-top:95.419983pt;width:450.916pt;height:.1pt;mso-position-horizontal-relative:page;mso-position-vertical-relative:page;z-index:-2965" coordorigin="1440,1908" coordsize="9018,2">
          <v:shape style="position:absolute;left:1440;top:1908;width:9018;height:2" coordorigin="1440,1908" coordsize="9018,0" path="m1440,1908l10459,1908e" filled="f" stroked="t" strokeweight=".48pt" strokecolor="#000000">
            <v:path arrowok="t"/>
            <v:stroke dashstyle="dash"/>
          </v:shape>
        </v:group>
        <w10:wrap type="none"/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57.589996pt;margin-top:36.439983pt;width:66.887255pt;height:13.04pt;mso-position-horizontal-relative:page;mso-position-vertical-relative:page;z-index:-2964" type="#_x0000_t202" filled="f" stroked="f">
          <v:textbox inset="0,0,0,0">
            <w:txbxContent>
              <w:p>
                <w:pPr>
                  <w:spacing w:before="0" w:after="0" w:line="245" w:lineRule="exact"/>
                  <w:ind w:left="20" w:right="-53"/>
                  <w:jc w:val="left"/>
                  <w:rPr>
                    <w:rFonts w:ascii="Calibri" w:hAnsi="Calibri" w:cs="Calibri" w:eastAsia="Calibri"/>
                    <w:sz w:val="22"/>
                    <w:szCs w:val="22"/>
                  </w:rPr>
                </w:pPr>
                <w:rPr/>
                <w:r>
                  <w:rPr>
                    <w:rFonts w:ascii="Calibri" w:hAnsi="Calibri" w:cs="Calibri" w:eastAsia="Calibri"/>
                    <w:sz w:val="22"/>
                    <w:szCs w:val="22"/>
                    <w:spacing w:val="0"/>
                    <w:w w:val="100"/>
                    <w:position w:val="1"/>
                  </w:rPr>
                  <w:t>UV2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-1"/>
                    <w:w w:val="100"/>
                    <w:position w:val="1"/>
                  </w:rPr>
                  <w:t>1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1"/>
                    <w:w w:val="100"/>
                    <w:position w:val="1"/>
                  </w:rPr>
                  <w:t>5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-2"/>
                    <w:w w:val="100"/>
                    <w:position w:val="1"/>
                  </w:rPr>
                  <w:t>7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1"/>
                    <w:w w:val="100"/>
                    <w:position w:val="1"/>
                  </w:rPr>
                  <w:t>8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1"/>
                    <w:w w:val="100"/>
                    <w:position w:val="1"/>
                  </w:rPr>
                  <w:t>.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-1"/>
                    <w:w w:val="100"/>
                    <w:position w:val="1"/>
                  </w:rPr>
                  <w:t>SAM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0"/>
                    <w:w w:val="100"/>
                    <w:position w:val="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.024002pt;margin-top:50.839981pt;width:168.501302pt;height:14pt;mso-position-horizontal-relative:page;mso-position-vertical-relative:page;z-index:-2963" type="#_x0000_t202" filled="f" stroked="f">
          <v:textbox inset="0,0,0,0">
            <w:txbxContent>
              <w:p>
                <w:pPr>
                  <w:spacing w:before="0" w:after="0" w:line="264" w:lineRule="exact"/>
                  <w:ind w:left="20" w:right="-56"/>
                  <w:jc w:val="left"/>
                  <w:rPr>
                    <w:rFonts w:ascii="Calibri" w:hAnsi="Calibri" w:cs="Calibri" w:eastAsia="Calibri"/>
                    <w:sz w:val="24"/>
                    <w:szCs w:val="24"/>
                  </w:rPr>
                </w:pPr>
                <w:rPr/>
                <w:r>
                  <w:rPr>
                    <w:rFonts w:ascii="Calibri" w:hAnsi="Calibri" w:cs="Calibri" w:eastAsia="Calibri"/>
                    <w:sz w:val="24"/>
                    <w:szCs w:val="24"/>
                    <w:spacing w:val="0"/>
                    <w:w w:val="100"/>
                    <w:b/>
                    <w:bCs/>
                    <w:position w:val="1"/>
                  </w:rPr>
                  <w:t>2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1"/>
                    <w:w w:val="100"/>
                    <w:b/>
                    <w:bCs/>
                    <w:position w:val="1"/>
                  </w:rPr>
                  <w:t> 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-1"/>
                    <w:w w:val="100"/>
                    <w:position w:val="1"/>
                  </w:rPr>
                  <w:t>(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1"/>
                    <w:w w:val="100"/>
                    <w:position w:val="1"/>
                  </w:rPr>
                  <w:t>e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0"/>
                    <w:w w:val="100"/>
                    <w:position w:val="1"/>
                  </w:rPr>
                  <w:t>)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-2"/>
                    <w:w w:val="100"/>
                    <w:position w:val="1"/>
                  </w:rPr>
                  <w:t> 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0"/>
                    <w:w w:val="100"/>
                    <w:b/>
                    <w:bCs/>
                    <w:position w:val="1"/>
                  </w:rPr>
                  <w:t>D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-1"/>
                    <w:w w:val="100"/>
                    <w:b/>
                    <w:bCs/>
                    <w:position w:val="1"/>
                  </w:rPr>
                  <w:t>e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0"/>
                    <w:w w:val="100"/>
                    <w:b/>
                    <w:bCs/>
                    <w:position w:val="1"/>
                  </w:rPr>
                  <w:t>sc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1"/>
                    <w:w w:val="100"/>
                    <w:b/>
                    <w:bCs/>
                    <w:position w:val="1"/>
                  </w:rPr>
                  <w:t>r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-1"/>
                    <w:w w:val="100"/>
                    <w:b/>
                    <w:bCs/>
                    <w:position w:val="1"/>
                  </w:rPr>
                  <w:t>i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1"/>
                    <w:w w:val="100"/>
                    <w:b/>
                    <w:bCs/>
                    <w:position w:val="1"/>
                  </w:rPr>
                  <w:t>b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0"/>
                    <w:w w:val="100"/>
                    <w:b/>
                    <w:bCs/>
                    <w:position w:val="1"/>
                  </w:rPr>
                  <w:t>e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-2"/>
                    <w:w w:val="100"/>
                    <w:b/>
                    <w:bCs/>
                    <w:position w:val="1"/>
                  </w:rPr>
                  <w:t> 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-1"/>
                    <w:w w:val="100"/>
                    <w:position w:val="1"/>
                  </w:rPr>
                  <w:t>t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1"/>
                    <w:w w:val="100"/>
                    <w:position w:val="1"/>
                  </w:rPr>
                  <w:t>h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0"/>
                    <w:w w:val="100"/>
                    <w:position w:val="1"/>
                  </w:rPr>
                  <w:t>e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-3"/>
                    <w:w w:val="100"/>
                    <w:position w:val="1"/>
                  </w:rPr>
                  <w:t> 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1"/>
                    <w:w w:val="100"/>
                    <w:position w:val="1"/>
                  </w:rPr>
                  <w:t>p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1"/>
                    <w:w w:val="100"/>
                    <w:position w:val="1"/>
                  </w:rPr>
                  <w:t>u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-2"/>
                    <w:w w:val="100"/>
                    <w:position w:val="1"/>
                  </w:rPr>
                  <w:t>r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1"/>
                    <w:w w:val="100"/>
                    <w:position w:val="1"/>
                  </w:rPr>
                  <w:t>p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-2"/>
                    <w:w w:val="100"/>
                    <w:position w:val="1"/>
                  </w:rPr>
                  <w:t>o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0"/>
                    <w:w w:val="100"/>
                    <w:position w:val="1"/>
                  </w:rPr>
                  <w:t>se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-2"/>
                    <w:w w:val="100"/>
                    <w:position w:val="1"/>
                  </w:rPr>
                  <w:t> 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0"/>
                    <w:w w:val="100"/>
                    <w:position w:val="1"/>
                  </w:rPr>
                  <w:t>of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0"/>
                    <w:w w:val="100"/>
                    <w:position w:val="1"/>
                  </w:rPr>
                  <w:t> 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1"/>
                    <w:w w:val="100"/>
                    <w:position w:val="1"/>
                  </w:rPr>
                  <w:t>P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0"/>
                    <w:w w:val="100"/>
                    <w:position w:val="1"/>
                  </w:rPr>
                  <w:t>P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1"/>
                    <w:w w:val="100"/>
                    <w:position w:val="1"/>
                  </w:rPr>
                  <w:t>E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0"/>
                    <w:w w:val="100"/>
                    <w:position w:val="1"/>
                  </w:rPr>
                  <w:t>.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0"/>
                    <w:w w:val="100"/>
                    <w:position w:val="0"/>
                  </w:rPr>
                </w:r>
              </w:p>
            </w:txbxContent>
          </v:textbox>
        </v:shape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76.579987pt;margin-top:72.699982pt;width:47.799688pt;height:14pt;mso-position-horizontal-relative:page;mso-position-vertical-relative:page;z-index:-2962" type="#_x0000_t202" filled="f" stroked="f">
          <v:textbox inset="0,0,0,0">
            <w:txbxContent>
              <w:p>
                <w:pPr>
                  <w:spacing w:before="0" w:after="0" w:line="264" w:lineRule="exact"/>
                  <w:ind w:left="20" w:right="-56"/>
                  <w:jc w:val="left"/>
                  <w:rPr>
                    <w:rFonts w:ascii="Calibri" w:hAnsi="Calibri" w:cs="Calibri" w:eastAsia="Calibri"/>
                    <w:sz w:val="24"/>
                    <w:szCs w:val="24"/>
                  </w:rPr>
                </w:pPr>
                <w:rPr/>
                <w:r>
                  <w:rPr>
                    <w:rFonts w:ascii="Calibri" w:hAnsi="Calibri" w:cs="Calibri" w:eastAsia="Calibri"/>
                    <w:sz w:val="24"/>
                    <w:szCs w:val="24"/>
                    <w:spacing w:val="1"/>
                    <w:w w:val="100"/>
                    <w:position w:val="1"/>
                  </w:rPr>
                  <w:t>[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0"/>
                    <w:w w:val="100"/>
                    <w:position w:val="1"/>
                  </w:rPr>
                  <w:t>2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-3"/>
                    <w:w w:val="100"/>
                    <w:position w:val="1"/>
                  </w:rPr>
                  <w:t> 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0"/>
                    <w:w w:val="100"/>
                    <w:position w:val="1"/>
                  </w:rPr>
                  <w:t>ma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1"/>
                    <w:w w:val="100"/>
                    <w:position w:val="1"/>
                  </w:rPr>
                  <w:t>r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-1"/>
                    <w:w w:val="100"/>
                    <w:position w:val="1"/>
                  </w:rPr>
                  <w:t>k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0"/>
                    <w:w w:val="100"/>
                    <w:position w:val="1"/>
                  </w:rPr>
                  <w:t>s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0"/>
                    <w:w w:val="100"/>
                    <w:position w:val="1"/>
                  </w:rPr>
                  <w:t>]</w:t>
                </w:r>
                <w:r>
                  <w:rPr>
                    <w:rFonts w:ascii="Calibri" w:hAnsi="Calibri" w:cs="Calibri" w:eastAsia="Calibri"/>
                    <w:sz w:val="24"/>
                    <w:szCs w:val="24"/>
                    <w:spacing w:val="0"/>
                    <w:w w:val="100"/>
                    <w:position w:val="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57.589996pt;margin-top:36.439983pt;width:66.887255pt;height:13.04pt;mso-position-horizontal-relative:page;mso-position-vertical-relative:page;z-index:-2960" type="#_x0000_t202" filled="f" stroked="f">
          <v:textbox inset="0,0,0,0">
            <w:txbxContent>
              <w:p>
                <w:pPr>
                  <w:spacing w:before="0" w:after="0" w:line="245" w:lineRule="exact"/>
                  <w:ind w:left="20" w:right="-53"/>
                  <w:jc w:val="left"/>
                  <w:rPr>
                    <w:rFonts w:ascii="Calibri" w:hAnsi="Calibri" w:cs="Calibri" w:eastAsia="Calibri"/>
                    <w:sz w:val="22"/>
                    <w:szCs w:val="22"/>
                  </w:rPr>
                </w:pPr>
                <w:rPr/>
                <w:r>
                  <w:rPr>
                    <w:rFonts w:ascii="Calibri" w:hAnsi="Calibri" w:cs="Calibri" w:eastAsia="Calibri"/>
                    <w:sz w:val="22"/>
                    <w:szCs w:val="22"/>
                    <w:spacing w:val="0"/>
                    <w:w w:val="100"/>
                    <w:position w:val="1"/>
                  </w:rPr>
                  <w:t>UV2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-1"/>
                    <w:w w:val="100"/>
                    <w:position w:val="1"/>
                  </w:rPr>
                  <w:t>1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1"/>
                    <w:w w:val="100"/>
                    <w:position w:val="1"/>
                  </w:rPr>
                  <w:t>5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-2"/>
                    <w:w w:val="100"/>
                    <w:position w:val="1"/>
                  </w:rPr>
                  <w:t>7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1"/>
                    <w:w w:val="100"/>
                    <w:position w:val="1"/>
                  </w:rPr>
                  <w:t>8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1"/>
                    <w:w w:val="100"/>
                    <w:position w:val="1"/>
                  </w:rPr>
                  <w:t>.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-1"/>
                    <w:w w:val="100"/>
                    <w:position w:val="1"/>
                  </w:rPr>
                  <w:t>SAM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0"/>
                    <w:w w:val="100"/>
                    <w:position w:val="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57.589996pt;margin-top:36.439983pt;width:66.887255pt;height:13.04pt;mso-position-horizontal-relative:page;mso-position-vertical-relative:page;z-index:-2958" type="#_x0000_t202" filled="f" stroked="f">
          <v:textbox inset="0,0,0,0">
            <w:txbxContent>
              <w:p>
                <w:pPr>
                  <w:spacing w:before="0" w:after="0" w:line="245" w:lineRule="exact"/>
                  <w:ind w:left="20" w:right="-53"/>
                  <w:jc w:val="left"/>
                  <w:rPr>
                    <w:rFonts w:ascii="Calibri" w:hAnsi="Calibri" w:cs="Calibri" w:eastAsia="Calibri"/>
                    <w:sz w:val="22"/>
                    <w:szCs w:val="22"/>
                  </w:rPr>
                </w:pPr>
                <w:rPr/>
                <w:r>
                  <w:rPr>
                    <w:rFonts w:ascii="Calibri" w:hAnsi="Calibri" w:cs="Calibri" w:eastAsia="Calibri"/>
                    <w:sz w:val="22"/>
                    <w:szCs w:val="22"/>
                    <w:spacing w:val="0"/>
                    <w:w w:val="100"/>
                    <w:position w:val="1"/>
                  </w:rPr>
                  <w:t>UV2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-1"/>
                    <w:w w:val="100"/>
                    <w:position w:val="1"/>
                  </w:rPr>
                  <w:t>1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1"/>
                    <w:w w:val="100"/>
                    <w:position w:val="1"/>
                  </w:rPr>
                  <w:t>5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-2"/>
                    <w:w w:val="100"/>
                    <w:position w:val="1"/>
                  </w:rPr>
                  <w:t>7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1"/>
                    <w:w w:val="100"/>
                    <w:position w:val="1"/>
                  </w:rPr>
                  <w:t>8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1"/>
                    <w:w w:val="100"/>
                    <w:position w:val="1"/>
                  </w:rPr>
                  <w:t>.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-1"/>
                    <w:w w:val="100"/>
                    <w:position w:val="1"/>
                  </w:rPr>
                  <w:t>SAM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0"/>
                    <w:w w:val="100"/>
                    <w:position w:val="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26.539978pt;margin-top:36.440006pt;width:66.877255pt;height:13.04pt;mso-position-horizontal-relative:page;mso-position-vertical-relative:page;z-index:-2957" type="#_x0000_t202" filled="f" stroked="f">
          <v:textbox inset="0,0,0,0">
            <w:txbxContent>
              <w:p>
                <w:pPr>
                  <w:spacing w:before="0" w:after="0" w:line="245" w:lineRule="exact"/>
                  <w:ind w:left="20" w:right="-53"/>
                  <w:jc w:val="left"/>
                  <w:rPr>
                    <w:rFonts w:ascii="Calibri" w:hAnsi="Calibri" w:cs="Calibri" w:eastAsia="Calibri"/>
                    <w:sz w:val="22"/>
                    <w:szCs w:val="22"/>
                  </w:rPr>
                </w:pPr>
                <w:rPr/>
                <w:r>
                  <w:rPr>
                    <w:rFonts w:ascii="Calibri" w:hAnsi="Calibri" w:cs="Calibri" w:eastAsia="Calibri"/>
                    <w:sz w:val="22"/>
                    <w:szCs w:val="22"/>
                    <w:spacing w:val="0"/>
                    <w:w w:val="100"/>
                    <w:position w:val="1"/>
                  </w:rPr>
                  <w:t>UV2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-1"/>
                    <w:w w:val="100"/>
                    <w:position w:val="1"/>
                  </w:rPr>
                  <w:t>1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1"/>
                    <w:w w:val="100"/>
                    <w:position w:val="1"/>
                  </w:rPr>
                  <w:t>5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-2"/>
                    <w:w w:val="100"/>
                    <w:position w:val="1"/>
                  </w:rPr>
                  <w:t>7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1"/>
                    <w:w w:val="100"/>
                    <w:position w:val="1"/>
                  </w:rPr>
                  <w:t>8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0"/>
                    <w:w w:val="100"/>
                    <w:position w:val="1"/>
                  </w:rPr>
                  <w:t>.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-1"/>
                    <w:w w:val="100"/>
                    <w:position w:val="1"/>
                  </w:rPr>
                  <w:t>SAM</w:t>
                </w:r>
                <w:r>
                  <w:rPr>
                    <w:rFonts w:ascii="Calibri" w:hAnsi="Calibri" w:cs="Calibri" w:eastAsia="Calibri"/>
                    <w:sz w:val="22"/>
                    <w:szCs w:val="22"/>
                    <w:spacing w:val="0"/>
                    <w:w w:val="100"/>
                    <w:position w:val="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5.png"/><Relationship Id="rId13" Type="http://schemas.openxmlformats.org/officeDocument/2006/relationships/image" Target="media/image6.jpg"/><Relationship Id="rId14" Type="http://schemas.openxmlformats.org/officeDocument/2006/relationships/image" Target="media/image7.png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header" Target="header2.xml"/><Relationship Id="rId18" Type="http://schemas.openxmlformats.org/officeDocument/2006/relationships/footer" Target="footer4.xml"/><Relationship Id="rId19" Type="http://schemas.openxmlformats.org/officeDocument/2006/relationships/header" Target="header3.xml"/><Relationship Id="rId20" Type="http://schemas.openxmlformats.org/officeDocument/2006/relationships/footer" Target="footer5.xml"/><Relationship Id="rId21" Type="http://schemas.openxmlformats.org/officeDocument/2006/relationships/header" Target="header4.xml"/><Relationship Id="rId22" Type="http://schemas.openxmlformats.org/officeDocument/2006/relationships/footer" Target="footer6.xml"/><Relationship Id="rId23" Type="http://schemas.openxmlformats.org/officeDocument/2006/relationships/image" Target="media/image11.jpg"/><Relationship Id="rId24" Type="http://schemas.openxmlformats.org/officeDocument/2006/relationships/header" Target="header5.xml"/><Relationship Id="rId25" Type="http://schemas.openxmlformats.org/officeDocument/2006/relationships/footer" Target="footer7.xml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header" Target="header6.xml"/><Relationship Id="rId30" Type="http://schemas.openxmlformats.org/officeDocument/2006/relationships/footer" Target="footer8.xml"/><Relationship Id="rId31" Type="http://schemas.openxmlformats.org/officeDocument/2006/relationships/footer" Target="footer9.xml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
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
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
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
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
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ljones</dc:creator>
  <dcterms:created xsi:type="dcterms:W3CDTF">2019-03-04T09:40:04Z</dcterms:created>
  <dcterms:modified xsi:type="dcterms:W3CDTF">2019-03-04T09:40:04Z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2018-03-16T00:00:00Z</vt:filetime>
  </property>
  <property fmtid="{D5CDD505-2E9C-101B-9397-08002B2CF9AE}" pid="3" name="LastSaved">
    <vt:filetime>2019-03-04T00:00:00Z</vt:filetime>
  </property>
</Properties>
</file>