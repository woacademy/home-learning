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XSpec="center" w:tblpY="-1005"/>
        <w:tblW w:w="10916" w:type="dxa"/>
        <w:tblLayout w:type="fixed"/>
        <w:tblLook w:val="04A0" w:firstRow="1" w:lastRow="0" w:firstColumn="1" w:lastColumn="0" w:noHBand="0" w:noVBand="1"/>
      </w:tblPr>
      <w:tblGrid>
        <w:gridCol w:w="236"/>
        <w:gridCol w:w="48"/>
        <w:gridCol w:w="55"/>
        <w:gridCol w:w="101"/>
        <w:gridCol w:w="186"/>
        <w:gridCol w:w="97"/>
        <w:gridCol w:w="2504"/>
        <w:gridCol w:w="142"/>
        <w:gridCol w:w="7512"/>
        <w:gridCol w:w="35"/>
      </w:tblGrid>
      <w:tr w:rsidR="008A6F9E" w:rsidTr="007D68D6">
        <w:tc>
          <w:tcPr>
            <w:tcW w:w="10916" w:type="dxa"/>
            <w:gridSpan w:val="10"/>
            <w:shd w:val="clear" w:color="auto" w:fill="000000" w:themeFill="text1"/>
          </w:tcPr>
          <w:p w:rsidR="007D68D6" w:rsidRPr="00D60749" w:rsidRDefault="007D68D6" w:rsidP="007D68D6">
            <w:pPr>
              <w:tabs>
                <w:tab w:val="left" w:pos="5932"/>
              </w:tabs>
              <w:rPr>
                <w:color w:val="FFFFFF" w:themeColor="background1"/>
                <w:sz w:val="40"/>
                <w:szCs w:val="40"/>
                <w:u w:val="single"/>
              </w:rPr>
            </w:pPr>
            <w:r w:rsidRPr="00D60749">
              <w:rPr>
                <w:color w:val="FFFFFF" w:themeColor="background1"/>
                <w:sz w:val="40"/>
                <w:szCs w:val="40"/>
                <w:u w:val="single"/>
              </w:rPr>
              <w:t xml:space="preserve">Christianity Beliefs </w:t>
            </w:r>
          </w:p>
          <w:p w:rsidR="008A6F9E" w:rsidRPr="00D60749" w:rsidRDefault="008A6F9E" w:rsidP="007D68D6">
            <w:pPr>
              <w:tabs>
                <w:tab w:val="left" w:pos="5932"/>
              </w:tabs>
              <w:rPr>
                <w:b/>
                <w:color w:val="FFFFFF" w:themeColor="background1"/>
                <w:sz w:val="28"/>
                <w:szCs w:val="28"/>
              </w:rPr>
            </w:pPr>
            <w:r w:rsidRPr="00D60749">
              <w:rPr>
                <w:b/>
                <w:color w:val="FFFFFF" w:themeColor="background1"/>
                <w:sz w:val="28"/>
                <w:szCs w:val="28"/>
              </w:rPr>
              <w:t>The</w:t>
            </w:r>
            <w:r w:rsidRPr="00D60749">
              <w:rPr>
                <w:b/>
                <w:color w:val="FFFFFF" w:themeColor="background1"/>
                <w:sz w:val="28"/>
                <w:szCs w:val="28"/>
                <w:shd w:val="clear" w:color="auto" w:fill="000000" w:themeFill="text1"/>
              </w:rPr>
              <w:t xml:space="preserve"> Bible is the Christian Sacred Text</w:t>
            </w:r>
            <w:r w:rsidRPr="00D60749">
              <w:rPr>
                <w:b/>
                <w:color w:val="FFFFFF" w:themeColor="background1"/>
                <w:sz w:val="28"/>
                <w:szCs w:val="28"/>
                <w:shd w:val="clear" w:color="auto" w:fill="000000" w:themeFill="text1"/>
              </w:rPr>
              <w:tab/>
            </w:r>
          </w:p>
        </w:tc>
      </w:tr>
      <w:tr w:rsidR="008A6F9E" w:rsidTr="00D60749">
        <w:tc>
          <w:tcPr>
            <w:tcW w:w="723" w:type="dxa"/>
            <w:gridSpan w:val="6"/>
            <w:shd w:val="clear" w:color="auto" w:fill="F2F2F2" w:themeFill="background1" w:themeFillShade="F2"/>
          </w:tcPr>
          <w:p w:rsidR="008A6F9E" w:rsidRDefault="00734815" w:rsidP="007D68D6">
            <w:pPr>
              <w:jc w:val="center"/>
            </w:pPr>
            <w:r>
              <w:t>1</w:t>
            </w:r>
          </w:p>
        </w:tc>
        <w:tc>
          <w:tcPr>
            <w:tcW w:w="2504" w:type="dxa"/>
          </w:tcPr>
          <w:p w:rsidR="008A6F9E" w:rsidRPr="007D68D6" w:rsidRDefault="00734815" w:rsidP="007D68D6">
            <w:pPr>
              <w:rPr>
                <w:sz w:val="24"/>
                <w:szCs w:val="24"/>
              </w:rPr>
            </w:pPr>
            <w:r w:rsidRPr="007D68D6">
              <w:rPr>
                <w:sz w:val="24"/>
                <w:szCs w:val="24"/>
              </w:rPr>
              <w:t>How many parts is the bible divided into?</w:t>
            </w:r>
          </w:p>
        </w:tc>
        <w:tc>
          <w:tcPr>
            <w:tcW w:w="7689" w:type="dxa"/>
            <w:gridSpan w:val="3"/>
          </w:tcPr>
          <w:p w:rsidR="008A6F9E" w:rsidRPr="007D68D6" w:rsidRDefault="008A6F9E" w:rsidP="007D68D6">
            <w:pPr>
              <w:rPr>
                <w:sz w:val="24"/>
                <w:szCs w:val="24"/>
              </w:rPr>
            </w:pPr>
            <w:r w:rsidRPr="007D68D6">
              <w:rPr>
                <w:sz w:val="24"/>
                <w:szCs w:val="24"/>
              </w:rPr>
              <w:t>The bible is div</w:t>
            </w:r>
            <w:r w:rsidR="00561AAD">
              <w:rPr>
                <w:sz w:val="24"/>
                <w:szCs w:val="24"/>
              </w:rPr>
              <w:t>ided into two main parts – the Old and New T</w:t>
            </w:r>
            <w:r w:rsidRPr="007D68D6">
              <w:rPr>
                <w:sz w:val="24"/>
                <w:szCs w:val="24"/>
              </w:rPr>
              <w:t>estaments</w:t>
            </w:r>
          </w:p>
        </w:tc>
      </w:tr>
      <w:tr w:rsidR="008A6F9E" w:rsidTr="00D60749">
        <w:tc>
          <w:tcPr>
            <w:tcW w:w="723" w:type="dxa"/>
            <w:gridSpan w:val="6"/>
            <w:shd w:val="clear" w:color="auto" w:fill="F2F2F2" w:themeFill="background1" w:themeFillShade="F2"/>
          </w:tcPr>
          <w:p w:rsidR="008A6F9E" w:rsidRDefault="00734815" w:rsidP="007D68D6">
            <w:pPr>
              <w:jc w:val="center"/>
            </w:pPr>
            <w:r>
              <w:t>2</w:t>
            </w:r>
          </w:p>
        </w:tc>
        <w:tc>
          <w:tcPr>
            <w:tcW w:w="2504" w:type="dxa"/>
          </w:tcPr>
          <w:p w:rsidR="008A6F9E" w:rsidRPr="007D68D6" w:rsidRDefault="00734815" w:rsidP="007D68D6">
            <w:pPr>
              <w:rPr>
                <w:sz w:val="24"/>
                <w:szCs w:val="24"/>
              </w:rPr>
            </w:pPr>
            <w:r w:rsidRPr="007D68D6">
              <w:rPr>
                <w:sz w:val="24"/>
                <w:szCs w:val="24"/>
              </w:rPr>
              <w:t xml:space="preserve">How many books does the Old Testament have? </w:t>
            </w:r>
          </w:p>
        </w:tc>
        <w:tc>
          <w:tcPr>
            <w:tcW w:w="7689" w:type="dxa"/>
            <w:gridSpan w:val="3"/>
          </w:tcPr>
          <w:p w:rsidR="008A6F9E" w:rsidRPr="007D68D6" w:rsidRDefault="00734815" w:rsidP="007D68D6">
            <w:pPr>
              <w:rPr>
                <w:sz w:val="24"/>
                <w:szCs w:val="24"/>
              </w:rPr>
            </w:pPr>
            <w:r w:rsidRPr="007D68D6">
              <w:rPr>
                <w:sz w:val="24"/>
                <w:szCs w:val="24"/>
              </w:rPr>
              <w:t>Depending on the version</w:t>
            </w:r>
            <w:r w:rsidR="00561AAD">
              <w:rPr>
                <w:sz w:val="24"/>
                <w:szCs w:val="24"/>
              </w:rPr>
              <w:t>,</w:t>
            </w:r>
            <w:r w:rsidRPr="007D68D6">
              <w:rPr>
                <w:sz w:val="24"/>
                <w:szCs w:val="24"/>
              </w:rPr>
              <w:t xml:space="preserve"> the Old T</w:t>
            </w:r>
            <w:r w:rsidR="008A6F9E" w:rsidRPr="007D68D6">
              <w:rPr>
                <w:sz w:val="24"/>
                <w:szCs w:val="24"/>
              </w:rPr>
              <w:t>estament has at least 39 books, which include the ‘creation story and the Ten Commandments. These 39 books are the Jewish scriptures – they are also considered sacred by Jews.</w:t>
            </w:r>
          </w:p>
        </w:tc>
      </w:tr>
      <w:tr w:rsidR="008A6F9E" w:rsidTr="00D60749">
        <w:tc>
          <w:tcPr>
            <w:tcW w:w="723" w:type="dxa"/>
            <w:gridSpan w:val="6"/>
            <w:shd w:val="clear" w:color="auto" w:fill="F2F2F2" w:themeFill="background1" w:themeFillShade="F2"/>
          </w:tcPr>
          <w:p w:rsidR="008A6F9E" w:rsidRDefault="00734815" w:rsidP="007D68D6">
            <w:pPr>
              <w:jc w:val="center"/>
            </w:pPr>
            <w:r>
              <w:t>3</w:t>
            </w:r>
          </w:p>
        </w:tc>
        <w:tc>
          <w:tcPr>
            <w:tcW w:w="2504" w:type="dxa"/>
          </w:tcPr>
          <w:p w:rsidR="008A6F9E" w:rsidRPr="007D68D6" w:rsidRDefault="00734815" w:rsidP="007D68D6">
            <w:pPr>
              <w:rPr>
                <w:sz w:val="24"/>
                <w:szCs w:val="24"/>
              </w:rPr>
            </w:pPr>
            <w:r w:rsidRPr="007D68D6">
              <w:rPr>
                <w:sz w:val="24"/>
                <w:szCs w:val="24"/>
              </w:rPr>
              <w:t xml:space="preserve">How many books does the New Testament have? </w:t>
            </w:r>
          </w:p>
        </w:tc>
        <w:tc>
          <w:tcPr>
            <w:tcW w:w="7689" w:type="dxa"/>
            <w:gridSpan w:val="3"/>
          </w:tcPr>
          <w:p w:rsidR="008A6F9E" w:rsidRPr="007D68D6" w:rsidRDefault="008A6F9E" w:rsidP="007D68D6">
            <w:pPr>
              <w:rPr>
                <w:sz w:val="24"/>
                <w:szCs w:val="24"/>
              </w:rPr>
            </w:pPr>
            <w:r w:rsidRPr="007D68D6">
              <w:rPr>
                <w:sz w:val="24"/>
                <w:szCs w:val="24"/>
              </w:rPr>
              <w:t>The New Testament is the specifically Christian part of the Bible. Its 27 books include the 4 Gospels (Matthew Mark Luke and John), which are accounts of Jesus’s life</w:t>
            </w:r>
            <w:r w:rsidR="00561AAD">
              <w:rPr>
                <w:sz w:val="24"/>
                <w:szCs w:val="24"/>
              </w:rPr>
              <w:t>, T</w:t>
            </w:r>
            <w:r w:rsidRPr="007D68D6">
              <w:rPr>
                <w:sz w:val="24"/>
                <w:szCs w:val="24"/>
              </w:rPr>
              <w:t>he Acts of the Apostles and the letters of St Paul describe the early years of Christianity.</w:t>
            </w:r>
          </w:p>
        </w:tc>
      </w:tr>
      <w:tr w:rsidR="008A6F9E" w:rsidRPr="008A6F9E" w:rsidTr="007D68D6">
        <w:tc>
          <w:tcPr>
            <w:tcW w:w="10916" w:type="dxa"/>
            <w:gridSpan w:val="10"/>
            <w:shd w:val="clear" w:color="auto" w:fill="000000" w:themeFill="text1"/>
          </w:tcPr>
          <w:p w:rsidR="008A6F9E" w:rsidRPr="007D68D6" w:rsidRDefault="00FF1D71" w:rsidP="007D68D6">
            <w:pPr>
              <w:tabs>
                <w:tab w:val="left" w:pos="5932"/>
                <w:tab w:val="left" w:pos="8049"/>
              </w:tabs>
              <w:rPr>
                <w:b/>
                <w:color w:val="FFFFFF" w:themeColor="background1"/>
                <w:sz w:val="28"/>
                <w:szCs w:val="28"/>
                <w:shd w:val="clear" w:color="auto" w:fill="000000" w:themeFill="text1"/>
              </w:rPr>
            </w:pPr>
            <w:r w:rsidRPr="007D68D6">
              <w:rPr>
                <w:b/>
                <w:color w:val="FFFFFF" w:themeColor="background1"/>
                <w:sz w:val="28"/>
                <w:szCs w:val="28"/>
                <w:shd w:val="clear" w:color="auto" w:fill="000000" w:themeFill="text1"/>
              </w:rPr>
              <w:t>Christianity is Divided into Different Traditions</w:t>
            </w:r>
            <w:r w:rsidRPr="007D68D6">
              <w:rPr>
                <w:b/>
                <w:color w:val="FFFFFF" w:themeColor="background1"/>
                <w:sz w:val="28"/>
                <w:szCs w:val="28"/>
                <w:shd w:val="clear" w:color="auto" w:fill="000000" w:themeFill="text1"/>
              </w:rPr>
              <w:tab/>
            </w:r>
          </w:p>
        </w:tc>
      </w:tr>
      <w:tr w:rsidR="008A6F9E" w:rsidRPr="008A6F9E" w:rsidTr="00D60749">
        <w:tc>
          <w:tcPr>
            <w:tcW w:w="626" w:type="dxa"/>
            <w:gridSpan w:val="5"/>
            <w:shd w:val="clear" w:color="auto" w:fill="F2F2F2" w:themeFill="background1" w:themeFillShade="F2"/>
          </w:tcPr>
          <w:p w:rsidR="008A6F9E" w:rsidRDefault="00D31D7C" w:rsidP="007D68D6">
            <w:r>
              <w:t>1</w:t>
            </w:r>
          </w:p>
        </w:tc>
        <w:tc>
          <w:tcPr>
            <w:tcW w:w="2601" w:type="dxa"/>
            <w:gridSpan w:val="2"/>
          </w:tcPr>
          <w:p w:rsidR="008A6F9E" w:rsidRPr="007D68D6" w:rsidRDefault="00D31D7C" w:rsidP="007D68D6">
            <w:pPr>
              <w:rPr>
                <w:sz w:val="24"/>
                <w:szCs w:val="24"/>
              </w:rPr>
            </w:pPr>
            <w:r w:rsidRPr="007D68D6">
              <w:rPr>
                <w:sz w:val="24"/>
                <w:szCs w:val="24"/>
              </w:rPr>
              <w:t xml:space="preserve">What is a denomination? </w:t>
            </w:r>
          </w:p>
        </w:tc>
        <w:tc>
          <w:tcPr>
            <w:tcW w:w="7689" w:type="dxa"/>
            <w:gridSpan w:val="3"/>
          </w:tcPr>
          <w:p w:rsidR="008A6F9E" w:rsidRPr="007D68D6" w:rsidRDefault="00FF1D71" w:rsidP="007D68D6">
            <w:pPr>
              <w:rPr>
                <w:sz w:val="24"/>
                <w:szCs w:val="24"/>
              </w:rPr>
            </w:pPr>
            <w:r w:rsidRPr="007D68D6">
              <w:rPr>
                <w:sz w:val="24"/>
                <w:szCs w:val="24"/>
              </w:rPr>
              <w:t>The different bra</w:t>
            </w:r>
            <w:r w:rsidR="00D31D7C" w:rsidRPr="007D68D6">
              <w:rPr>
                <w:sz w:val="24"/>
                <w:szCs w:val="24"/>
              </w:rPr>
              <w:t>nches of Christianity are call d</w:t>
            </w:r>
            <w:r w:rsidRPr="007D68D6">
              <w:rPr>
                <w:sz w:val="24"/>
                <w:szCs w:val="24"/>
              </w:rPr>
              <w:t>enominations. They share key beliefs, but interpret some points of the faith differently and worship in different ways.</w:t>
            </w:r>
          </w:p>
        </w:tc>
      </w:tr>
      <w:tr w:rsidR="008A6F9E" w:rsidTr="00D60749">
        <w:tc>
          <w:tcPr>
            <w:tcW w:w="626" w:type="dxa"/>
            <w:gridSpan w:val="5"/>
            <w:shd w:val="clear" w:color="auto" w:fill="F2F2F2" w:themeFill="background1" w:themeFillShade="F2"/>
          </w:tcPr>
          <w:p w:rsidR="008A6F9E" w:rsidRDefault="00D31D7C" w:rsidP="007D68D6">
            <w:r>
              <w:t>2</w:t>
            </w:r>
          </w:p>
        </w:tc>
        <w:tc>
          <w:tcPr>
            <w:tcW w:w="2601" w:type="dxa"/>
            <w:gridSpan w:val="2"/>
          </w:tcPr>
          <w:p w:rsidR="008A6F9E" w:rsidRPr="007D68D6" w:rsidRDefault="00D31D7C" w:rsidP="007D68D6">
            <w:pPr>
              <w:rPr>
                <w:sz w:val="24"/>
                <w:szCs w:val="24"/>
              </w:rPr>
            </w:pPr>
            <w:r w:rsidRPr="007D68D6">
              <w:rPr>
                <w:sz w:val="24"/>
                <w:szCs w:val="24"/>
              </w:rPr>
              <w:t xml:space="preserve">What authority do Roman Catholics respect? </w:t>
            </w:r>
          </w:p>
        </w:tc>
        <w:tc>
          <w:tcPr>
            <w:tcW w:w="7689" w:type="dxa"/>
            <w:gridSpan w:val="3"/>
          </w:tcPr>
          <w:p w:rsidR="008A6F9E" w:rsidRPr="007D68D6" w:rsidRDefault="00FF1D71" w:rsidP="007D68D6">
            <w:pPr>
              <w:rPr>
                <w:sz w:val="24"/>
                <w:szCs w:val="24"/>
              </w:rPr>
            </w:pPr>
            <w:r w:rsidRPr="007D68D6">
              <w:rPr>
                <w:sz w:val="24"/>
                <w:szCs w:val="24"/>
              </w:rPr>
              <w:t>Roman Catholics respect the authority of the Bible and Church tradition, plus the authority of the Pope and his te</w:t>
            </w:r>
            <w:r w:rsidR="00561AAD">
              <w:rPr>
                <w:sz w:val="24"/>
                <w:szCs w:val="24"/>
              </w:rPr>
              <w:t>achings. The Seven Sacraments (</w:t>
            </w:r>
            <w:r w:rsidRPr="007D68D6">
              <w:rPr>
                <w:sz w:val="24"/>
                <w:szCs w:val="24"/>
              </w:rPr>
              <w:t>which include the Eucharist) are an important part of their faith</w:t>
            </w:r>
          </w:p>
        </w:tc>
      </w:tr>
      <w:tr w:rsidR="008A6F9E" w:rsidTr="00D60749">
        <w:tc>
          <w:tcPr>
            <w:tcW w:w="626" w:type="dxa"/>
            <w:gridSpan w:val="5"/>
            <w:shd w:val="clear" w:color="auto" w:fill="F2F2F2" w:themeFill="background1" w:themeFillShade="F2"/>
          </w:tcPr>
          <w:p w:rsidR="008A6F9E" w:rsidRDefault="00D31D7C" w:rsidP="007D68D6">
            <w:r>
              <w:t>3</w:t>
            </w:r>
          </w:p>
        </w:tc>
        <w:tc>
          <w:tcPr>
            <w:tcW w:w="2601" w:type="dxa"/>
            <w:gridSpan w:val="2"/>
          </w:tcPr>
          <w:p w:rsidR="008A6F9E" w:rsidRPr="007D68D6" w:rsidRDefault="00D31D7C" w:rsidP="007D68D6">
            <w:pPr>
              <w:rPr>
                <w:sz w:val="24"/>
                <w:szCs w:val="24"/>
              </w:rPr>
            </w:pPr>
            <w:r w:rsidRPr="007D68D6">
              <w:rPr>
                <w:sz w:val="24"/>
                <w:szCs w:val="24"/>
              </w:rPr>
              <w:t xml:space="preserve">What do Protestants base their beliefs on? </w:t>
            </w:r>
          </w:p>
          <w:p w:rsidR="00D31D7C" w:rsidRPr="007D68D6" w:rsidRDefault="00D31D7C" w:rsidP="007D68D6">
            <w:pPr>
              <w:rPr>
                <w:sz w:val="24"/>
                <w:szCs w:val="24"/>
              </w:rPr>
            </w:pPr>
          </w:p>
          <w:p w:rsidR="00D31D7C" w:rsidRPr="007D68D6" w:rsidRDefault="00561AAD" w:rsidP="007D68D6">
            <w:pPr>
              <w:rPr>
                <w:sz w:val="24"/>
                <w:szCs w:val="24"/>
              </w:rPr>
            </w:pPr>
            <w:r>
              <w:rPr>
                <w:sz w:val="24"/>
                <w:szCs w:val="24"/>
              </w:rPr>
              <w:t>What are n</w:t>
            </w:r>
            <w:r w:rsidR="00D31D7C" w:rsidRPr="007D68D6">
              <w:rPr>
                <w:sz w:val="24"/>
                <w:szCs w:val="24"/>
              </w:rPr>
              <w:t xml:space="preserve">onconformists? </w:t>
            </w:r>
          </w:p>
        </w:tc>
        <w:tc>
          <w:tcPr>
            <w:tcW w:w="7689" w:type="dxa"/>
            <w:gridSpan w:val="3"/>
          </w:tcPr>
          <w:p w:rsidR="008A6F9E" w:rsidRPr="007D68D6" w:rsidRDefault="00FF1D71" w:rsidP="007D68D6">
            <w:pPr>
              <w:rPr>
                <w:sz w:val="24"/>
                <w:szCs w:val="24"/>
              </w:rPr>
            </w:pPr>
            <w:r w:rsidRPr="007D68D6">
              <w:rPr>
                <w:sz w:val="24"/>
                <w:szCs w:val="24"/>
              </w:rPr>
              <w:t>Protestants base their beliefs and practices on the Bible, rather than Church tradition or the teachings of the Pope. In England and Wales, Protest</w:t>
            </w:r>
            <w:r w:rsidR="0025451D" w:rsidRPr="007D68D6">
              <w:rPr>
                <w:sz w:val="24"/>
                <w:szCs w:val="24"/>
              </w:rPr>
              <w:t xml:space="preserve">ant </w:t>
            </w:r>
            <w:r w:rsidRPr="007D68D6">
              <w:rPr>
                <w:sz w:val="24"/>
                <w:szCs w:val="24"/>
              </w:rPr>
              <w:t xml:space="preserve">and denominations that are not part of the Anglican Communion are often </w:t>
            </w:r>
            <w:r w:rsidR="00561AAD">
              <w:rPr>
                <w:sz w:val="24"/>
                <w:szCs w:val="24"/>
              </w:rPr>
              <w:t>called n</w:t>
            </w:r>
            <w:r w:rsidRPr="007D68D6">
              <w:rPr>
                <w:sz w:val="24"/>
                <w:szCs w:val="24"/>
              </w:rPr>
              <w:t>on</w:t>
            </w:r>
            <w:r w:rsidR="0025451D" w:rsidRPr="007D68D6">
              <w:rPr>
                <w:sz w:val="24"/>
                <w:szCs w:val="24"/>
              </w:rPr>
              <w:t>conformists. These include Methodists</w:t>
            </w:r>
            <w:r w:rsidR="00561AAD">
              <w:rPr>
                <w:sz w:val="24"/>
                <w:szCs w:val="24"/>
              </w:rPr>
              <w:t>,</w:t>
            </w:r>
            <w:r w:rsidR="0025451D" w:rsidRPr="007D68D6">
              <w:rPr>
                <w:sz w:val="24"/>
                <w:szCs w:val="24"/>
              </w:rPr>
              <w:t xml:space="preserve"> Baptists</w:t>
            </w:r>
            <w:r w:rsidR="00561AAD">
              <w:rPr>
                <w:sz w:val="24"/>
                <w:szCs w:val="24"/>
              </w:rPr>
              <w:t>,</w:t>
            </w:r>
            <w:r w:rsidR="0025451D" w:rsidRPr="007D68D6">
              <w:rPr>
                <w:sz w:val="24"/>
                <w:szCs w:val="24"/>
              </w:rPr>
              <w:t xml:space="preserve"> Pentecostals, The Society of Friends (Quakers) and the Salvation Army.</w:t>
            </w:r>
          </w:p>
        </w:tc>
      </w:tr>
      <w:tr w:rsidR="0025451D" w:rsidTr="00D60749">
        <w:tc>
          <w:tcPr>
            <w:tcW w:w="626" w:type="dxa"/>
            <w:gridSpan w:val="5"/>
            <w:shd w:val="clear" w:color="auto" w:fill="F2F2F2" w:themeFill="background1" w:themeFillShade="F2"/>
          </w:tcPr>
          <w:p w:rsidR="0025451D" w:rsidRDefault="00D31D7C" w:rsidP="007D68D6">
            <w:r>
              <w:t>4</w:t>
            </w:r>
          </w:p>
        </w:tc>
        <w:tc>
          <w:tcPr>
            <w:tcW w:w="2601" w:type="dxa"/>
            <w:gridSpan w:val="2"/>
          </w:tcPr>
          <w:p w:rsidR="0025451D" w:rsidRPr="007D68D6" w:rsidRDefault="00D31D7C" w:rsidP="007D68D6">
            <w:pPr>
              <w:rPr>
                <w:sz w:val="24"/>
                <w:szCs w:val="24"/>
              </w:rPr>
            </w:pPr>
            <w:r w:rsidRPr="007D68D6">
              <w:rPr>
                <w:sz w:val="24"/>
                <w:szCs w:val="24"/>
              </w:rPr>
              <w:t>Wher</w:t>
            </w:r>
            <w:r w:rsidR="00561AAD">
              <w:rPr>
                <w:sz w:val="24"/>
                <w:szCs w:val="24"/>
              </w:rPr>
              <w:t xml:space="preserve">e are Orthodox Christians found </w:t>
            </w:r>
            <w:r w:rsidRPr="007D68D6">
              <w:rPr>
                <w:sz w:val="24"/>
                <w:szCs w:val="24"/>
              </w:rPr>
              <w:t xml:space="preserve">and what do they practice? </w:t>
            </w:r>
          </w:p>
        </w:tc>
        <w:tc>
          <w:tcPr>
            <w:tcW w:w="7689" w:type="dxa"/>
            <w:gridSpan w:val="3"/>
          </w:tcPr>
          <w:p w:rsidR="0025451D" w:rsidRPr="007D68D6" w:rsidRDefault="0025451D" w:rsidP="007D68D6">
            <w:pPr>
              <w:rPr>
                <w:sz w:val="24"/>
                <w:szCs w:val="24"/>
              </w:rPr>
            </w:pPr>
            <w:r w:rsidRPr="007D68D6">
              <w:rPr>
                <w:sz w:val="24"/>
                <w:szCs w:val="24"/>
              </w:rPr>
              <w:t xml:space="preserve">Orthodox Christians are found mainly in Eastern Europe, Russia and Greece. They also have 7 </w:t>
            </w:r>
            <w:r w:rsidR="00E4172E" w:rsidRPr="007D68D6">
              <w:rPr>
                <w:sz w:val="24"/>
                <w:szCs w:val="24"/>
              </w:rPr>
              <w:t>Sacraments</w:t>
            </w:r>
            <w:r w:rsidRPr="007D68D6">
              <w:rPr>
                <w:sz w:val="24"/>
                <w:szCs w:val="24"/>
              </w:rPr>
              <w:t xml:space="preserve"> </w:t>
            </w:r>
            <w:r w:rsidR="00561AAD">
              <w:rPr>
                <w:sz w:val="24"/>
                <w:szCs w:val="24"/>
              </w:rPr>
              <w:t>and honour (but don’t worship) icons – p</w:t>
            </w:r>
            <w:r w:rsidRPr="007D68D6">
              <w:rPr>
                <w:sz w:val="24"/>
                <w:szCs w:val="24"/>
              </w:rPr>
              <w:t>ictures of saints</w:t>
            </w:r>
            <w:r w:rsidR="00561AAD">
              <w:rPr>
                <w:sz w:val="24"/>
                <w:szCs w:val="24"/>
              </w:rPr>
              <w:t>.</w:t>
            </w:r>
          </w:p>
        </w:tc>
      </w:tr>
      <w:tr w:rsidR="00FF1D71" w:rsidRPr="008A6F9E" w:rsidTr="007D68D6">
        <w:tc>
          <w:tcPr>
            <w:tcW w:w="10916" w:type="dxa"/>
            <w:gridSpan w:val="10"/>
            <w:shd w:val="clear" w:color="auto" w:fill="000000" w:themeFill="text1"/>
          </w:tcPr>
          <w:p w:rsidR="00FF1D71" w:rsidRPr="007D68D6" w:rsidRDefault="00C16409"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There are Many Beliefs about the Nature of God</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E87D6E" w:rsidP="007D68D6">
            <w:r>
              <w:t>1</w:t>
            </w:r>
          </w:p>
        </w:tc>
        <w:tc>
          <w:tcPr>
            <w:tcW w:w="2888" w:type="dxa"/>
            <w:gridSpan w:val="4"/>
          </w:tcPr>
          <w:p w:rsidR="00FF1D71" w:rsidRPr="007D68D6" w:rsidRDefault="00D31D7C" w:rsidP="007D68D6">
            <w:pPr>
              <w:rPr>
                <w:sz w:val="24"/>
                <w:szCs w:val="24"/>
              </w:rPr>
            </w:pPr>
            <w:r w:rsidRPr="007D68D6">
              <w:rPr>
                <w:sz w:val="24"/>
                <w:szCs w:val="24"/>
              </w:rPr>
              <w:t xml:space="preserve">What does monotheism mean?  </w:t>
            </w:r>
          </w:p>
        </w:tc>
        <w:tc>
          <w:tcPr>
            <w:tcW w:w="7689" w:type="dxa"/>
            <w:gridSpan w:val="3"/>
          </w:tcPr>
          <w:p w:rsidR="00C16409" w:rsidRPr="007D68D6" w:rsidRDefault="00C16409" w:rsidP="00561AAD">
            <w:pPr>
              <w:rPr>
                <w:sz w:val="24"/>
                <w:szCs w:val="24"/>
              </w:rPr>
            </w:pPr>
            <w:r w:rsidRPr="007D68D6">
              <w:rPr>
                <w:sz w:val="24"/>
                <w:szCs w:val="24"/>
              </w:rPr>
              <w:t>Christianity is a monotheistic (one God) religion. The Ten Commandments say “you shall have no other gods” (Exodus 20:3 NIV). Christians believe God has the following characteristics. Though they differ in the emphasis placed on ea</w:t>
            </w:r>
            <w:r w:rsidR="00561AAD">
              <w:rPr>
                <w:sz w:val="24"/>
                <w:szCs w:val="24"/>
              </w:rPr>
              <w:t>ch, e.g. some focus more on the</w:t>
            </w:r>
            <w:r w:rsidRPr="007D68D6">
              <w:rPr>
                <w:sz w:val="24"/>
                <w:szCs w:val="24"/>
              </w:rPr>
              <w:t xml:space="preserve"> loving nature </w:t>
            </w:r>
            <w:r w:rsidR="00561AAD">
              <w:rPr>
                <w:sz w:val="24"/>
                <w:szCs w:val="24"/>
              </w:rPr>
              <w:t xml:space="preserve">of God </w:t>
            </w:r>
            <w:r w:rsidRPr="007D68D6">
              <w:rPr>
                <w:sz w:val="24"/>
                <w:szCs w:val="24"/>
              </w:rPr>
              <w:t>than his role as judge.</w:t>
            </w:r>
          </w:p>
        </w:tc>
      </w:tr>
      <w:tr w:rsidR="00FF1D71" w:rsidTr="00D60749">
        <w:tc>
          <w:tcPr>
            <w:tcW w:w="339" w:type="dxa"/>
            <w:gridSpan w:val="3"/>
            <w:shd w:val="clear" w:color="auto" w:fill="F2F2F2" w:themeFill="background1" w:themeFillShade="F2"/>
          </w:tcPr>
          <w:p w:rsidR="00FF1D71" w:rsidRDefault="00E87D6E" w:rsidP="007D68D6">
            <w:r>
              <w:t>2</w:t>
            </w:r>
          </w:p>
        </w:tc>
        <w:tc>
          <w:tcPr>
            <w:tcW w:w="2888" w:type="dxa"/>
            <w:gridSpan w:val="4"/>
          </w:tcPr>
          <w:p w:rsidR="00FF1D71" w:rsidRPr="007D68D6" w:rsidRDefault="00D31D7C" w:rsidP="007D68D6">
            <w:pPr>
              <w:rPr>
                <w:sz w:val="24"/>
                <w:szCs w:val="24"/>
              </w:rPr>
            </w:pPr>
            <w:r w:rsidRPr="007D68D6">
              <w:rPr>
                <w:sz w:val="24"/>
                <w:szCs w:val="24"/>
              </w:rPr>
              <w:t xml:space="preserve">What does omnipotence mean?  </w:t>
            </w:r>
          </w:p>
        </w:tc>
        <w:tc>
          <w:tcPr>
            <w:tcW w:w="7689" w:type="dxa"/>
            <w:gridSpan w:val="3"/>
          </w:tcPr>
          <w:p w:rsidR="00FF1D71" w:rsidRPr="007D68D6" w:rsidRDefault="00C16409" w:rsidP="007D68D6">
            <w:pPr>
              <w:rPr>
                <w:sz w:val="24"/>
                <w:szCs w:val="24"/>
              </w:rPr>
            </w:pPr>
            <w:r w:rsidRPr="007D68D6">
              <w:rPr>
                <w:sz w:val="24"/>
                <w:szCs w:val="24"/>
              </w:rPr>
              <w:t>Omnipotent – God is all-powerful, although he still allows each person free will.</w:t>
            </w:r>
          </w:p>
        </w:tc>
      </w:tr>
      <w:tr w:rsidR="00FF1D71" w:rsidTr="00D60749">
        <w:tc>
          <w:tcPr>
            <w:tcW w:w="339" w:type="dxa"/>
            <w:gridSpan w:val="3"/>
            <w:shd w:val="clear" w:color="auto" w:fill="F2F2F2" w:themeFill="background1" w:themeFillShade="F2"/>
          </w:tcPr>
          <w:p w:rsidR="00FF1D71" w:rsidRDefault="00E87D6E" w:rsidP="007D68D6">
            <w:r>
              <w:t>3</w:t>
            </w:r>
          </w:p>
        </w:tc>
        <w:tc>
          <w:tcPr>
            <w:tcW w:w="2888" w:type="dxa"/>
            <w:gridSpan w:val="4"/>
          </w:tcPr>
          <w:p w:rsidR="00FF1D71" w:rsidRPr="007D68D6" w:rsidRDefault="00D31D7C" w:rsidP="007D68D6">
            <w:pPr>
              <w:rPr>
                <w:sz w:val="24"/>
                <w:szCs w:val="24"/>
              </w:rPr>
            </w:pPr>
            <w:r w:rsidRPr="007D68D6">
              <w:rPr>
                <w:sz w:val="24"/>
                <w:szCs w:val="24"/>
              </w:rPr>
              <w:t xml:space="preserve">What does benevolence mean?  </w:t>
            </w:r>
          </w:p>
        </w:tc>
        <w:tc>
          <w:tcPr>
            <w:tcW w:w="7689" w:type="dxa"/>
            <w:gridSpan w:val="3"/>
          </w:tcPr>
          <w:p w:rsidR="00FF1D71" w:rsidRPr="007D68D6" w:rsidRDefault="00C16409" w:rsidP="007D68D6">
            <w:pPr>
              <w:rPr>
                <w:sz w:val="24"/>
                <w:szCs w:val="24"/>
              </w:rPr>
            </w:pPr>
            <w:r w:rsidRPr="007D68D6">
              <w:rPr>
                <w:sz w:val="24"/>
                <w:szCs w:val="24"/>
              </w:rPr>
              <w:t xml:space="preserve">Benevolent – God is loving and caring: “For God so loved the world that he gave his one and only Son” </w:t>
            </w:r>
            <w:r w:rsidR="00975B69" w:rsidRPr="007D68D6">
              <w:rPr>
                <w:sz w:val="24"/>
                <w:szCs w:val="24"/>
              </w:rPr>
              <w:t>(John</w:t>
            </w:r>
            <w:r w:rsidRPr="007D68D6">
              <w:rPr>
                <w:sz w:val="24"/>
                <w:szCs w:val="24"/>
              </w:rPr>
              <w:t xml:space="preserve"> 3:16 NIV</w:t>
            </w:r>
            <w:r w:rsidR="00975B69" w:rsidRPr="007D68D6">
              <w:rPr>
                <w:sz w:val="24"/>
                <w:szCs w:val="24"/>
              </w:rPr>
              <w:t xml:space="preserve">). </w:t>
            </w:r>
            <w:r w:rsidRPr="007D68D6">
              <w:rPr>
                <w:sz w:val="24"/>
                <w:szCs w:val="24"/>
              </w:rPr>
              <w:t>Christians try to follow his example in their actions</w:t>
            </w:r>
          </w:p>
        </w:tc>
      </w:tr>
      <w:tr w:rsidR="00975B69" w:rsidTr="00D60749">
        <w:tc>
          <w:tcPr>
            <w:tcW w:w="339" w:type="dxa"/>
            <w:gridSpan w:val="3"/>
            <w:shd w:val="clear" w:color="auto" w:fill="F2F2F2" w:themeFill="background1" w:themeFillShade="F2"/>
          </w:tcPr>
          <w:p w:rsidR="00975B69" w:rsidRDefault="00E87D6E" w:rsidP="007D68D6">
            <w:r>
              <w:t>4</w:t>
            </w:r>
          </w:p>
        </w:tc>
        <w:tc>
          <w:tcPr>
            <w:tcW w:w="2888" w:type="dxa"/>
            <w:gridSpan w:val="4"/>
          </w:tcPr>
          <w:p w:rsidR="00975B69" w:rsidRPr="007D68D6" w:rsidRDefault="00D31D7C" w:rsidP="007D68D6">
            <w:pPr>
              <w:rPr>
                <w:sz w:val="24"/>
                <w:szCs w:val="24"/>
              </w:rPr>
            </w:pPr>
            <w:r w:rsidRPr="007D68D6">
              <w:rPr>
                <w:sz w:val="24"/>
                <w:szCs w:val="24"/>
              </w:rPr>
              <w:t>What do C</w:t>
            </w:r>
            <w:r w:rsidR="00561AAD">
              <w:rPr>
                <w:sz w:val="24"/>
                <w:szCs w:val="24"/>
              </w:rPr>
              <w:t>hristians believe about God as j</w:t>
            </w:r>
            <w:r w:rsidRPr="007D68D6">
              <w:rPr>
                <w:sz w:val="24"/>
                <w:szCs w:val="24"/>
              </w:rPr>
              <w:t xml:space="preserve">udge? </w:t>
            </w:r>
          </w:p>
        </w:tc>
        <w:tc>
          <w:tcPr>
            <w:tcW w:w="7689" w:type="dxa"/>
            <w:gridSpan w:val="3"/>
          </w:tcPr>
          <w:p w:rsidR="00975B69" w:rsidRPr="007D68D6" w:rsidRDefault="00561AAD" w:rsidP="00561AAD">
            <w:pPr>
              <w:rPr>
                <w:sz w:val="24"/>
                <w:szCs w:val="24"/>
              </w:rPr>
            </w:pPr>
            <w:r>
              <w:rPr>
                <w:sz w:val="24"/>
                <w:szCs w:val="24"/>
              </w:rPr>
              <w:t xml:space="preserve">God is believed by Christians to be a just judge, meaning that </w:t>
            </w:r>
            <w:r w:rsidR="00330609" w:rsidRPr="007D68D6">
              <w:rPr>
                <w:sz w:val="24"/>
                <w:szCs w:val="24"/>
              </w:rPr>
              <w:t>God judges people’s actions fairly. Those who reject him and live sinful lives</w:t>
            </w:r>
            <w:r>
              <w:rPr>
                <w:sz w:val="24"/>
                <w:szCs w:val="24"/>
              </w:rPr>
              <w:t xml:space="preserve"> will be punished, as shown in T</w:t>
            </w:r>
            <w:r w:rsidR="00330609" w:rsidRPr="007D68D6">
              <w:rPr>
                <w:sz w:val="24"/>
                <w:szCs w:val="24"/>
              </w:rPr>
              <w:t xml:space="preserve">he </w:t>
            </w:r>
            <w:r>
              <w:rPr>
                <w:sz w:val="24"/>
                <w:szCs w:val="24"/>
              </w:rPr>
              <w:t>Parable of the Sheep and G</w:t>
            </w:r>
            <w:r w:rsidR="00330609" w:rsidRPr="007D68D6">
              <w:rPr>
                <w:sz w:val="24"/>
                <w:szCs w:val="24"/>
              </w:rPr>
              <w:t xml:space="preserve">oats in Matthew 25:31 </w:t>
            </w:r>
            <w:r w:rsidR="00946937" w:rsidRPr="007D68D6">
              <w:rPr>
                <w:sz w:val="24"/>
                <w:szCs w:val="24"/>
              </w:rPr>
              <w:t>–</w:t>
            </w:r>
            <w:r w:rsidR="00330609" w:rsidRPr="007D68D6">
              <w:rPr>
                <w:sz w:val="24"/>
                <w:szCs w:val="24"/>
              </w:rPr>
              <w:t xml:space="preserve"> 46</w:t>
            </w:r>
            <w:r w:rsidR="00946937" w:rsidRPr="007D68D6">
              <w:rPr>
                <w:sz w:val="24"/>
                <w:szCs w:val="24"/>
              </w:rPr>
              <w:t xml:space="preserve">. </w:t>
            </w:r>
            <w:r>
              <w:rPr>
                <w:sz w:val="24"/>
                <w:szCs w:val="24"/>
              </w:rPr>
              <w:t xml:space="preserve"> </w:t>
            </w:r>
            <w:r w:rsidR="00946937" w:rsidRPr="007D68D6">
              <w:rPr>
                <w:sz w:val="24"/>
                <w:szCs w:val="24"/>
              </w:rPr>
              <w:t xml:space="preserve">But God </w:t>
            </w:r>
            <w:r>
              <w:rPr>
                <w:sz w:val="24"/>
                <w:szCs w:val="24"/>
              </w:rPr>
              <w:t xml:space="preserve">also </w:t>
            </w:r>
            <w:r w:rsidR="00946937" w:rsidRPr="007D68D6">
              <w:rPr>
                <w:sz w:val="24"/>
                <w:szCs w:val="24"/>
              </w:rPr>
              <w:t>forgives people who are sorry for what they’ve d</w:t>
            </w:r>
            <w:r>
              <w:rPr>
                <w:sz w:val="24"/>
                <w:szCs w:val="24"/>
              </w:rPr>
              <w:t>one and become faithful to him,</w:t>
            </w:r>
            <w:r w:rsidR="00946937" w:rsidRPr="007D68D6">
              <w:rPr>
                <w:sz w:val="24"/>
                <w:szCs w:val="24"/>
              </w:rPr>
              <w:t xml:space="preserve"> </w:t>
            </w:r>
            <w:r>
              <w:rPr>
                <w:sz w:val="24"/>
                <w:szCs w:val="24"/>
              </w:rPr>
              <w:t>as in the story of the P</w:t>
            </w:r>
            <w:r w:rsidR="00946937" w:rsidRPr="007D68D6">
              <w:rPr>
                <w:sz w:val="24"/>
                <w:szCs w:val="24"/>
              </w:rPr>
              <w:t>rod</w:t>
            </w:r>
            <w:r>
              <w:rPr>
                <w:sz w:val="24"/>
                <w:szCs w:val="24"/>
              </w:rPr>
              <w:t>igal S</w:t>
            </w:r>
            <w:r w:rsidR="00946937" w:rsidRPr="007D68D6">
              <w:rPr>
                <w:sz w:val="24"/>
                <w:szCs w:val="24"/>
              </w:rPr>
              <w:t>on (Luke 15:11-31)</w:t>
            </w:r>
            <w:r w:rsidR="00F75687" w:rsidRPr="007D68D6">
              <w:rPr>
                <w:sz w:val="24"/>
                <w:szCs w:val="24"/>
              </w:rPr>
              <w:t xml:space="preserve"> God will forgiv</w:t>
            </w:r>
            <w:r>
              <w:rPr>
                <w:sz w:val="24"/>
                <w:szCs w:val="24"/>
              </w:rPr>
              <w:t>e anyone who returns to him</w:t>
            </w:r>
            <w:r w:rsidR="00F75687" w:rsidRPr="007D68D6">
              <w:rPr>
                <w:sz w:val="24"/>
                <w:szCs w:val="24"/>
              </w:rPr>
              <w:t>.</w:t>
            </w:r>
          </w:p>
        </w:tc>
      </w:tr>
      <w:tr w:rsidR="00975B69" w:rsidTr="00D60749">
        <w:tc>
          <w:tcPr>
            <w:tcW w:w="339" w:type="dxa"/>
            <w:gridSpan w:val="3"/>
            <w:shd w:val="clear" w:color="auto" w:fill="F2F2F2" w:themeFill="background1" w:themeFillShade="F2"/>
          </w:tcPr>
          <w:p w:rsidR="00975B69" w:rsidRDefault="00E87D6E" w:rsidP="007D68D6">
            <w:r>
              <w:t>5</w:t>
            </w:r>
          </w:p>
        </w:tc>
        <w:tc>
          <w:tcPr>
            <w:tcW w:w="2888" w:type="dxa"/>
            <w:gridSpan w:val="4"/>
          </w:tcPr>
          <w:p w:rsidR="00975B69" w:rsidRPr="007D68D6" w:rsidRDefault="00D31D7C" w:rsidP="007D68D6">
            <w:pPr>
              <w:rPr>
                <w:sz w:val="24"/>
                <w:szCs w:val="24"/>
              </w:rPr>
            </w:pPr>
            <w:r w:rsidRPr="007D68D6">
              <w:rPr>
                <w:sz w:val="24"/>
                <w:szCs w:val="24"/>
              </w:rPr>
              <w:t xml:space="preserve">What does omniscience mean?  </w:t>
            </w:r>
          </w:p>
        </w:tc>
        <w:tc>
          <w:tcPr>
            <w:tcW w:w="7689" w:type="dxa"/>
            <w:gridSpan w:val="3"/>
          </w:tcPr>
          <w:p w:rsidR="00975B69" w:rsidRPr="007D68D6" w:rsidRDefault="00F75687" w:rsidP="007D68D6">
            <w:pPr>
              <w:rPr>
                <w:sz w:val="24"/>
                <w:szCs w:val="24"/>
              </w:rPr>
            </w:pPr>
            <w:r w:rsidRPr="007D68D6">
              <w:rPr>
                <w:sz w:val="24"/>
                <w:szCs w:val="24"/>
              </w:rPr>
              <w:t>Omniscient</w:t>
            </w:r>
            <w:r w:rsidR="00561AAD">
              <w:rPr>
                <w:sz w:val="24"/>
                <w:szCs w:val="24"/>
              </w:rPr>
              <w:t xml:space="preserve"> </w:t>
            </w:r>
            <w:r w:rsidRPr="007D68D6">
              <w:rPr>
                <w:sz w:val="24"/>
                <w:szCs w:val="24"/>
              </w:rPr>
              <w:t>- God know</w:t>
            </w:r>
            <w:r w:rsidR="00561AAD">
              <w:rPr>
                <w:sz w:val="24"/>
                <w:szCs w:val="24"/>
              </w:rPr>
              <w:t>s everything</w:t>
            </w:r>
            <w:r w:rsidRPr="007D68D6">
              <w:rPr>
                <w:sz w:val="24"/>
                <w:szCs w:val="24"/>
              </w:rPr>
              <w:t xml:space="preserve"> in the past, the present and the future.</w:t>
            </w:r>
          </w:p>
        </w:tc>
      </w:tr>
      <w:tr w:rsidR="00946937" w:rsidTr="00D60749">
        <w:tc>
          <w:tcPr>
            <w:tcW w:w="339" w:type="dxa"/>
            <w:gridSpan w:val="3"/>
            <w:shd w:val="clear" w:color="auto" w:fill="F2F2F2" w:themeFill="background1" w:themeFillShade="F2"/>
          </w:tcPr>
          <w:p w:rsidR="00946937" w:rsidRDefault="00E87D6E" w:rsidP="007D68D6">
            <w:r>
              <w:lastRenderedPageBreak/>
              <w:t>6</w:t>
            </w:r>
          </w:p>
        </w:tc>
        <w:tc>
          <w:tcPr>
            <w:tcW w:w="2888" w:type="dxa"/>
            <w:gridSpan w:val="4"/>
          </w:tcPr>
          <w:p w:rsidR="00946937" w:rsidRPr="007D68D6" w:rsidRDefault="00D31D7C" w:rsidP="007D68D6">
            <w:pPr>
              <w:rPr>
                <w:sz w:val="24"/>
                <w:szCs w:val="24"/>
              </w:rPr>
            </w:pPr>
            <w:r w:rsidRPr="007D68D6">
              <w:rPr>
                <w:sz w:val="24"/>
                <w:szCs w:val="24"/>
              </w:rPr>
              <w:t xml:space="preserve">What does God as eternal mean? </w:t>
            </w:r>
          </w:p>
        </w:tc>
        <w:tc>
          <w:tcPr>
            <w:tcW w:w="7689" w:type="dxa"/>
            <w:gridSpan w:val="3"/>
          </w:tcPr>
          <w:p w:rsidR="00946937" w:rsidRPr="007D68D6" w:rsidRDefault="00F75687" w:rsidP="007D68D6">
            <w:pPr>
              <w:rPr>
                <w:sz w:val="24"/>
                <w:szCs w:val="24"/>
              </w:rPr>
            </w:pPr>
            <w:r w:rsidRPr="007D68D6">
              <w:rPr>
                <w:sz w:val="24"/>
                <w:szCs w:val="24"/>
              </w:rPr>
              <w:t>Eternal – God has always existed, and he will continue to exist forever.</w:t>
            </w:r>
          </w:p>
        </w:tc>
      </w:tr>
      <w:tr w:rsidR="00F75687" w:rsidTr="00D60749">
        <w:tc>
          <w:tcPr>
            <w:tcW w:w="339" w:type="dxa"/>
            <w:gridSpan w:val="3"/>
            <w:shd w:val="clear" w:color="auto" w:fill="F2F2F2" w:themeFill="background1" w:themeFillShade="F2"/>
          </w:tcPr>
          <w:p w:rsidR="00F75687" w:rsidRDefault="00E87D6E" w:rsidP="007D68D6">
            <w:r>
              <w:t>7</w:t>
            </w:r>
          </w:p>
        </w:tc>
        <w:tc>
          <w:tcPr>
            <w:tcW w:w="2888" w:type="dxa"/>
            <w:gridSpan w:val="4"/>
          </w:tcPr>
          <w:p w:rsidR="00F75687" w:rsidRPr="007D68D6" w:rsidRDefault="00D31D7C" w:rsidP="007D68D6">
            <w:pPr>
              <w:rPr>
                <w:sz w:val="24"/>
                <w:szCs w:val="24"/>
              </w:rPr>
            </w:pPr>
            <w:r w:rsidRPr="007D68D6">
              <w:rPr>
                <w:sz w:val="24"/>
                <w:szCs w:val="24"/>
              </w:rPr>
              <w:t xml:space="preserve">What does God as transcendent mean? </w:t>
            </w:r>
          </w:p>
        </w:tc>
        <w:tc>
          <w:tcPr>
            <w:tcW w:w="7689" w:type="dxa"/>
            <w:gridSpan w:val="3"/>
          </w:tcPr>
          <w:p w:rsidR="00F75687" w:rsidRPr="007D68D6" w:rsidRDefault="005B1318" w:rsidP="007D68D6">
            <w:pPr>
              <w:rPr>
                <w:sz w:val="24"/>
                <w:szCs w:val="24"/>
              </w:rPr>
            </w:pPr>
            <w:r w:rsidRPr="007D68D6">
              <w:rPr>
                <w:sz w:val="24"/>
                <w:szCs w:val="24"/>
              </w:rPr>
              <w:t>Transcendent – God is beyond this world – he doesn’t depend on it to exist.</w:t>
            </w:r>
          </w:p>
        </w:tc>
      </w:tr>
      <w:tr w:rsidR="00F75687" w:rsidTr="00D60749">
        <w:tc>
          <w:tcPr>
            <w:tcW w:w="339" w:type="dxa"/>
            <w:gridSpan w:val="3"/>
            <w:shd w:val="clear" w:color="auto" w:fill="F2F2F2" w:themeFill="background1" w:themeFillShade="F2"/>
          </w:tcPr>
          <w:p w:rsidR="00F75687" w:rsidRDefault="00E87D6E" w:rsidP="007D68D6">
            <w:r>
              <w:t>8</w:t>
            </w:r>
          </w:p>
        </w:tc>
        <w:tc>
          <w:tcPr>
            <w:tcW w:w="2888" w:type="dxa"/>
            <w:gridSpan w:val="4"/>
          </w:tcPr>
          <w:p w:rsidR="00F75687" w:rsidRPr="007D68D6" w:rsidRDefault="002D5F33" w:rsidP="007D68D6">
            <w:pPr>
              <w:rPr>
                <w:sz w:val="24"/>
                <w:szCs w:val="24"/>
              </w:rPr>
            </w:pPr>
            <w:r w:rsidRPr="007D68D6">
              <w:rPr>
                <w:sz w:val="24"/>
                <w:szCs w:val="24"/>
              </w:rPr>
              <w:t xml:space="preserve">What does God as immanent mean? </w:t>
            </w:r>
          </w:p>
        </w:tc>
        <w:tc>
          <w:tcPr>
            <w:tcW w:w="7689" w:type="dxa"/>
            <w:gridSpan w:val="3"/>
          </w:tcPr>
          <w:p w:rsidR="00F75687" w:rsidRPr="007D68D6" w:rsidRDefault="005B1318" w:rsidP="007D68D6">
            <w:pPr>
              <w:rPr>
                <w:sz w:val="24"/>
                <w:szCs w:val="24"/>
              </w:rPr>
            </w:pPr>
            <w:r w:rsidRPr="007D68D6">
              <w:rPr>
                <w:sz w:val="24"/>
                <w:szCs w:val="24"/>
              </w:rPr>
              <w:t>Immanent – God is present in the human world, and takes an active role in humanity.</w:t>
            </w:r>
          </w:p>
        </w:tc>
      </w:tr>
      <w:tr w:rsidR="00F75687" w:rsidTr="00D60749">
        <w:tc>
          <w:tcPr>
            <w:tcW w:w="339" w:type="dxa"/>
            <w:gridSpan w:val="3"/>
            <w:shd w:val="clear" w:color="auto" w:fill="F2F2F2" w:themeFill="background1" w:themeFillShade="F2"/>
          </w:tcPr>
          <w:p w:rsidR="00F75687" w:rsidRDefault="00E87D6E" w:rsidP="007D68D6">
            <w:r>
              <w:t>9</w:t>
            </w:r>
          </w:p>
        </w:tc>
        <w:tc>
          <w:tcPr>
            <w:tcW w:w="2888" w:type="dxa"/>
            <w:gridSpan w:val="4"/>
          </w:tcPr>
          <w:p w:rsidR="00F75687" w:rsidRPr="007D68D6" w:rsidRDefault="002D5F33" w:rsidP="007D68D6">
            <w:pPr>
              <w:rPr>
                <w:sz w:val="24"/>
                <w:szCs w:val="24"/>
              </w:rPr>
            </w:pPr>
            <w:r w:rsidRPr="007D68D6">
              <w:rPr>
                <w:sz w:val="24"/>
                <w:szCs w:val="24"/>
              </w:rPr>
              <w:t xml:space="preserve">What does God as personal mean? </w:t>
            </w:r>
          </w:p>
        </w:tc>
        <w:tc>
          <w:tcPr>
            <w:tcW w:w="7689" w:type="dxa"/>
            <w:gridSpan w:val="3"/>
          </w:tcPr>
          <w:p w:rsidR="00F75687" w:rsidRPr="007D68D6" w:rsidRDefault="005B1318" w:rsidP="007D68D6">
            <w:pPr>
              <w:rPr>
                <w:sz w:val="24"/>
                <w:szCs w:val="24"/>
              </w:rPr>
            </w:pPr>
            <w:r w:rsidRPr="007D68D6">
              <w:rPr>
                <w:sz w:val="24"/>
                <w:szCs w:val="24"/>
              </w:rPr>
              <w:t xml:space="preserve">Personal – God is a person albeit an almighty and divine person. If God is personal, then a relationship is possible through </w:t>
            </w:r>
            <w:r w:rsidR="00022FA4" w:rsidRPr="007D68D6">
              <w:rPr>
                <w:sz w:val="24"/>
                <w:szCs w:val="24"/>
              </w:rPr>
              <w:t>prayer</w:t>
            </w:r>
            <w:r w:rsidRPr="007D68D6">
              <w:rPr>
                <w:sz w:val="24"/>
                <w:szCs w:val="24"/>
              </w:rPr>
              <w:t xml:space="preserve"> – which can be a conversation with God.</w:t>
            </w:r>
          </w:p>
        </w:tc>
      </w:tr>
      <w:tr w:rsidR="00FF1D71" w:rsidRPr="008A6F9E" w:rsidTr="007D68D6">
        <w:tc>
          <w:tcPr>
            <w:tcW w:w="10916" w:type="dxa"/>
            <w:gridSpan w:val="10"/>
            <w:shd w:val="clear" w:color="auto" w:fill="000000" w:themeFill="text1"/>
          </w:tcPr>
          <w:p w:rsidR="00FF1D71" w:rsidRPr="007D68D6" w:rsidRDefault="00022FA4"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 xml:space="preserve">Christians Believe in God the Trinity </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tcPr>
          <w:p w:rsidR="00FF1D71" w:rsidRDefault="00E87D6E" w:rsidP="007D68D6">
            <w:r>
              <w:t>1</w:t>
            </w:r>
          </w:p>
        </w:tc>
        <w:tc>
          <w:tcPr>
            <w:tcW w:w="2888" w:type="dxa"/>
            <w:gridSpan w:val="4"/>
          </w:tcPr>
          <w:p w:rsidR="00FF1D71" w:rsidRPr="007D68D6" w:rsidRDefault="002D5F33" w:rsidP="007D68D6">
            <w:pPr>
              <w:rPr>
                <w:sz w:val="24"/>
                <w:szCs w:val="24"/>
              </w:rPr>
            </w:pPr>
            <w:r w:rsidRPr="007D68D6">
              <w:rPr>
                <w:sz w:val="24"/>
                <w:szCs w:val="24"/>
              </w:rPr>
              <w:t xml:space="preserve">What is the Trinity? </w:t>
            </w:r>
          </w:p>
        </w:tc>
        <w:tc>
          <w:tcPr>
            <w:tcW w:w="7689" w:type="dxa"/>
            <w:gridSpan w:val="3"/>
          </w:tcPr>
          <w:p w:rsidR="00FF1D71" w:rsidRPr="007D68D6" w:rsidRDefault="00022FA4" w:rsidP="007D68D6">
            <w:pPr>
              <w:rPr>
                <w:sz w:val="24"/>
                <w:szCs w:val="24"/>
              </w:rPr>
            </w:pPr>
            <w:r w:rsidRPr="007D68D6">
              <w:rPr>
                <w:sz w:val="24"/>
                <w:szCs w:val="24"/>
              </w:rPr>
              <w:t>The Trinity is the idea that God exists in three persons – the Father, t</w:t>
            </w:r>
            <w:r w:rsidR="002D5F33" w:rsidRPr="007D68D6">
              <w:rPr>
                <w:sz w:val="24"/>
                <w:szCs w:val="24"/>
              </w:rPr>
              <w:t>he Son</w:t>
            </w:r>
            <w:r w:rsidR="007D3B0F" w:rsidRPr="007D68D6">
              <w:rPr>
                <w:sz w:val="24"/>
                <w:szCs w:val="24"/>
              </w:rPr>
              <w:t xml:space="preserve"> (Jesus) and the Holy Sp</w:t>
            </w:r>
            <w:r w:rsidRPr="007D68D6">
              <w:rPr>
                <w:sz w:val="24"/>
                <w:szCs w:val="24"/>
              </w:rPr>
              <w:t>irit.</w:t>
            </w:r>
            <w:r w:rsidR="007D3B0F" w:rsidRPr="007D68D6">
              <w:rPr>
                <w:sz w:val="24"/>
                <w:szCs w:val="24"/>
              </w:rPr>
              <w:t xml:space="preserve"> The importance of all three is shown in the Bible Matthew 3:16 – 17 and Philippians 2:6</w:t>
            </w:r>
          </w:p>
        </w:tc>
      </w:tr>
      <w:tr w:rsidR="00FF1D71" w:rsidRPr="008A6F9E" w:rsidTr="007D68D6">
        <w:tc>
          <w:tcPr>
            <w:tcW w:w="10916" w:type="dxa"/>
            <w:gridSpan w:val="10"/>
            <w:shd w:val="clear" w:color="auto" w:fill="000000" w:themeFill="text1"/>
          </w:tcPr>
          <w:p w:rsidR="00FF1D71" w:rsidRPr="007D68D6" w:rsidRDefault="007D3B0F"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The Trinity is Explained in the Nicene Creed.</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E87D6E" w:rsidP="007D68D6">
            <w:r>
              <w:t>1</w:t>
            </w:r>
          </w:p>
        </w:tc>
        <w:tc>
          <w:tcPr>
            <w:tcW w:w="2888" w:type="dxa"/>
            <w:gridSpan w:val="4"/>
          </w:tcPr>
          <w:p w:rsidR="00FF1D71" w:rsidRPr="007D68D6" w:rsidRDefault="002D5F33" w:rsidP="007D68D6">
            <w:pPr>
              <w:rPr>
                <w:sz w:val="24"/>
                <w:szCs w:val="24"/>
              </w:rPr>
            </w:pPr>
            <w:r w:rsidRPr="007D68D6">
              <w:rPr>
                <w:sz w:val="24"/>
                <w:szCs w:val="24"/>
              </w:rPr>
              <w:t xml:space="preserve">What is the history of the Nicene Creed? </w:t>
            </w:r>
          </w:p>
        </w:tc>
        <w:tc>
          <w:tcPr>
            <w:tcW w:w="7689" w:type="dxa"/>
            <w:gridSpan w:val="3"/>
          </w:tcPr>
          <w:p w:rsidR="00C44C3C" w:rsidRPr="007D68D6" w:rsidRDefault="007D3B0F" w:rsidP="007D68D6">
            <w:pPr>
              <w:rPr>
                <w:sz w:val="24"/>
                <w:szCs w:val="24"/>
              </w:rPr>
            </w:pPr>
            <w:r w:rsidRPr="007D68D6">
              <w:rPr>
                <w:sz w:val="24"/>
                <w:szCs w:val="24"/>
              </w:rPr>
              <w:t>In 325 AD, Church leaders from around the world gathered at the Council of Nicaea. They produced a creed – a statement of beliefs. This was further developed at the Council of Constantinople in 381 AD, and is known as the Nicene Creed. It d</w:t>
            </w:r>
            <w:r w:rsidR="00561AAD">
              <w:rPr>
                <w:sz w:val="24"/>
                <w:szCs w:val="24"/>
              </w:rPr>
              <w:t>escribes how Christians see God.</w:t>
            </w:r>
          </w:p>
        </w:tc>
      </w:tr>
      <w:tr w:rsidR="00FF1D71" w:rsidTr="00D60749">
        <w:tc>
          <w:tcPr>
            <w:tcW w:w="339" w:type="dxa"/>
            <w:gridSpan w:val="3"/>
            <w:shd w:val="clear" w:color="auto" w:fill="F2F2F2" w:themeFill="background1" w:themeFillShade="F2"/>
          </w:tcPr>
          <w:p w:rsidR="00FF1D71" w:rsidRDefault="00E87D6E" w:rsidP="007D68D6">
            <w:r>
              <w:t>2</w:t>
            </w:r>
          </w:p>
        </w:tc>
        <w:tc>
          <w:tcPr>
            <w:tcW w:w="2888" w:type="dxa"/>
            <w:gridSpan w:val="4"/>
          </w:tcPr>
          <w:p w:rsidR="00FF1D71" w:rsidRPr="007D68D6" w:rsidRDefault="002D5F33" w:rsidP="007D68D6">
            <w:pPr>
              <w:rPr>
                <w:sz w:val="24"/>
                <w:szCs w:val="24"/>
              </w:rPr>
            </w:pPr>
            <w:r w:rsidRPr="007D68D6">
              <w:rPr>
                <w:sz w:val="24"/>
                <w:szCs w:val="24"/>
              </w:rPr>
              <w:t xml:space="preserve">Did Christians always agree that Jesus was the Son of God? </w:t>
            </w:r>
          </w:p>
        </w:tc>
        <w:tc>
          <w:tcPr>
            <w:tcW w:w="7689" w:type="dxa"/>
            <w:gridSpan w:val="3"/>
          </w:tcPr>
          <w:p w:rsidR="00FF1D71" w:rsidRPr="007D68D6" w:rsidRDefault="00C44C3C" w:rsidP="007D68D6">
            <w:pPr>
              <w:rPr>
                <w:sz w:val="24"/>
                <w:szCs w:val="24"/>
              </w:rPr>
            </w:pPr>
            <w:r w:rsidRPr="007D68D6">
              <w:rPr>
                <w:sz w:val="24"/>
                <w:szCs w:val="24"/>
              </w:rPr>
              <w:t>Before this, not everyone had agreed that the Son of God (Jesus) was one with God</w:t>
            </w:r>
            <w:r w:rsidR="009922FC" w:rsidRPr="007D68D6">
              <w:rPr>
                <w:sz w:val="24"/>
                <w:szCs w:val="24"/>
              </w:rPr>
              <w:t>. Rather than having been made by God. Now they agreed that he was equally important.</w:t>
            </w:r>
          </w:p>
        </w:tc>
      </w:tr>
      <w:tr w:rsidR="00FF1D71" w:rsidTr="00D60749">
        <w:tc>
          <w:tcPr>
            <w:tcW w:w="339" w:type="dxa"/>
            <w:gridSpan w:val="3"/>
            <w:shd w:val="clear" w:color="auto" w:fill="F2F2F2" w:themeFill="background1" w:themeFillShade="F2"/>
          </w:tcPr>
          <w:p w:rsidR="00FF1D71" w:rsidRDefault="00E87D6E" w:rsidP="007D68D6">
            <w:r>
              <w:t>3</w:t>
            </w:r>
          </w:p>
        </w:tc>
        <w:tc>
          <w:tcPr>
            <w:tcW w:w="2888" w:type="dxa"/>
            <w:gridSpan w:val="4"/>
          </w:tcPr>
          <w:p w:rsidR="00FF1D71" w:rsidRPr="007D68D6" w:rsidRDefault="002D5F33" w:rsidP="007D68D6">
            <w:pPr>
              <w:rPr>
                <w:sz w:val="24"/>
                <w:szCs w:val="24"/>
              </w:rPr>
            </w:pPr>
            <w:r w:rsidRPr="007D68D6">
              <w:rPr>
                <w:sz w:val="24"/>
                <w:szCs w:val="24"/>
              </w:rPr>
              <w:t xml:space="preserve">What was the importance that the early Church placed on the Trinity?  </w:t>
            </w:r>
          </w:p>
        </w:tc>
        <w:tc>
          <w:tcPr>
            <w:tcW w:w="7689" w:type="dxa"/>
            <w:gridSpan w:val="3"/>
          </w:tcPr>
          <w:p w:rsidR="00FF1D71" w:rsidRPr="007D68D6" w:rsidRDefault="009922FC" w:rsidP="007D68D6">
            <w:pPr>
              <w:rPr>
                <w:sz w:val="24"/>
                <w:szCs w:val="24"/>
              </w:rPr>
            </w:pPr>
            <w:r w:rsidRPr="007D68D6">
              <w:rPr>
                <w:sz w:val="24"/>
                <w:szCs w:val="24"/>
              </w:rPr>
              <w:t>The importance the early Church placed on the Trinity in the Nicene Creed means it is a key belief for most Christians – but some groups such as Christadelphians, don’t believe in the Trinity.</w:t>
            </w:r>
          </w:p>
        </w:tc>
      </w:tr>
      <w:tr w:rsidR="009922FC" w:rsidTr="00D60749">
        <w:tc>
          <w:tcPr>
            <w:tcW w:w="339" w:type="dxa"/>
            <w:gridSpan w:val="3"/>
            <w:shd w:val="clear" w:color="auto" w:fill="F2F2F2" w:themeFill="background1" w:themeFillShade="F2"/>
          </w:tcPr>
          <w:p w:rsidR="009922FC" w:rsidRDefault="00E87D6E" w:rsidP="007D68D6">
            <w:r>
              <w:t>4</w:t>
            </w:r>
          </w:p>
        </w:tc>
        <w:tc>
          <w:tcPr>
            <w:tcW w:w="2888" w:type="dxa"/>
            <w:gridSpan w:val="4"/>
          </w:tcPr>
          <w:p w:rsidR="002D5F33" w:rsidRPr="007D68D6" w:rsidRDefault="002D5F33" w:rsidP="007D68D6">
            <w:pPr>
              <w:rPr>
                <w:sz w:val="24"/>
                <w:szCs w:val="24"/>
              </w:rPr>
            </w:pPr>
          </w:p>
          <w:p w:rsidR="002D5F33" w:rsidRPr="007D68D6" w:rsidRDefault="002D5F33" w:rsidP="007D68D6">
            <w:pPr>
              <w:rPr>
                <w:sz w:val="24"/>
                <w:szCs w:val="24"/>
              </w:rPr>
            </w:pPr>
          </w:p>
          <w:p w:rsidR="009922FC" w:rsidRPr="007D68D6" w:rsidRDefault="002D5F33" w:rsidP="007D68D6">
            <w:pPr>
              <w:rPr>
                <w:sz w:val="24"/>
                <w:szCs w:val="24"/>
              </w:rPr>
            </w:pPr>
            <w:r w:rsidRPr="007D68D6">
              <w:rPr>
                <w:sz w:val="24"/>
                <w:szCs w:val="24"/>
              </w:rPr>
              <w:t xml:space="preserve">How do Christians view God The Father? </w:t>
            </w: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r w:rsidRPr="007D68D6">
              <w:rPr>
                <w:sz w:val="24"/>
                <w:szCs w:val="24"/>
              </w:rPr>
              <w:t xml:space="preserve">How do Christians view God The Son? </w:t>
            </w: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p>
          <w:p w:rsidR="002D5F33" w:rsidRPr="007D68D6" w:rsidRDefault="002D5F33" w:rsidP="007D68D6">
            <w:pPr>
              <w:rPr>
                <w:sz w:val="24"/>
                <w:szCs w:val="24"/>
              </w:rPr>
            </w:pPr>
            <w:r w:rsidRPr="007D68D6">
              <w:rPr>
                <w:sz w:val="24"/>
                <w:szCs w:val="24"/>
              </w:rPr>
              <w:t>How do Christians view God The Holy Spirit?</w:t>
            </w:r>
          </w:p>
        </w:tc>
        <w:tc>
          <w:tcPr>
            <w:tcW w:w="7689" w:type="dxa"/>
            <w:gridSpan w:val="3"/>
          </w:tcPr>
          <w:p w:rsidR="009922FC" w:rsidRPr="007D68D6" w:rsidRDefault="009922FC" w:rsidP="007D68D6">
            <w:pPr>
              <w:rPr>
                <w:sz w:val="24"/>
                <w:szCs w:val="24"/>
              </w:rPr>
            </w:pPr>
            <w:r w:rsidRPr="007D68D6">
              <w:rPr>
                <w:sz w:val="24"/>
                <w:szCs w:val="24"/>
              </w:rPr>
              <w:t>Christians see three parts of the</w:t>
            </w:r>
            <w:r w:rsidR="00561AAD">
              <w:rPr>
                <w:sz w:val="24"/>
                <w:szCs w:val="24"/>
              </w:rPr>
              <w:t xml:space="preserve"> Trinity as having different c</w:t>
            </w:r>
            <w:r w:rsidRPr="007D68D6">
              <w:rPr>
                <w:sz w:val="24"/>
                <w:szCs w:val="24"/>
              </w:rPr>
              <w:t>haracteristics and roles.</w:t>
            </w:r>
          </w:p>
          <w:p w:rsidR="009922FC" w:rsidRPr="007D68D6" w:rsidRDefault="009922FC" w:rsidP="007D68D6">
            <w:pPr>
              <w:rPr>
                <w:color w:val="7030A0"/>
                <w:sz w:val="24"/>
                <w:szCs w:val="24"/>
              </w:rPr>
            </w:pPr>
            <w:r w:rsidRPr="007D68D6">
              <w:rPr>
                <w:color w:val="7030A0"/>
                <w:sz w:val="24"/>
                <w:szCs w:val="24"/>
              </w:rPr>
              <w:t xml:space="preserve">The Father </w:t>
            </w:r>
          </w:p>
          <w:p w:rsidR="009922FC" w:rsidRPr="007D68D6" w:rsidRDefault="00561AAD" w:rsidP="007D68D6">
            <w:pPr>
              <w:rPr>
                <w:sz w:val="24"/>
                <w:szCs w:val="24"/>
              </w:rPr>
            </w:pPr>
            <w:r>
              <w:rPr>
                <w:sz w:val="24"/>
                <w:szCs w:val="24"/>
              </w:rPr>
              <w:t>M</w:t>
            </w:r>
            <w:r w:rsidR="009922FC" w:rsidRPr="007D68D6">
              <w:rPr>
                <w:sz w:val="24"/>
                <w:szCs w:val="24"/>
              </w:rPr>
              <w:t xml:space="preserve">any Christians </w:t>
            </w:r>
            <w:r>
              <w:rPr>
                <w:sz w:val="24"/>
                <w:szCs w:val="24"/>
              </w:rPr>
              <w:t xml:space="preserve">understand </w:t>
            </w:r>
            <w:r w:rsidR="009922FC" w:rsidRPr="007D68D6">
              <w:rPr>
                <w:sz w:val="24"/>
                <w:szCs w:val="24"/>
              </w:rPr>
              <w:t xml:space="preserve">God the Father </w:t>
            </w:r>
            <w:r>
              <w:rPr>
                <w:sz w:val="24"/>
                <w:szCs w:val="24"/>
              </w:rPr>
              <w:t xml:space="preserve">as </w:t>
            </w:r>
            <w:r w:rsidR="009922FC" w:rsidRPr="007D68D6">
              <w:rPr>
                <w:sz w:val="24"/>
                <w:szCs w:val="24"/>
              </w:rPr>
              <w:t>the God of the Old Testament.</w:t>
            </w:r>
            <w:r>
              <w:rPr>
                <w:sz w:val="24"/>
                <w:szCs w:val="24"/>
              </w:rPr>
              <w:t xml:space="preserve"> </w:t>
            </w:r>
            <w:r w:rsidR="009922FC" w:rsidRPr="007D68D6">
              <w:rPr>
                <w:sz w:val="24"/>
                <w:szCs w:val="24"/>
              </w:rPr>
              <w:t xml:space="preserve"> He Created Heaven and Earth and sustains them. God the father might be described as the transcendent part of God</w:t>
            </w:r>
            <w:r w:rsidR="004B7BE0" w:rsidRPr="007D68D6">
              <w:rPr>
                <w:sz w:val="24"/>
                <w:szCs w:val="24"/>
              </w:rPr>
              <w:t>.</w:t>
            </w:r>
          </w:p>
          <w:p w:rsidR="004B7BE0" w:rsidRPr="007D68D6" w:rsidRDefault="004B7BE0" w:rsidP="007D68D6">
            <w:pPr>
              <w:rPr>
                <w:sz w:val="24"/>
                <w:szCs w:val="24"/>
              </w:rPr>
            </w:pPr>
            <w:r w:rsidRPr="007D68D6">
              <w:rPr>
                <w:sz w:val="24"/>
                <w:szCs w:val="24"/>
              </w:rPr>
              <w:t xml:space="preserve">The title </w:t>
            </w:r>
            <w:r w:rsidR="00561AAD">
              <w:rPr>
                <w:sz w:val="24"/>
                <w:szCs w:val="24"/>
              </w:rPr>
              <w:t>‘</w:t>
            </w:r>
            <w:r w:rsidRPr="007D68D6">
              <w:rPr>
                <w:sz w:val="24"/>
                <w:szCs w:val="24"/>
              </w:rPr>
              <w:t>Father</w:t>
            </w:r>
            <w:r w:rsidR="00561AAD">
              <w:rPr>
                <w:sz w:val="24"/>
                <w:szCs w:val="24"/>
              </w:rPr>
              <w:t>’</w:t>
            </w:r>
            <w:r w:rsidRPr="007D68D6">
              <w:rPr>
                <w:sz w:val="24"/>
                <w:szCs w:val="24"/>
              </w:rPr>
              <w:t xml:space="preserve"> is a mark of respect for God and is used by Jesus in the Gospels: </w:t>
            </w:r>
            <w:proofErr w:type="gramStart"/>
            <w:r w:rsidRPr="007D68D6">
              <w:rPr>
                <w:sz w:val="24"/>
                <w:szCs w:val="24"/>
              </w:rPr>
              <w:t>“ Be</w:t>
            </w:r>
            <w:proofErr w:type="gramEnd"/>
            <w:r w:rsidRPr="007D68D6">
              <w:rPr>
                <w:sz w:val="24"/>
                <w:szCs w:val="24"/>
              </w:rPr>
              <w:t xml:space="preserve"> perfect, therefore as your heavenly Father is perfect.”</w:t>
            </w:r>
            <w:r w:rsidR="00B4392B" w:rsidRPr="007D68D6">
              <w:rPr>
                <w:sz w:val="24"/>
                <w:szCs w:val="24"/>
              </w:rPr>
              <w:t xml:space="preserve"> (Matthew 5:48 NIV)</w:t>
            </w:r>
          </w:p>
          <w:p w:rsidR="00B4392B" w:rsidRPr="007D68D6" w:rsidRDefault="00B4392B" w:rsidP="007D68D6">
            <w:pPr>
              <w:rPr>
                <w:color w:val="00B050"/>
                <w:sz w:val="24"/>
                <w:szCs w:val="24"/>
              </w:rPr>
            </w:pPr>
            <w:r w:rsidRPr="007D68D6">
              <w:rPr>
                <w:color w:val="00B050"/>
                <w:sz w:val="24"/>
                <w:szCs w:val="24"/>
              </w:rPr>
              <w:t>The Son</w:t>
            </w:r>
          </w:p>
          <w:p w:rsidR="00B4392B" w:rsidRPr="007D68D6" w:rsidRDefault="00B4392B" w:rsidP="007D68D6">
            <w:pPr>
              <w:rPr>
                <w:sz w:val="24"/>
                <w:szCs w:val="24"/>
              </w:rPr>
            </w:pPr>
            <w:r w:rsidRPr="007D68D6">
              <w:rPr>
                <w:sz w:val="24"/>
                <w:szCs w:val="24"/>
              </w:rPr>
              <w:t>Christians believe Jesus is the incarnation of God in human form, his is seen as both divine and human – the immanent and personal part of God, who understand human suffering.</w:t>
            </w:r>
          </w:p>
          <w:p w:rsidR="00B4392B" w:rsidRPr="007D68D6" w:rsidRDefault="00B4392B" w:rsidP="007D68D6">
            <w:pPr>
              <w:rPr>
                <w:sz w:val="24"/>
                <w:szCs w:val="24"/>
              </w:rPr>
            </w:pPr>
            <w:r w:rsidRPr="007D68D6">
              <w:rPr>
                <w:sz w:val="24"/>
                <w:szCs w:val="24"/>
              </w:rPr>
              <w:t>Christians believe that Jesus provides a model for Christian behaviour in obedience to God the Father, the Gospels contain a record of his life and teachings and we are i</w:t>
            </w:r>
            <w:r w:rsidR="00561AAD">
              <w:rPr>
                <w:sz w:val="24"/>
                <w:szCs w:val="24"/>
              </w:rPr>
              <w:t>mportant source of g</w:t>
            </w:r>
            <w:r w:rsidRPr="007D68D6">
              <w:rPr>
                <w:sz w:val="24"/>
                <w:szCs w:val="24"/>
              </w:rPr>
              <w:t>uidance for Christians on how they should live their lives</w:t>
            </w:r>
            <w:r w:rsidR="00262AC1" w:rsidRPr="007D68D6">
              <w:rPr>
                <w:sz w:val="24"/>
                <w:szCs w:val="24"/>
              </w:rPr>
              <w:t>.</w:t>
            </w:r>
          </w:p>
          <w:p w:rsidR="00262AC1" w:rsidRPr="007D68D6" w:rsidRDefault="00262AC1" w:rsidP="007D68D6">
            <w:pPr>
              <w:rPr>
                <w:color w:val="0070C0"/>
                <w:sz w:val="24"/>
                <w:szCs w:val="24"/>
              </w:rPr>
            </w:pPr>
            <w:r w:rsidRPr="007D68D6">
              <w:rPr>
                <w:color w:val="0070C0"/>
                <w:sz w:val="24"/>
                <w:szCs w:val="24"/>
              </w:rPr>
              <w:t>The Holy Spirit</w:t>
            </w:r>
          </w:p>
          <w:p w:rsidR="00262AC1" w:rsidRPr="007D68D6" w:rsidRDefault="00561AAD" w:rsidP="00561AAD">
            <w:pPr>
              <w:rPr>
                <w:sz w:val="24"/>
                <w:szCs w:val="24"/>
              </w:rPr>
            </w:pPr>
            <w:r>
              <w:rPr>
                <w:sz w:val="24"/>
                <w:szCs w:val="24"/>
              </w:rPr>
              <w:t>Christians believe that the</w:t>
            </w:r>
            <w:r w:rsidR="00262AC1" w:rsidRPr="007D68D6">
              <w:rPr>
                <w:sz w:val="24"/>
                <w:szCs w:val="24"/>
              </w:rPr>
              <w:t xml:space="preserve"> Holy Spirit</w:t>
            </w:r>
            <w:r>
              <w:rPr>
                <w:sz w:val="24"/>
                <w:szCs w:val="24"/>
              </w:rPr>
              <w:t xml:space="preserve"> is the presence of God in the world. In the Gospel it is written that Jesus promises</w:t>
            </w:r>
            <w:r w:rsidR="00262AC1" w:rsidRPr="007D68D6">
              <w:rPr>
                <w:sz w:val="24"/>
                <w:szCs w:val="24"/>
              </w:rPr>
              <w:t xml:space="preserve"> his disciples </w:t>
            </w:r>
            <w:r>
              <w:rPr>
                <w:sz w:val="24"/>
                <w:szCs w:val="24"/>
              </w:rPr>
              <w:t xml:space="preserve">he would </w:t>
            </w:r>
            <w:r w:rsidR="00262AC1" w:rsidRPr="007D68D6">
              <w:rPr>
                <w:sz w:val="24"/>
                <w:szCs w:val="24"/>
              </w:rPr>
              <w:t xml:space="preserve">ask the father </w:t>
            </w:r>
            <w:r>
              <w:rPr>
                <w:sz w:val="24"/>
                <w:szCs w:val="24"/>
              </w:rPr>
              <w:t>to give them another advocate to help them</w:t>
            </w:r>
            <w:r w:rsidR="00262AC1" w:rsidRPr="007D68D6">
              <w:rPr>
                <w:sz w:val="24"/>
                <w:szCs w:val="24"/>
              </w:rPr>
              <w:t xml:space="preserve"> and</w:t>
            </w:r>
            <w:r>
              <w:rPr>
                <w:sz w:val="24"/>
                <w:szCs w:val="24"/>
              </w:rPr>
              <w:t xml:space="preserve"> be with them </w:t>
            </w:r>
            <w:r w:rsidR="00262AC1" w:rsidRPr="007D68D6">
              <w:rPr>
                <w:sz w:val="24"/>
                <w:szCs w:val="24"/>
              </w:rPr>
              <w:t xml:space="preserve">– </w:t>
            </w:r>
            <w:r>
              <w:rPr>
                <w:sz w:val="24"/>
                <w:szCs w:val="24"/>
              </w:rPr>
              <w:t xml:space="preserve">this is referred to as </w:t>
            </w:r>
            <w:r w:rsidR="00262AC1" w:rsidRPr="007D68D6">
              <w:rPr>
                <w:sz w:val="24"/>
                <w:szCs w:val="24"/>
              </w:rPr>
              <w:t>the Spirit of Truth</w:t>
            </w:r>
            <w:r>
              <w:rPr>
                <w:sz w:val="24"/>
                <w:szCs w:val="24"/>
              </w:rPr>
              <w:t>.</w:t>
            </w:r>
            <w:r w:rsidR="00262AC1" w:rsidRPr="007D68D6">
              <w:rPr>
                <w:sz w:val="24"/>
                <w:szCs w:val="24"/>
              </w:rPr>
              <w:t xml:space="preserve"> (John 14:16-17 NIV)</w:t>
            </w:r>
          </w:p>
        </w:tc>
      </w:tr>
      <w:tr w:rsidR="00FF1D71" w:rsidRPr="008A6F9E" w:rsidTr="007D68D6">
        <w:tc>
          <w:tcPr>
            <w:tcW w:w="10916" w:type="dxa"/>
            <w:gridSpan w:val="10"/>
            <w:shd w:val="clear" w:color="auto" w:fill="000000" w:themeFill="text1"/>
          </w:tcPr>
          <w:p w:rsidR="00FF1D71" w:rsidRPr="00561AAD" w:rsidRDefault="002D5F33" w:rsidP="007D68D6">
            <w:pPr>
              <w:tabs>
                <w:tab w:val="left" w:pos="5932"/>
                <w:tab w:val="left" w:pos="8049"/>
              </w:tabs>
              <w:rPr>
                <w:b/>
                <w:color w:val="FFFFFF" w:themeColor="background1"/>
                <w:sz w:val="28"/>
                <w:szCs w:val="28"/>
              </w:rPr>
            </w:pPr>
            <w:r w:rsidRPr="00561AAD">
              <w:rPr>
                <w:b/>
                <w:color w:val="FFFFFF" w:themeColor="background1"/>
                <w:sz w:val="28"/>
                <w:szCs w:val="28"/>
                <w:shd w:val="clear" w:color="auto" w:fill="000000" w:themeFill="text1"/>
              </w:rPr>
              <w:lastRenderedPageBreak/>
              <w:t>God created everything</w:t>
            </w:r>
          </w:p>
        </w:tc>
      </w:tr>
      <w:tr w:rsidR="00FF1D71" w:rsidRPr="008A6F9E" w:rsidTr="00D60749">
        <w:tc>
          <w:tcPr>
            <w:tcW w:w="339" w:type="dxa"/>
            <w:gridSpan w:val="3"/>
            <w:shd w:val="clear" w:color="auto" w:fill="F2F2F2" w:themeFill="background1" w:themeFillShade="F2"/>
          </w:tcPr>
          <w:p w:rsidR="00FF1D71" w:rsidRDefault="00E87D6E" w:rsidP="007D68D6">
            <w:r>
              <w:t>1</w:t>
            </w:r>
          </w:p>
        </w:tc>
        <w:tc>
          <w:tcPr>
            <w:tcW w:w="2888" w:type="dxa"/>
            <w:gridSpan w:val="4"/>
          </w:tcPr>
          <w:p w:rsidR="00FF1D71" w:rsidRPr="00561AAD" w:rsidRDefault="00E87D6E" w:rsidP="007D68D6">
            <w:pPr>
              <w:rPr>
                <w:sz w:val="24"/>
                <w:szCs w:val="24"/>
              </w:rPr>
            </w:pPr>
            <w:r w:rsidRPr="00561AAD">
              <w:rPr>
                <w:sz w:val="24"/>
                <w:szCs w:val="24"/>
              </w:rPr>
              <w:t xml:space="preserve">What does Genesis 1 teach about creation? </w:t>
            </w:r>
          </w:p>
        </w:tc>
        <w:tc>
          <w:tcPr>
            <w:tcW w:w="7689" w:type="dxa"/>
            <w:gridSpan w:val="3"/>
          </w:tcPr>
          <w:p w:rsidR="00FF1D71" w:rsidRPr="00561AAD" w:rsidRDefault="007E036C" w:rsidP="007D68D6">
            <w:pPr>
              <w:rPr>
                <w:sz w:val="24"/>
                <w:szCs w:val="24"/>
              </w:rPr>
            </w:pPr>
            <w:r w:rsidRPr="00561AAD">
              <w:rPr>
                <w:sz w:val="24"/>
                <w:szCs w:val="24"/>
              </w:rPr>
              <w:t>Genesis chapter 1 says that God created everything. The process took six days and on the seventh day God rested.</w:t>
            </w:r>
          </w:p>
        </w:tc>
      </w:tr>
      <w:tr w:rsidR="00FF1D71" w:rsidTr="00D60749">
        <w:tc>
          <w:tcPr>
            <w:tcW w:w="339" w:type="dxa"/>
            <w:gridSpan w:val="3"/>
            <w:shd w:val="clear" w:color="auto" w:fill="F2F2F2" w:themeFill="background1" w:themeFillShade="F2"/>
          </w:tcPr>
          <w:p w:rsidR="00FF1D71" w:rsidRPr="00561AAD" w:rsidRDefault="00E87D6E" w:rsidP="007D68D6">
            <w:pPr>
              <w:rPr>
                <w:sz w:val="24"/>
                <w:szCs w:val="24"/>
              </w:rPr>
            </w:pPr>
            <w:r w:rsidRPr="00561AAD">
              <w:rPr>
                <w:sz w:val="24"/>
                <w:szCs w:val="24"/>
              </w:rPr>
              <w:t>2</w:t>
            </w:r>
          </w:p>
        </w:tc>
        <w:tc>
          <w:tcPr>
            <w:tcW w:w="2888" w:type="dxa"/>
            <w:gridSpan w:val="4"/>
          </w:tcPr>
          <w:p w:rsidR="00FF1D71" w:rsidRPr="00561AAD" w:rsidRDefault="00E87D6E" w:rsidP="007D68D6">
            <w:pPr>
              <w:rPr>
                <w:sz w:val="24"/>
                <w:szCs w:val="24"/>
              </w:rPr>
            </w:pPr>
            <w:r w:rsidRPr="00561AAD">
              <w:rPr>
                <w:sz w:val="24"/>
                <w:szCs w:val="24"/>
              </w:rPr>
              <w:t xml:space="preserve">What was created on day 1-6 in the creation story? </w:t>
            </w:r>
          </w:p>
        </w:tc>
        <w:tc>
          <w:tcPr>
            <w:tcW w:w="7689" w:type="dxa"/>
            <w:gridSpan w:val="3"/>
          </w:tcPr>
          <w:p w:rsidR="00FF1D71" w:rsidRPr="00561AAD" w:rsidRDefault="00743DAD" w:rsidP="007D68D6">
            <w:pPr>
              <w:rPr>
                <w:sz w:val="24"/>
                <w:szCs w:val="24"/>
              </w:rPr>
            </w:pPr>
            <w:r w:rsidRPr="00561AAD">
              <w:rPr>
                <w:sz w:val="24"/>
                <w:szCs w:val="24"/>
              </w:rPr>
              <w:t>On day one, light and darkness were made, and on day two the sky. On the third day oceans, land and plants on the land were created and on the fourth day the sun moon and stars.</w:t>
            </w:r>
            <w:r w:rsidR="00561AAD">
              <w:rPr>
                <w:sz w:val="24"/>
                <w:szCs w:val="24"/>
              </w:rPr>
              <w:t xml:space="preserve"> </w:t>
            </w:r>
            <w:r w:rsidRPr="00561AAD">
              <w:rPr>
                <w:sz w:val="24"/>
                <w:szCs w:val="24"/>
              </w:rPr>
              <w:t xml:space="preserve"> On the fifth day it was the creatures of the water and sky and on the sixth day land animals and people.</w:t>
            </w:r>
          </w:p>
        </w:tc>
      </w:tr>
      <w:tr w:rsidR="00FF1D71" w:rsidTr="00D60749">
        <w:tc>
          <w:tcPr>
            <w:tcW w:w="339" w:type="dxa"/>
            <w:gridSpan w:val="3"/>
            <w:shd w:val="clear" w:color="auto" w:fill="F2F2F2" w:themeFill="background1" w:themeFillShade="F2"/>
          </w:tcPr>
          <w:p w:rsidR="00FF1D71" w:rsidRPr="00561AAD" w:rsidRDefault="00E87D6E" w:rsidP="007D68D6">
            <w:pPr>
              <w:rPr>
                <w:sz w:val="24"/>
                <w:szCs w:val="24"/>
              </w:rPr>
            </w:pPr>
            <w:r w:rsidRPr="00561AAD">
              <w:rPr>
                <w:sz w:val="24"/>
                <w:szCs w:val="24"/>
              </w:rPr>
              <w:t>3</w:t>
            </w:r>
          </w:p>
        </w:tc>
        <w:tc>
          <w:tcPr>
            <w:tcW w:w="2888" w:type="dxa"/>
            <w:gridSpan w:val="4"/>
          </w:tcPr>
          <w:p w:rsidR="00FF1D71" w:rsidRPr="00561AAD" w:rsidRDefault="00E87D6E" w:rsidP="007D68D6">
            <w:pPr>
              <w:rPr>
                <w:sz w:val="24"/>
                <w:szCs w:val="24"/>
              </w:rPr>
            </w:pPr>
            <w:r w:rsidRPr="00561AAD">
              <w:rPr>
                <w:sz w:val="24"/>
                <w:szCs w:val="24"/>
              </w:rPr>
              <w:t xml:space="preserve">Who was responsible for creation? </w:t>
            </w:r>
          </w:p>
        </w:tc>
        <w:tc>
          <w:tcPr>
            <w:tcW w:w="7689" w:type="dxa"/>
            <w:gridSpan w:val="3"/>
          </w:tcPr>
          <w:p w:rsidR="00FF1D71" w:rsidRPr="00561AAD" w:rsidRDefault="00390D05" w:rsidP="007D68D6">
            <w:pPr>
              <w:rPr>
                <w:sz w:val="24"/>
                <w:szCs w:val="24"/>
              </w:rPr>
            </w:pPr>
            <w:r w:rsidRPr="00561AAD">
              <w:rPr>
                <w:sz w:val="24"/>
                <w:szCs w:val="24"/>
              </w:rPr>
              <w:t>Christians see God the Father as the Creator but the Bible also describe</w:t>
            </w:r>
            <w:r w:rsidR="00E87D6E" w:rsidRPr="00561AAD">
              <w:rPr>
                <w:sz w:val="24"/>
                <w:szCs w:val="24"/>
              </w:rPr>
              <w:t>s</w:t>
            </w:r>
            <w:r w:rsidRPr="00561AAD">
              <w:rPr>
                <w:sz w:val="24"/>
                <w:szCs w:val="24"/>
              </w:rPr>
              <w:t xml:space="preserve"> how the other beings of the Trinity were involved. God created the world by acting through the Holy Spirit.</w:t>
            </w:r>
          </w:p>
        </w:tc>
      </w:tr>
      <w:tr w:rsidR="00070108" w:rsidTr="00D60749">
        <w:tc>
          <w:tcPr>
            <w:tcW w:w="339" w:type="dxa"/>
            <w:gridSpan w:val="3"/>
            <w:shd w:val="clear" w:color="auto" w:fill="F2F2F2" w:themeFill="background1" w:themeFillShade="F2"/>
          </w:tcPr>
          <w:p w:rsidR="00070108" w:rsidRPr="00561AAD" w:rsidRDefault="00E87D6E" w:rsidP="007D68D6">
            <w:pPr>
              <w:rPr>
                <w:sz w:val="24"/>
                <w:szCs w:val="24"/>
              </w:rPr>
            </w:pPr>
            <w:r w:rsidRPr="00561AAD">
              <w:rPr>
                <w:sz w:val="24"/>
                <w:szCs w:val="24"/>
              </w:rPr>
              <w:t>4</w:t>
            </w:r>
          </w:p>
        </w:tc>
        <w:tc>
          <w:tcPr>
            <w:tcW w:w="2888" w:type="dxa"/>
            <w:gridSpan w:val="4"/>
          </w:tcPr>
          <w:p w:rsidR="00070108" w:rsidRPr="00561AAD" w:rsidRDefault="00E87D6E" w:rsidP="007D68D6">
            <w:pPr>
              <w:rPr>
                <w:sz w:val="24"/>
                <w:szCs w:val="24"/>
              </w:rPr>
            </w:pPr>
            <w:r w:rsidRPr="00561AAD">
              <w:rPr>
                <w:sz w:val="24"/>
                <w:szCs w:val="24"/>
              </w:rPr>
              <w:t xml:space="preserve">What was the role of the son of God in the creation story? </w:t>
            </w:r>
          </w:p>
        </w:tc>
        <w:tc>
          <w:tcPr>
            <w:tcW w:w="7689" w:type="dxa"/>
            <w:gridSpan w:val="3"/>
          </w:tcPr>
          <w:p w:rsidR="00070108" w:rsidRPr="00561AAD" w:rsidRDefault="00E87D6E" w:rsidP="007D68D6">
            <w:pPr>
              <w:rPr>
                <w:sz w:val="24"/>
                <w:szCs w:val="24"/>
              </w:rPr>
            </w:pPr>
            <w:r w:rsidRPr="00561AAD">
              <w:rPr>
                <w:sz w:val="24"/>
                <w:szCs w:val="24"/>
              </w:rPr>
              <w:t>The r</w:t>
            </w:r>
            <w:r w:rsidR="00070108" w:rsidRPr="00561AAD">
              <w:rPr>
                <w:sz w:val="24"/>
                <w:szCs w:val="24"/>
              </w:rPr>
              <w:t xml:space="preserve">ole of the son of God is described in the Gospel of John. He uses the phrase </w:t>
            </w:r>
            <w:r w:rsidR="00561AAD">
              <w:rPr>
                <w:sz w:val="24"/>
                <w:szCs w:val="24"/>
              </w:rPr>
              <w:t>‘</w:t>
            </w:r>
            <w:r w:rsidR="00070108" w:rsidRPr="00561AAD">
              <w:rPr>
                <w:sz w:val="24"/>
                <w:szCs w:val="24"/>
              </w:rPr>
              <w:t>The Word</w:t>
            </w:r>
            <w:r w:rsidR="00561AAD">
              <w:rPr>
                <w:sz w:val="24"/>
                <w:szCs w:val="24"/>
              </w:rPr>
              <w:t>,’</w:t>
            </w:r>
            <w:r w:rsidR="00070108" w:rsidRPr="00561AAD">
              <w:rPr>
                <w:sz w:val="24"/>
                <w:szCs w:val="24"/>
              </w:rPr>
              <w:t xml:space="preserve"> but it is clear he is referring to Jesus</w:t>
            </w:r>
            <w:r w:rsidR="00561AAD">
              <w:rPr>
                <w:sz w:val="24"/>
                <w:szCs w:val="24"/>
              </w:rPr>
              <w:t>,</w:t>
            </w:r>
            <w:r w:rsidR="00070108" w:rsidRPr="00561AAD">
              <w:rPr>
                <w:sz w:val="24"/>
                <w:szCs w:val="24"/>
              </w:rPr>
              <w:t xml:space="preserve"> as he later says</w:t>
            </w:r>
            <w:r w:rsidR="00561AAD">
              <w:rPr>
                <w:sz w:val="24"/>
                <w:szCs w:val="24"/>
              </w:rPr>
              <w:t>,</w:t>
            </w:r>
            <w:r w:rsidR="00070108" w:rsidRPr="00561AAD">
              <w:rPr>
                <w:sz w:val="24"/>
                <w:szCs w:val="24"/>
              </w:rPr>
              <w:t xml:space="preserve"> “The word became flesh and made his dwelling among us</w:t>
            </w:r>
            <w:r w:rsidR="00561AAD">
              <w:rPr>
                <w:sz w:val="24"/>
                <w:szCs w:val="24"/>
              </w:rPr>
              <w:t>.</w:t>
            </w:r>
            <w:r w:rsidR="00070108" w:rsidRPr="00561AAD">
              <w:rPr>
                <w:sz w:val="24"/>
                <w:szCs w:val="24"/>
              </w:rPr>
              <w:t>” (John 1:14 NIV) John made it clear that Jesus was vital for creation.</w:t>
            </w:r>
          </w:p>
        </w:tc>
      </w:tr>
      <w:tr w:rsidR="00FF1D71" w:rsidRPr="008A6F9E" w:rsidTr="007D68D6">
        <w:tc>
          <w:tcPr>
            <w:tcW w:w="10916" w:type="dxa"/>
            <w:gridSpan w:val="10"/>
            <w:shd w:val="clear" w:color="auto" w:fill="000000" w:themeFill="text1"/>
          </w:tcPr>
          <w:p w:rsidR="00FF1D71" w:rsidRPr="00561AAD" w:rsidRDefault="00561AAD" w:rsidP="007D68D6">
            <w:pPr>
              <w:tabs>
                <w:tab w:val="left" w:pos="5932"/>
                <w:tab w:val="left" w:pos="8049"/>
              </w:tabs>
              <w:rPr>
                <w:b/>
                <w:color w:val="FFFFFF" w:themeColor="background1"/>
                <w:sz w:val="28"/>
                <w:szCs w:val="24"/>
              </w:rPr>
            </w:pPr>
            <w:r>
              <w:rPr>
                <w:b/>
                <w:color w:val="FFFFFF" w:themeColor="background1"/>
                <w:sz w:val="28"/>
                <w:szCs w:val="24"/>
                <w:shd w:val="clear" w:color="auto" w:fill="000000" w:themeFill="text1"/>
              </w:rPr>
              <w:t>It e</w:t>
            </w:r>
            <w:r w:rsidR="009814B3" w:rsidRPr="00561AAD">
              <w:rPr>
                <w:b/>
                <w:color w:val="FFFFFF" w:themeColor="background1"/>
                <w:sz w:val="28"/>
                <w:szCs w:val="24"/>
                <w:shd w:val="clear" w:color="auto" w:fill="000000" w:themeFill="text1"/>
              </w:rPr>
              <w:t>xplains how Human Beings were Created</w:t>
            </w:r>
            <w:r w:rsidR="00FF1D71" w:rsidRPr="00561AAD">
              <w:rPr>
                <w:b/>
                <w:color w:val="FFFFFF" w:themeColor="background1"/>
                <w:sz w:val="28"/>
                <w:szCs w:val="24"/>
                <w:shd w:val="clear" w:color="auto" w:fill="000000" w:themeFill="text1"/>
              </w:rPr>
              <w:tab/>
            </w:r>
            <w:r w:rsidR="00FF1D71" w:rsidRPr="00561AAD">
              <w:rPr>
                <w:b/>
                <w:color w:val="FFFFFF" w:themeColor="background1"/>
                <w:sz w:val="28"/>
                <w:szCs w:val="24"/>
                <w:shd w:val="clear" w:color="auto" w:fill="000000" w:themeFill="text1"/>
              </w:rPr>
              <w:tab/>
            </w:r>
          </w:p>
        </w:tc>
      </w:tr>
      <w:tr w:rsidR="00FF1D71" w:rsidRPr="008A6F9E" w:rsidTr="00D60749">
        <w:tc>
          <w:tcPr>
            <w:tcW w:w="440" w:type="dxa"/>
            <w:gridSpan w:val="4"/>
          </w:tcPr>
          <w:p w:rsidR="00FF1D71" w:rsidRPr="00561AAD" w:rsidRDefault="00986CAC" w:rsidP="007D68D6">
            <w:pPr>
              <w:rPr>
                <w:sz w:val="24"/>
                <w:szCs w:val="24"/>
              </w:rPr>
            </w:pPr>
            <w:r w:rsidRPr="00561AAD">
              <w:rPr>
                <w:sz w:val="24"/>
                <w:szCs w:val="24"/>
              </w:rPr>
              <w:t>1</w:t>
            </w:r>
          </w:p>
        </w:tc>
        <w:tc>
          <w:tcPr>
            <w:tcW w:w="2787" w:type="dxa"/>
            <w:gridSpan w:val="3"/>
          </w:tcPr>
          <w:p w:rsidR="00FF1D71" w:rsidRPr="00561AAD" w:rsidRDefault="00E87D6E" w:rsidP="007D68D6">
            <w:pPr>
              <w:rPr>
                <w:sz w:val="24"/>
                <w:szCs w:val="24"/>
              </w:rPr>
            </w:pPr>
            <w:r w:rsidRPr="00561AAD">
              <w:rPr>
                <w:sz w:val="24"/>
                <w:szCs w:val="24"/>
              </w:rPr>
              <w:t xml:space="preserve">What does Genesis teach about the creation of the first human beings? </w:t>
            </w:r>
          </w:p>
        </w:tc>
        <w:tc>
          <w:tcPr>
            <w:tcW w:w="7689" w:type="dxa"/>
            <w:gridSpan w:val="3"/>
          </w:tcPr>
          <w:p w:rsidR="00FF1D71" w:rsidRPr="00561AAD" w:rsidRDefault="00FD14A9" w:rsidP="007D68D6">
            <w:pPr>
              <w:rPr>
                <w:sz w:val="24"/>
                <w:szCs w:val="24"/>
              </w:rPr>
            </w:pPr>
            <w:r w:rsidRPr="00561AAD">
              <w:rPr>
                <w:sz w:val="24"/>
                <w:szCs w:val="24"/>
              </w:rPr>
              <w:t>The creation of hum</w:t>
            </w:r>
            <w:r w:rsidR="00E87D6E" w:rsidRPr="00561AAD">
              <w:rPr>
                <w:sz w:val="24"/>
                <w:szCs w:val="24"/>
              </w:rPr>
              <w:t>an</w:t>
            </w:r>
            <w:r w:rsidRPr="00561AAD">
              <w:rPr>
                <w:sz w:val="24"/>
                <w:szCs w:val="24"/>
              </w:rPr>
              <w:t xml:space="preserve"> beings is described i</w:t>
            </w:r>
            <w:r w:rsidR="00E87D6E" w:rsidRPr="00561AAD">
              <w:rPr>
                <w:sz w:val="24"/>
                <w:szCs w:val="24"/>
              </w:rPr>
              <w:t>n Genesis chapters 1 and 2 the f</w:t>
            </w:r>
            <w:r w:rsidRPr="00561AAD">
              <w:rPr>
                <w:sz w:val="24"/>
                <w:szCs w:val="24"/>
              </w:rPr>
              <w:t>irst two humans were Adam and Eve and they lived in the Garden of Eden.</w:t>
            </w:r>
          </w:p>
        </w:tc>
      </w:tr>
      <w:tr w:rsidR="00FF1D71" w:rsidTr="00D60749">
        <w:tc>
          <w:tcPr>
            <w:tcW w:w="440" w:type="dxa"/>
            <w:gridSpan w:val="4"/>
          </w:tcPr>
          <w:p w:rsidR="00FF1D71" w:rsidRPr="00561AAD" w:rsidRDefault="00986CAC" w:rsidP="007D68D6">
            <w:pPr>
              <w:rPr>
                <w:sz w:val="24"/>
                <w:szCs w:val="24"/>
              </w:rPr>
            </w:pPr>
            <w:r w:rsidRPr="00561AAD">
              <w:rPr>
                <w:sz w:val="24"/>
                <w:szCs w:val="24"/>
              </w:rPr>
              <w:t>2</w:t>
            </w:r>
          </w:p>
        </w:tc>
        <w:tc>
          <w:tcPr>
            <w:tcW w:w="2787" w:type="dxa"/>
            <w:gridSpan w:val="3"/>
          </w:tcPr>
          <w:p w:rsidR="00FF1D71" w:rsidRPr="00561AAD" w:rsidRDefault="00E87D6E" w:rsidP="007D68D6">
            <w:pPr>
              <w:rPr>
                <w:sz w:val="24"/>
                <w:szCs w:val="24"/>
              </w:rPr>
            </w:pPr>
            <w:r w:rsidRPr="00561AAD">
              <w:rPr>
                <w:sz w:val="24"/>
                <w:szCs w:val="24"/>
              </w:rPr>
              <w:t xml:space="preserve">What does Genesis 1 teach about God creating mankind? </w:t>
            </w:r>
          </w:p>
        </w:tc>
        <w:tc>
          <w:tcPr>
            <w:tcW w:w="7689" w:type="dxa"/>
            <w:gridSpan w:val="3"/>
          </w:tcPr>
          <w:p w:rsidR="00FF1D71" w:rsidRPr="00561AAD" w:rsidRDefault="00071857" w:rsidP="007D68D6">
            <w:pPr>
              <w:rPr>
                <w:sz w:val="24"/>
                <w:szCs w:val="24"/>
              </w:rPr>
            </w:pPr>
            <w:r w:rsidRPr="00561AAD">
              <w:rPr>
                <w:sz w:val="24"/>
                <w:szCs w:val="24"/>
              </w:rPr>
              <w:t>Genesis chapter 1 says</w:t>
            </w:r>
            <w:r w:rsidR="00561AAD">
              <w:rPr>
                <w:sz w:val="24"/>
                <w:szCs w:val="24"/>
              </w:rPr>
              <w:t>,</w:t>
            </w:r>
            <w:r w:rsidRPr="00561AAD">
              <w:rPr>
                <w:sz w:val="24"/>
                <w:szCs w:val="24"/>
              </w:rPr>
              <w:t xml:space="preserve"> </w:t>
            </w:r>
            <w:proofErr w:type="gramStart"/>
            <w:r w:rsidRPr="00561AAD">
              <w:rPr>
                <w:sz w:val="24"/>
                <w:szCs w:val="24"/>
              </w:rPr>
              <w:t>“ so</w:t>
            </w:r>
            <w:proofErr w:type="gramEnd"/>
            <w:r w:rsidRPr="00561AAD">
              <w:rPr>
                <w:sz w:val="24"/>
                <w:szCs w:val="24"/>
              </w:rPr>
              <w:t xml:space="preserve"> God created mankind in his own image in the image of God he created them: male and female he created them</w:t>
            </w:r>
            <w:r w:rsidR="00561AAD">
              <w:rPr>
                <w:sz w:val="24"/>
                <w:szCs w:val="24"/>
              </w:rPr>
              <w:t>.</w:t>
            </w:r>
            <w:r w:rsidRPr="00561AAD">
              <w:rPr>
                <w:sz w:val="24"/>
                <w:szCs w:val="24"/>
              </w:rPr>
              <w:t>” (Genesis 1:27 NIV)</w:t>
            </w:r>
          </w:p>
        </w:tc>
      </w:tr>
      <w:tr w:rsidR="00FF1D71" w:rsidTr="00D60749">
        <w:tc>
          <w:tcPr>
            <w:tcW w:w="440" w:type="dxa"/>
            <w:gridSpan w:val="4"/>
          </w:tcPr>
          <w:p w:rsidR="00FF1D71" w:rsidRPr="00561AAD" w:rsidRDefault="00986CAC" w:rsidP="007D68D6">
            <w:pPr>
              <w:rPr>
                <w:sz w:val="24"/>
                <w:szCs w:val="24"/>
              </w:rPr>
            </w:pPr>
            <w:r w:rsidRPr="00561AAD">
              <w:rPr>
                <w:sz w:val="24"/>
                <w:szCs w:val="24"/>
              </w:rPr>
              <w:t>3</w:t>
            </w:r>
          </w:p>
        </w:tc>
        <w:tc>
          <w:tcPr>
            <w:tcW w:w="2787" w:type="dxa"/>
            <w:gridSpan w:val="3"/>
          </w:tcPr>
          <w:p w:rsidR="00FF1D71" w:rsidRPr="00561AAD" w:rsidRDefault="00E87D6E" w:rsidP="007D68D6">
            <w:pPr>
              <w:rPr>
                <w:sz w:val="24"/>
                <w:szCs w:val="24"/>
              </w:rPr>
            </w:pPr>
            <w:r w:rsidRPr="00561AAD">
              <w:rPr>
                <w:sz w:val="24"/>
                <w:szCs w:val="24"/>
              </w:rPr>
              <w:t xml:space="preserve">What does Genesis 2 teach about the creation of mankind? </w:t>
            </w:r>
          </w:p>
        </w:tc>
        <w:tc>
          <w:tcPr>
            <w:tcW w:w="7689" w:type="dxa"/>
            <w:gridSpan w:val="3"/>
          </w:tcPr>
          <w:p w:rsidR="00FF1D71" w:rsidRPr="00561AAD" w:rsidRDefault="00A26D0D" w:rsidP="007D68D6">
            <w:pPr>
              <w:rPr>
                <w:sz w:val="24"/>
                <w:szCs w:val="24"/>
              </w:rPr>
            </w:pPr>
            <w:r w:rsidRPr="00561AAD">
              <w:rPr>
                <w:sz w:val="24"/>
                <w:szCs w:val="24"/>
              </w:rPr>
              <w:t>Genesis chapter 2 says</w:t>
            </w:r>
            <w:proofErr w:type="gramStart"/>
            <w:r w:rsidR="00561AAD">
              <w:rPr>
                <w:sz w:val="24"/>
                <w:szCs w:val="24"/>
              </w:rPr>
              <w:t>,</w:t>
            </w:r>
            <w:r w:rsidRPr="00561AAD">
              <w:rPr>
                <w:sz w:val="24"/>
                <w:szCs w:val="24"/>
              </w:rPr>
              <w:t>“</w:t>
            </w:r>
            <w:proofErr w:type="gramEnd"/>
            <w:r w:rsidRPr="00561AAD">
              <w:rPr>
                <w:sz w:val="24"/>
                <w:szCs w:val="24"/>
              </w:rPr>
              <w:t xml:space="preserve"> the Lord God formed a man from the dust of the ground” (Genesis 1:27 NIV) and mad</w:t>
            </w:r>
            <w:r w:rsidR="00561AAD">
              <w:rPr>
                <w:sz w:val="24"/>
                <w:szCs w:val="24"/>
              </w:rPr>
              <w:t>e a woman f</w:t>
            </w:r>
            <w:r w:rsidRPr="00561AAD">
              <w:rPr>
                <w:sz w:val="24"/>
                <w:szCs w:val="24"/>
              </w:rPr>
              <w:t>r</w:t>
            </w:r>
            <w:r w:rsidR="00561AAD">
              <w:rPr>
                <w:sz w:val="24"/>
                <w:szCs w:val="24"/>
              </w:rPr>
              <w:t>o</w:t>
            </w:r>
            <w:r w:rsidRPr="00561AAD">
              <w:rPr>
                <w:sz w:val="24"/>
                <w:szCs w:val="24"/>
              </w:rPr>
              <w:t>m the rib he had taken out of the man</w:t>
            </w:r>
            <w:r w:rsidR="00561AAD">
              <w:rPr>
                <w:sz w:val="24"/>
                <w:szCs w:val="24"/>
              </w:rPr>
              <w:t>.</w:t>
            </w:r>
            <w:r w:rsidRPr="00561AAD">
              <w:rPr>
                <w:sz w:val="24"/>
                <w:szCs w:val="24"/>
              </w:rPr>
              <w:t>” (Genesis 2:22 NIV)</w:t>
            </w:r>
          </w:p>
        </w:tc>
      </w:tr>
      <w:tr w:rsidR="00591FA5" w:rsidTr="00D60749">
        <w:tc>
          <w:tcPr>
            <w:tcW w:w="440" w:type="dxa"/>
            <w:gridSpan w:val="4"/>
          </w:tcPr>
          <w:p w:rsidR="00591FA5" w:rsidRPr="00561AAD" w:rsidRDefault="00986CAC" w:rsidP="007D68D6">
            <w:pPr>
              <w:rPr>
                <w:sz w:val="24"/>
                <w:szCs w:val="24"/>
              </w:rPr>
            </w:pPr>
            <w:r w:rsidRPr="00561AAD">
              <w:rPr>
                <w:sz w:val="24"/>
                <w:szCs w:val="24"/>
              </w:rPr>
              <w:t>4</w:t>
            </w:r>
          </w:p>
        </w:tc>
        <w:tc>
          <w:tcPr>
            <w:tcW w:w="2787" w:type="dxa"/>
            <w:gridSpan w:val="3"/>
          </w:tcPr>
          <w:p w:rsidR="00591FA5" w:rsidRPr="00561AAD" w:rsidRDefault="00E87D6E" w:rsidP="007D68D6">
            <w:pPr>
              <w:rPr>
                <w:sz w:val="24"/>
                <w:szCs w:val="24"/>
              </w:rPr>
            </w:pPr>
            <w:r w:rsidRPr="00561AAD">
              <w:rPr>
                <w:sz w:val="24"/>
                <w:szCs w:val="24"/>
              </w:rPr>
              <w:t xml:space="preserve">Is the fact that God created humans in his image important?  Why? </w:t>
            </w:r>
          </w:p>
        </w:tc>
        <w:tc>
          <w:tcPr>
            <w:tcW w:w="7689" w:type="dxa"/>
            <w:gridSpan w:val="3"/>
          </w:tcPr>
          <w:p w:rsidR="00591FA5" w:rsidRPr="00561AAD" w:rsidRDefault="00591FA5" w:rsidP="00561AAD">
            <w:pPr>
              <w:rPr>
                <w:sz w:val="24"/>
                <w:szCs w:val="24"/>
              </w:rPr>
            </w:pPr>
            <w:r w:rsidRPr="00561AAD">
              <w:rPr>
                <w:sz w:val="24"/>
                <w:szCs w:val="24"/>
              </w:rPr>
              <w:t>The fact that God created h</w:t>
            </w:r>
            <w:r w:rsidR="00561AAD">
              <w:rPr>
                <w:sz w:val="24"/>
                <w:szCs w:val="24"/>
              </w:rPr>
              <w:t xml:space="preserve">umans in his image is important, since for </w:t>
            </w:r>
            <w:r w:rsidRPr="00561AAD">
              <w:rPr>
                <w:sz w:val="24"/>
                <w:szCs w:val="24"/>
              </w:rPr>
              <w:t xml:space="preserve">Christians </w:t>
            </w:r>
            <w:r w:rsidR="00561AAD">
              <w:rPr>
                <w:sz w:val="24"/>
                <w:szCs w:val="24"/>
              </w:rPr>
              <w:t xml:space="preserve">it means </w:t>
            </w:r>
            <w:r w:rsidRPr="00561AAD">
              <w:rPr>
                <w:sz w:val="24"/>
                <w:szCs w:val="24"/>
              </w:rPr>
              <w:t>that humans are special.</w:t>
            </w:r>
            <w:r w:rsidR="00561AAD">
              <w:rPr>
                <w:sz w:val="24"/>
                <w:szCs w:val="24"/>
              </w:rPr>
              <w:t xml:space="preserve"> </w:t>
            </w:r>
            <w:r w:rsidRPr="00561AAD">
              <w:rPr>
                <w:sz w:val="24"/>
                <w:szCs w:val="24"/>
              </w:rPr>
              <w:t xml:space="preserve"> They think humans should behave like God by being loving and fair.</w:t>
            </w:r>
            <w:r w:rsidR="00561AAD">
              <w:rPr>
                <w:sz w:val="24"/>
                <w:szCs w:val="24"/>
              </w:rPr>
              <w:t xml:space="preserve"> </w:t>
            </w:r>
            <w:r w:rsidRPr="00561AAD">
              <w:rPr>
                <w:sz w:val="24"/>
                <w:szCs w:val="24"/>
              </w:rPr>
              <w:t xml:space="preserve"> It also shows that humans are important to God and so everyone should be treated with respect.</w:t>
            </w:r>
          </w:p>
        </w:tc>
      </w:tr>
      <w:tr w:rsidR="00591FA5" w:rsidTr="00D60749">
        <w:tc>
          <w:tcPr>
            <w:tcW w:w="440" w:type="dxa"/>
            <w:gridSpan w:val="4"/>
            <w:shd w:val="clear" w:color="auto" w:fill="F2F2F2" w:themeFill="background1" w:themeFillShade="F2"/>
          </w:tcPr>
          <w:p w:rsidR="00591FA5" w:rsidRPr="00561AAD" w:rsidRDefault="00986CAC" w:rsidP="007D68D6">
            <w:pPr>
              <w:rPr>
                <w:sz w:val="24"/>
                <w:szCs w:val="24"/>
              </w:rPr>
            </w:pPr>
            <w:r w:rsidRPr="00561AAD">
              <w:rPr>
                <w:sz w:val="24"/>
                <w:szCs w:val="24"/>
              </w:rPr>
              <w:t>5</w:t>
            </w:r>
          </w:p>
        </w:tc>
        <w:tc>
          <w:tcPr>
            <w:tcW w:w="2787" w:type="dxa"/>
            <w:gridSpan w:val="3"/>
          </w:tcPr>
          <w:p w:rsidR="00591FA5" w:rsidRPr="00561AAD" w:rsidRDefault="00E87D6E" w:rsidP="007D68D6">
            <w:pPr>
              <w:rPr>
                <w:sz w:val="24"/>
                <w:szCs w:val="24"/>
              </w:rPr>
            </w:pPr>
            <w:r w:rsidRPr="00561AAD">
              <w:rPr>
                <w:sz w:val="24"/>
                <w:szCs w:val="24"/>
              </w:rPr>
              <w:t xml:space="preserve">What does Genesis teach about Adam and Eve ruling?  </w:t>
            </w:r>
          </w:p>
        </w:tc>
        <w:tc>
          <w:tcPr>
            <w:tcW w:w="7689" w:type="dxa"/>
            <w:gridSpan w:val="3"/>
          </w:tcPr>
          <w:p w:rsidR="00591FA5" w:rsidRPr="00561AAD" w:rsidRDefault="00591FA5" w:rsidP="007D68D6">
            <w:pPr>
              <w:rPr>
                <w:sz w:val="24"/>
                <w:szCs w:val="24"/>
              </w:rPr>
            </w:pPr>
            <w:r w:rsidRPr="00561AAD">
              <w:rPr>
                <w:sz w:val="24"/>
                <w:szCs w:val="24"/>
              </w:rPr>
              <w:t>In Genesis 1:28 God told Adam and Eve to</w:t>
            </w:r>
            <w:r w:rsidR="00561AAD">
              <w:rPr>
                <w:sz w:val="24"/>
                <w:szCs w:val="24"/>
              </w:rPr>
              <w:t>, ‘’r</w:t>
            </w:r>
            <w:r w:rsidRPr="00561AAD">
              <w:rPr>
                <w:sz w:val="24"/>
                <w:szCs w:val="24"/>
              </w:rPr>
              <w:t>ule over the fish In the sea and the birds in the sky and over every living creature that moves on the ground.</w:t>
            </w:r>
            <w:r w:rsidR="00561AAD">
              <w:rPr>
                <w:sz w:val="24"/>
                <w:szCs w:val="24"/>
              </w:rPr>
              <w:t>’’</w:t>
            </w:r>
            <w:r w:rsidRPr="00561AAD">
              <w:rPr>
                <w:sz w:val="24"/>
                <w:szCs w:val="24"/>
              </w:rPr>
              <w:t xml:space="preserve"> (NIV). </w:t>
            </w:r>
          </w:p>
        </w:tc>
      </w:tr>
      <w:tr w:rsidR="00E87D6E" w:rsidTr="00D60749">
        <w:tc>
          <w:tcPr>
            <w:tcW w:w="440" w:type="dxa"/>
            <w:gridSpan w:val="4"/>
            <w:shd w:val="clear" w:color="auto" w:fill="F2F2F2" w:themeFill="background1" w:themeFillShade="F2"/>
          </w:tcPr>
          <w:p w:rsidR="00E87D6E" w:rsidRPr="00561AAD" w:rsidRDefault="00986CAC" w:rsidP="007D68D6">
            <w:pPr>
              <w:rPr>
                <w:sz w:val="24"/>
                <w:szCs w:val="24"/>
              </w:rPr>
            </w:pPr>
            <w:r w:rsidRPr="00561AAD">
              <w:rPr>
                <w:sz w:val="24"/>
                <w:szCs w:val="24"/>
              </w:rPr>
              <w:t>6</w:t>
            </w:r>
          </w:p>
        </w:tc>
        <w:tc>
          <w:tcPr>
            <w:tcW w:w="2787" w:type="dxa"/>
            <w:gridSpan w:val="3"/>
          </w:tcPr>
          <w:p w:rsidR="00E87D6E" w:rsidRPr="00561AAD" w:rsidRDefault="00E87D6E" w:rsidP="007D68D6">
            <w:pPr>
              <w:rPr>
                <w:sz w:val="24"/>
                <w:szCs w:val="24"/>
              </w:rPr>
            </w:pPr>
            <w:r w:rsidRPr="00561AAD">
              <w:rPr>
                <w:sz w:val="24"/>
                <w:szCs w:val="24"/>
              </w:rPr>
              <w:t>What do some Chris</w:t>
            </w:r>
            <w:r w:rsidR="00561AAD">
              <w:rPr>
                <w:sz w:val="24"/>
                <w:szCs w:val="24"/>
              </w:rPr>
              <w:t>tians believe about dominion</w:t>
            </w:r>
            <w:r w:rsidRPr="00561AAD">
              <w:rPr>
                <w:sz w:val="24"/>
                <w:szCs w:val="24"/>
              </w:rPr>
              <w:t xml:space="preserve"> and stewardship?</w:t>
            </w:r>
          </w:p>
        </w:tc>
        <w:tc>
          <w:tcPr>
            <w:tcW w:w="7689" w:type="dxa"/>
            <w:gridSpan w:val="3"/>
          </w:tcPr>
          <w:p w:rsidR="00E87D6E" w:rsidRPr="00561AAD" w:rsidRDefault="00561AAD" w:rsidP="007D68D6">
            <w:pPr>
              <w:rPr>
                <w:sz w:val="24"/>
                <w:szCs w:val="24"/>
              </w:rPr>
            </w:pPr>
            <w:r>
              <w:rPr>
                <w:sz w:val="24"/>
                <w:szCs w:val="24"/>
              </w:rPr>
              <w:t>Some Christians believe that God gave humans dominion (p</w:t>
            </w:r>
            <w:r w:rsidR="00E87D6E" w:rsidRPr="00561AAD">
              <w:rPr>
                <w:sz w:val="24"/>
                <w:szCs w:val="24"/>
              </w:rPr>
              <w:t>ower) over his creation and they can use it as they like. However, Genesis 2:15 says</w:t>
            </w:r>
            <w:r>
              <w:rPr>
                <w:sz w:val="24"/>
                <w:szCs w:val="24"/>
              </w:rPr>
              <w:t>,</w:t>
            </w:r>
            <w:r w:rsidR="00E87D6E" w:rsidRPr="00561AAD">
              <w:rPr>
                <w:sz w:val="24"/>
                <w:szCs w:val="24"/>
              </w:rPr>
              <w:t xml:space="preserve"> “the Lord God took the man and put him in the Garden of Eden to work it and take care of it</w:t>
            </w:r>
            <w:r>
              <w:rPr>
                <w:sz w:val="24"/>
                <w:szCs w:val="24"/>
              </w:rPr>
              <w:t>.</w:t>
            </w:r>
            <w:r w:rsidR="00E87D6E" w:rsidRPr="00561AAD">
              <w:rPr>
                <w:sz w:val="24"/>
                <w:szCs w:val="24"/>
              </w:rPr>
              <w:t>” NIV. Many Christians i</w:t>
            </w:r>
            <w:r>
              <w:rPr>
                <w:sz w:val="24"/>
                <w:szCs w:val="24"/>
              </w:rPr>
              <w:t>nterpret this as humans having stewardship of the E</w:t>
            </w:r>
            <w:r w:rsidR="00E87D6E" w:rsidRPr="00561AAD">
              <w:rPr>
                <w:sz w:val="24"/>
                <w:szCs w:val="24"/>
              </w:rPr>
              <w:t>arth and God expects them to care for it.</w:t>
            </w:r>
          </w:p>
        </w:tc>
      </w:tr>
      <w:tr w:rsidR="00FF1D71" w:rsidRPr="008A6F9E" w:rsidTr="007D68D6">
        <w:tc>
          <w:tcPr>
            <w:tcW w:w="10916" w:type="dxa"/>
            <w:gridSpan w:val="10"/>
            <w:shd w:val="clear" w:color="auto" w:fill="000000" w:themeFill="text1"/>
          </w:tcPr>
          <w:p w:rsidR="00FF1D71" w:rsidRPr="007D68D6" w:rsidRDefault="00DA4F27"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The d</w:t>
            </w:r>
            <w:r w:rsidR="00B42E0D" w:rsidRPr="007D68D6">
              <w:rPr>
                <w:b/>
                <w:color w:val="FFFFFF" w:themeColor="background1"/>
                <w:sz w:val="28"/>
                <w:szCs w:val="28"/>
                <w:shd w:val="clear" w:color="auto" w:fill="000000" w:themeFill="text1"/>
              </w:rPr>
              <w:t>ifferent ways to interpret the Creation Story</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440" w:type="dxa"/>
            <w:gridSpan w:val="4"/>
            <w:shd w:val="clear" w:color="auto" w:fill="F2F2F2" w:themeFill="background1" w:themeFillShade="F2"/>
          </w:tcPr>
          <w:p w:rsidR="00FF1D71" w:rsidRDefault="007E7C6D" w:rsidP="007D68D6">
            <w:r>
              <w:t>1</w:t>
            </w:r>
          </w:p>
        </w:tc>
        <w:tc>
          <w:tcPr>
            <w:tcW w:w="2787" w:type="dxa"/>
            <w:gridSpan w:val="3"/>
          </w:tcPr>
          <w:p w:rsidR="00FF1D71" w:rsidRPr="007D68D6" w:rsidRDefault="00DA4F27" w:rsidP="007D68D6">
            <w:pPr>
              <w:rPr>
                <w:sz w:val="24"/>
                <w:szCs w:val="24"/>
              </w:rPr>
            </w:pPr>
            <w:r w:rsidRPr="007D68D6">
              <w:rPr>
                <w:sz w:val="24"/>
                <w:szCs w:val="24"/>
              </w:rPr>
              <w:t xml:space="preserve">Who are creationists and what do they believe? </w:t>
            </w:r>
          </w:p>
        </w:tc>
        <w:tc>
          <w:tcPr>
            <w:tcW w:w="7689" w:type="dxa"/>
            <w:gridSpan w:val="3"/>
          </w:tcPr>
          <w:p w:rsidR="00FF1D71" w:rsidRPr="007D68D6" w:rsidRDefault="0012261E" w:rsidP="007D68D6">
            <w:pPr>
              <w:rPr>
                <w:sz w:val="24"/>
                <w:szCs w:val="24"/>
              </w:rPr>
            </w:pPr>
            <w:r w:rsidRPr="007D68D6">
              <w:rPr>
                <w:sz w:val="24"/>
                <w:szCs w:val="24"/>
              </w:rPr>
              <w:t>So</w:t>
            </w:r>
            <w:r w:rsidR="00561AAD">
              <w:rPr>
                <w:sz w:val="24"/>
                <w:szCs w:val="24"/>
              </w:rPr>
              <w:t>me Christians take the creation</w:t>
            </w:r>
            <w:r w:rsidRPr="007D68D6">
              <w:rPr>
                <w:sz w:val="24"/>
                <w:szCs w:val="24"/>
              </w:rPr>
              <w:t xml:space="preserve"> story literally – they are known as creationists.</w:t>
            </w:r>
            <w:r w:rsidR="00561AAD">
              <w:rPr>
                <w:sz w:val="24"/>
                <w:szCs w:val="24"/>
              </w:rPr>
              <w:t xml:space="preserve"> </w:t>
            </w:r>
            <w:r w:rsidRPr="007D68D6">
              <w:rPr>
                <w:sz w:val="24"/>
                <w:szCs w:val="24"/>
              </w:rPr>
              <w:t xml:space="preserve"> They believe that the process took six days and humans are descended from Adam and Eve.</w:t>
            </w:r>
          </w:p>
        </w:tc>
      </w:tr>
      <w:tr w:rsidR="00FF1D71" w:rsidTr="00D60749">
        <w:tc>
          <w:tcPr>
            <w:tcW w:w="440" w:type="dxa"/>
            <w:gridSpan w:val="4"/>
            <w:shd w:val="clear" w:color="auto" w:fill="F2F2F2" w:themeFill="background1" w:themeFillShade="F2"/>
          </w:tcPr>
          <w:p w:rsidR="00FF1D71" w:rsidRDefault="007E7C6D" w:rsidP="007D68D6">
            <w:r>
              <w:t>2</w:t>
            </w:r>
          </w:p>
        </w:tc>
        <w:tc>
          <w:tcPr>
            <w:tcW w:w="2787" w:type="dxa"/>
            <w:gridSpan w:val="3"/>
          </w:tcPr>
          <w:p w:rsidR="00FF1D71" w:rsidRPr="007D68D6" w:rsidRDefault="00DA4F27" w:rsidP="007D68D6">
            <w:pPr>
              <w:rPr>
                <w:sz w:val="24"/>
                <w:szCs w:val="24"/>
              </w:rPr>
            </w:pPr>
            <w:r w:rsidRPr="007D68D6">
              <w:rPr>
                <w:sz w:val="24"/>
                <w:szCs w:val="24"/>
              </w:rPr>
              <w:t xml:space="preserve">How do liberal Christians interpret the Bible events? </w:t>
            </w:r>
          </w:p>
        </w:tc>
        <w:tc>
          <w:tcPr>
            <w:tcW w:w="7689" w:type="dxa"/>
            <w:gridSpan w:val="3"/>
          </w:tcPr>
          <w:p w:rsidR="00FF1D71" w:rsidRPr="007D68D6" w:rsidRDefault="0012261E" w:rsidP="00561AAD">
            <w:pPr>
              <w:rPr>
                <w:sz w:val="24"/>
                <w:szCs w:val="24"/>
              </w:rPr>
            </w:pPr>
            <w:r w:rsidRPr="007D68D6">
              <w:rPr>
                <w:sz w:val="24"/>
                <w:szCs w:val="24"/>
              </w:rPr>
              <w:t xml:space="preserve">Other Christians are more liberal in their understanding of the </w:t>
            </w:r>
            <w:r w:rsidR="00561AAD">
              <w:rPr>
                <w:sz w:val="24"/>
                <w:szCs w:val="24"/>
              </w:rPr>
              <w:t>B</w:t>
            </w:r>
            <w:r w:rsidRPr="007D68D6">
              <w:rPr>
                <w:sz w:val="24"/>
                <w:szCs w:val="24"/>
              </w:rPr>
              <w:t>ible</w:t>
            </w:r>
            <w:r w:rsidR="00561AAD">
              <w:rPr>
                <w:sz w:val="24"/>
                <w:szCs w:val="24"/>
              </w:rPr>
              <w:t>’</w:t>
            </w:r>
            <w:r w:rsidRPr="007D68D6">
              <w:rPr>
                <w:sz w:val="24"/>
                <w:szCs w:val="24"/>
              </w:rPr>
              <w:t xml:space="preserve">s events. They view Genesis as more of a parable or a symbolic </w:t>
            </w:r>
            <w:r w:rsidR="00561AAD">
              <w:rPr>
                <w:sz w:val="24"/>
                <w:szCs w:val="24"/>
              </w:rPr>
              <w:t>description;</w:t>
            </w:r>
            <w:r w:rsidRPr="007D68D6">
              <w:rPr>
                <w:sz w:val="24"/>
                <w:szCs w:val="24"/>
              </w:rPr>
              <w:t xml:space="preserve"> they acknowledge God as the creator</w:t>
            </w:r>
            <w:r w:rsidR="00561AAD">
              <w:rPr>
                <w:sz w:val="24"/>
                <w:szCs w:val="24"/>
              </w:rPr>
              <w:t>,</w:t>
            </w:r>
            <w:r w:rsidRPr="007D68D6">
              <w:rPr>
                <w:sz w:val="24"/>
                <w:szCs w:val="24"/>
              </w:rPr>
              <w:t xml:space="preserve"> but are open to other</w:t>
            </w:r>
            <w:r w:rsidR="00561AAD">
              <w:rPr>
                <w:sz w:val="24"/>
                <w:szCs w:val="24"/>
              </w:rPr>
              <w:t xml:space="preserve"> theories such as the Big B</w:t>
            </w:r>
            <w:r w:rsidRPr="007D68D6">
              <w:rPr>
                <w:sz w:val="24"/>
                <w:szCs w:val="24"/>
              </w:rPr>
              <w:t>ang theory and evolution.</w:t>
            </w:r>
            <w:r w:rsidR="00561AAD">
              <w:rPr>
                <w:sz w:val="24"/>
                <w:szCs w:val="24"/>
              </w:rPr>
              <w:t xml:space="preserve"> These t</w:t>
            </w:r>
            <w:r w:rsidR="004D742A" w:rsidRPr="007D68D6">
              <w:rPr>
                <w:sz w:val="24"/>
                <w:szCs w:val="24"/>
              </w:rPr>
              <w:t>heories can offer more information to Christians about how God made the universe. The Roman Catholic Church has accepted both theories.</w:t>
            </w:r>
          </w:p>
        </w:tc>
      </w:tr>
      <w:tr w:rsidR="00FF1D71" w:rsidTr="00D60749">
        <w:tc>
          <w:tcPr>
            <w:tcW w:w="440" w:type="dxa"/>
            <w:gridSpan w:val="4"/>
            <w:shd w:val="clear" w:color="auto" w:fill="F2F2F2" w:themeFill="background1" w:themeFillShade="F2"/>
          </w:tcPr>
          <w:p w:rsidR="00FF1D71" w:rsidRDefault="007E7C6D" w:rsidP="007D68D6">
            <w:r>
              <w:lastRenderedPageBreak/>
              <w:t>3</w:t>
            </w:r>
          </w:p>
        </w:tc>
        <w:tc>
          <w:tcPr>
            <w:tcW w:w="2787" w:type="dxa"/>
            <w:gridSpan w:val="3"/>
          </w:tcPr>
          <w:p w:rsidR="00FF1D71" w:rsidRPr="007D68D6" w:rsidRDefault="00DA4F27" w:rsidP="007D68D6">
            <w:pPr>
              <w:rPr>
                <w:sz w:val="24"/>
                <w:szCs w:val="24"/>
              </w:rPr>
            </w:pPr>
            <w:r w:rsidRPr="007D68D6">
              <w:rPr>
                <w:sz w:val="24"/>
                <w:szCs w:val="24"/>
              </w:rPr>
              <w:t xml:space="preserve">How can the creation story help Christians to further understand </w:t>
            </w:r>
          </w:p>
        </w:tc>
        <w:tc>
          <w:tcPr>
            <w:tcW w:w="7689" w:type="dxa"/>
            <w:gridSpan w:val="3"/>
          </w:tcPr>
          <w:p w:rsidR="00FF1D71" w:rsidRPr="007D68D6" w:rsidRDefault="004D742A" w:rsidP="007D68D6">
            <w:pPr>
              <w:rPr>
                <w:sz w:val="24"/>
                <w:szCs w:val="24"/>
              </w:rPr>
            </w:pPr>
            <w:r w:rsidRPr="007D68D6">
              <w:rPr>
                <w:sz w:val="24"/>
                <w:szCs w:val="24"/>
              </w:rPr>
              <w:t>The creation story can help Christians further understand God</w:t>
            </w:r>
            <w:r w:rsidR="00561AAD">
              <w:rPr>
                <w:sz w:val="24"/>
                <w:szCs w:val="24"/>
              </w:rPr>
              <w:t>’s</w:t>
            </w:r>
            <w:r w:rsidRPr="007D68D6">
              <w:rPr>
                <w:sz w:val="24"/>
                <w:szCs w:val="24"/>
              </w:rPr>
              <w:t xml:space="preserve"> nature. God is eternal as he made time and was present prior to it. He is omnipotent as he created the universe through words. God</w:t>
            </w:r>
            <w:r w:rsidR="00561AAD">
              <w:rPr>
                <w:sz w:val="24"/>
                <w:szCs w:val="24"/>
              </w:rPr>
              <w:t xml:space="preserve">’s benevolence </w:t>
            </w:r>
            <w:r w:rsidRPr="007D68D6">
              <w:rPr>
                <w:sz w:val="24"/>
                <w:szCs w:val="24"/>
              </w:rPr>
              <w:t>can be seen through creation too as he brought humankind to life and gave them the world.</w:t>
            </w:r>
          </w:p>
        </w:tc>
      </w:tr>
      <w:tr w:rsidR="00FF1D71" w:rsidRPr="008A6F9E" w:rsidTr="007D68D6">
        <w:tc>
          <w:tcPr>
            <w:tcW w:w="10916" w:type="dxa"/>
            <w:gridSpan w:val="10"/>
            <w:shd w:val="clear" w:color="auto" w:fill="000000" w:themeFill="text1"/>
          </w:tcPr>
          <w:p w:rsidR="00FF1D71" w:rsidRPr="007D68D6" w:rsidRDefault="00266C17"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Free Will l</w:t>
            </w:r>
            <w:r w:rsidR="00BD3FD0" w:rsidRPr="007D68D6">
              <w:rPr>
                <w:b/>
                <w:color w:val="FFFFFF" w:themeColor="background1"/>
                <w:sz w:val="28"/>
                <w:szCs w:val="28"/>
                <w:shd w:val="clear" w:color="auto" w:fill="000000" w:themeFill="text1"/>
              </w:rPr>
              <w:t>e</w:t>
            </w:r>
            <w:r w:rsidRPr="007D68D6">
              <w:rPr>
                <w:b/>
                <w:color w:val="FFFFFF" w:themeColor="background1"/>
                <w:sz w:val="28"/>
                <w:szCs w:val="28"/>
                <w:shd w:val="clear" w:color="auto" w:fill="000000" w:themeFill="text1"/>
              </w:rPr>
              <w:t>a</w:t>
            </w:r>
            <w:r w:rsidR="00BD3FD0" w:rsidRPr="007D68D6">
              <w:rPr>
                <w:b/>
                <w:color w:val="FFFFFF" w:themeColor="background1"/>
                <w:sz w:val="28"/>
                <w:szCs w:val="28"/>
                <w:shd w:val="clear" w:color="auto" w:fill="000000" w:themeFill="text1"/>
              </w:rPr>
              <w:t>d</w:t>
            </w:r>
            <w:r w:rsidRPr="007D68D6">
              <w:rPr>
                <w:b/>
                <w:color w:val="FFFFFF" w:themeColor="background1"/>
                <w:sz w:val="28"/>
                <w:szCs w:val="28"/>
                <w:shd w:val="clear" w:color="auto" w:fill="000000" w:themeFill="text1"/>
              </w:rPr>
              <w:t>s to e</w:t>
            </w:r>
            <w:r w:rsidR="00BD3FD0" w:rsidRPr="007D68D6">
              <w:rPr>
                <w:b/>
                <w:color w:val="FFFFFF" w:themeColor="background1"/>
                <w:sz w:val="28"/>
                <w:szCs w:val="28"/>
                <w:shd w:val="clear" w:color="auto" w:fill="000000" w:themeFill="text1"/>
              </w:rPr>
              <w:t>vil entering the World</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986CAC" w:rsidP="007D68D6">
            <w:r>
              <w:t>1</w:t>
            </w:r>
          </w:p>
        </w:tc>
        <w:tc>
          <w:tcPr>
            <w:tcW w:w="2888" w:type="dxa"/>
            <w:gridSpan w:val="4"/>
          </w:tcPr>
          <w:p w:rsidR="00FF1D71" w:rsidRPr="007D68D6" w:rsidRDefault="002A7AFD" w:rsidP="007D68D6">
            <w:pPr>
              <w:rPr>
                <w:sz w:val="24"/>
                <w:szCs w:val="24"/>
              </w:rPr>
            </w:pPr>
            <w:r w:rsidRPr="007D68D6">
              <w:rPr>
                <w:sz w:val="24"/>
                <w:szCs w:val="24"/>
              </w:rPr>
              <w:t xml:space="preserve">What does Christianity teach about evil that entered the world? </w:t>
            </w:r>
          </w:p>
        </w:tc>
        <w:tc>
          <w:tcPr>
            <w:tcW w:w="7689" w:type="dxa"/>
            <w:gridSpan w:val="3"/>
          </w:tcPr>
          <w:p w:rsidR="00FF1D71" w:rsidRPr="007D68D6" w:rsidRDefault="00BD3FD0" w:rsidP="00561AAD">
            <w:pPr>
              <w:rPr>
                <w:sz w:val="24"/>
                <w:szCs w:val="24"/>
              </w:rPr>
            </w:pPr>
            <w:r w:rsidRPr="007D68D6">
              <w:rPr>
                <w:sz w:val="24"/>
                <w:szCs w:val="24"/>
              </w:rPr>
              <w:t>Christianity teaches that evil entered the world as a r</w:t>
            </w:r>
            <w:r w:rsidR="00561AAD">
              <w:rPr>
                <w:sz w:val="24"/>
                <w:szCs w:val="24"/>
              </w:rPr>
              <w:t>esult of Adam and Eve giving in</w:t>
            </w:r>
            <w:r w:rsidRPr="007D68D6">
              <w:rPr>
                <w:sz w:val="24"/>
                <w:szCs w:val="24"/>
              </w:rPr>
              <w:t xml:space="preserve">to temptation in the Garden of Eden – they disobeyed God by eating the fruit of the tree of knowledge. </w:t>
            </w:r>
            <w:r w:rsidR="00561AAD">
              <w:rPr>
                <w:sz w:val="24"/>
                <w:szCs w:val="24"/>
              </w:rPr>
              <w:t>Christians refer to this action as ‘the f</w:t>
            </w:r>
            <w:r w:rsidRPr="007D68D6">
              <w:rPr>
                <w:sz w:val="24"/>
                <w:szCs w:val="24"/>
              </w:rPr>
              <w:t>all.</w:t>
            </w:r>
            <w:r w:rsidR="00561AAD">
              <w:rPr>
                <w:sz w:val="24"/>
                <w:szCs w:val="24"/>
              </w:rPr>
              <w:t>’</w:t>
            </w:r>
          </w:p>
        </w:tc>
      </w:tr>
      <w:tr w:rsidR="00FF1D71" w:rsidTr="00D60749">
        <w:tc>
          <w:tcPr>
            <w:tcW w:w="339" w:type="dxa"/>
            <w:gridSpan w:val="3"/>
            <w:shd w:val="clear" w:color="auto" w:fill="F2F2F2" w:themeFill="background1" w:themeFillShade="F2"/>
          </w:tcPr>
          <w:p w:rsidR="00FF1D71" w:rsidRDefault="00986CAC" w:rsidP="007D68D6">
            <w:r>
              <w:t>2</w:t>
            </w:r>
          </w:p>
        </w:tc>
        <w:tc>
          <w:tcPr>
            <w:tcW w:w="2888" w:type="dxa"/>
            <w:gridSpan w:val="4"/>
          </w:tcPr>
          <w:p w:rsidR="00FF1D71" w:rsidRPr="007D68D6" w:rsidRDefault="002A7AFD" w:rsidP="007D68D6">
            <w:pPr>
              <w:rPr>
                <w:sz w:val="24"/>
                <w:szCs w:val="24"/>
              </w:rPr>
            </w:pPr>
            <w:r w:rsidRPr="007D68D6">
              <w:rPr>
                <w:sz w:val="24"/>
                <w:szCs w:val="24"/>
              </w:rPr>
              <w:t xml:space="preserve">What is original sin? </w:t>
            </w:r>
          </w:p>
        </w:tc>
        <w:tc>
          <w:tcPr>
            <w:tcW w:w="7689" w:type="dxa"/>
            <w:gridSpan w:val="3"/>
          </w:tcPr>
          <w:p w:rsidR="00FF1D71" w:rsidRPr="007D68D6" w:rsidRDefault="00561AAD" w:rsidP="007D68D6">
            <w:pPr>
              <w:rPr>
                <w:sz w:val="24"/>
                <w:szCs w:val="24"/>
              </w:rPr>
            </w:pPr>
            <w:r>
              <w:rPr>
                <w:sz w:val="24"/>
                <w:szCs w:val="24"/>
              </w:rPr>
              <w:t>After the f</w:t>
            </w:r>
            <w:r w:rsidR="009F2313" w:rsidRPr="007D68D6">
              <w:rPr>
                <w:sz w:val="24"/>
                <w:szCs w:val="24"/>
              </w:rPr>
              <w:t>all every human being was born with a flawed nature, capable of causing suffering – this is the idea of original sin</w:t>
            </w:r>
            <w:r>
              <w:rPr>
                <w:sz w:val="24"/>
                <w:szCs w:val="24"/>
              </w:rPr>
              <w:t>.</w:t>
            </w:r>
          </w:p>
        </w:tc>
      </w:tr>
      <w:tr w:rsidR="00FF1D71" w:rsidTr="00D60749">
        <w:tc>
          <w:tcPr>
            <w:tcW w:w="339" w:type="dxa"/>
            <w:gridSpan w:val="3"/>
            <w:shd w:val="clear" w:color="auto" w:fill="F2F2F2" w:themeFill="background1" w:themeFillShade="F2"/>
          </w:tcPr>
          <w:p w:rsidR="00FF1D71" w:rsidRDefault="00986CAC" w:rsidP="007D68D6">
            <w:r>
              <w:t>3</w:t>
            </w:r>
          </w:p>
        </w:tc>
        <w:tc>
          <w:tcPr>
            <w:tcW w:w="2888" w:type="dxa"/>
            <w:gridSpan w:val="4"/>
          </w:tcPr>
          <w:p w:rsidR="00FF1D71" w:rsidRPr="007D68D6" w:rsidRDefault="002A7AFD" w:rsidP="007D68D6">
            <w:pPr>
              <w:rPr>
                <w:sz w:val="24"/>
                <w:szCs w:val="24"/>
              </w:rPr>
            </w:pPr>
            <w:r w:rsidRPr="007D68D6">
              <w:rPr>
                <w:sz w:val="24"/>
                <w:szCs w:val="24"/>
              </w:rPr>
              <w:t xml:space="preserve">What do Christians believe about free will? </w:t>
            </w:r>
          </w:p>
        </w:tc>
        <w:tc>
          <w:tcPr>
            <w:tcW w:w="7689" w:type="dxa"/>
            <w:gridSpan w:val="3"/>
          </w:tcPr>
          <w:p w:rsidR="00FF1D71" w:rsidRPr="007D68D6" w:rsidRDefault="009F2313" w:rsidP="007D68D6">
            <w:pPr>
              <w:rPr>
                <w:sz w:val="24"/>
                <w:szCs w:val="24"/>
              </w:rPr>
            </w:pPr>
            <w:r w:rsidRPr="007D68D6">
              <w:rPr>
                <w:sz w:val="24"/>
                <w:szCs w:val="24"/>
              </w:rPr>
              <w:t xml:space="preserve">Christians believe God created humans with free will  - </w:t>
            </w:r>
            <w:proofErr w:type="spellStart"/>
            <w:r w:rsidRPr="007D68D6">
              <w:rPr>
                <w:sz w:val="24"/>
                <w:szCs w:val="24"/>
              </w:rPr>
              <w:t>its</w:t>
            </w:r>
            <w:proofErr w:type="spellEnd"/>
            <w:r w:rsidRPr="007D68D6">
              <w:rPr>
                <w:sz w:val="24"/>
                <w:szCs w:val="24"/>
              </w:rPr>
              <w:t xml:space="preserve"> up to them to choose whether they perform evil deeds or not, just as it was up to Adam and Eve whether to give in to temptation or not. Good is the opposite of evil and since God I good Christians try to follow his example.</w:t>
            </w:r>
          </w:p>
        </w:tc>
      </w:tr>
      <w:tr w:rsidR="00FF1D71" w:rsidRPr="008A6F9E" w:rsidTr="007D68D6">
        <w:tc>
          <w:tcPr>
            <w:tcW w:w="10916" w:type="dxa"/>
            <w:gridSpan w:val="10"/>
            <w:shd w:val="clear" w:color="auto" w:fill="000000" w:themeFill="text1"/>
          </w:tcPr>
          <w:p w:rsidR="00FF1D71" w:rsidRPr="007D68D6" w:rsidRDefault="007D68D6" w:rsidP="007D68D6">
            <w:pPr>
              <w:tabs>
                <w:tab w:val="left" w:pos="5932"/>
                <w:tab w:val="left" w:pos="8049"/>
              </w:tabs>
              <w:rPr>
                <w:b/>
                <w:color w:val="FFFFFF" w:themeColor="background1"/>
                <w:sz w:val="28"/>
                <w:szCs w:val="28"/>
              </w:rPr>
            </w:pPr>
            <w:r>
              <w:rPr>
                <w:b/>
                <w:color w:val="FFFFFF" w:themeColor="background1"/>
                <w:sz w:val="28"/>
                <w:szCs w:val="28"/>
                <w:shd w:val="clear" w:color="auto" w:fill="000000" w:themeFill="text1"/>
              </w:rPr>
              <w:t>Evil can be either Human (man)</w:t>
            </w:r>
            <w:r w:rsidR="00A93178" w:rsidRPr="007D68D6">
              <w:rPr>
                <w:b/>
                <w:color w:val="FFFFFF" w:themeColor="background1"/>
                <w:sz w:val="28"/>
                <w:szCs w:val="28"/>
                <w:shd w:val="clear" w:color="auto" w:fill="000000" w:themeFill="text1"/>
              </w:rPr>
              <w:t xml:space="preserve"> Made or Natural </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986CAC" w:rsidP="007D68D6">
            <w:r>
              <w:t>1</w:t>
            </w:r>
          </w:p>
        </w:tc>
        <w:tc>
          <w:tcPr>
            <w:tcW w:w="2888" w:type="dxa"/>
            <w:gridSpan w:val="4"/>
          </w:tcPr>
          <w:p w:rsidR="00FF1D71" w:rsidRPr="007D68D6" w:rsidRDefault="002A7AFD" w:rsidP="007D68D6">
            <w:pPr>
              <w:rPr>
                <w:sz w:val="24"/>
                <w:szCs w:val="24"/>
              </w:rPr>
            </w:pPr>
            <w:r w:rsidRPr="007D68D6">
              <w:rPr>
                <w:sz w:val="24"/>
                <w:szCs w:val="24"/>
              </w:rPr>
              <w:t>What are the two types of evil?</w:t>
            </w:r>
          </w:p>
        </w:tc>
        <w:tc>
          <w:tcPr>
            <w:tcW w:w="7689" w:type="dxa"/>
            <w:gridSpan w:val="3"/>
          </w:tcPr>
          <w:p w:rsidR="00FF1D71" w:rsidRPr="007D68D6" w:rsidRDefault="00A93178" w:rsidP="007D68D6">
            <w:pPr>
              <w:rPr>
                <w:sz w:val="24"/>
                <w:szCs w:val="24"/>
              </w:rPr>
            </w:pPr>
            <w:r w:rsidRPr="007D68D6">
              <w:rPr>
                <w:sz w:val="24"/>
                <w:szCs w:val="24"/>
              </w:rPr>
              <w:t>Evil and suffering can be divided into two type</w:t>
            </w:r>
            <w:r w:rsidR="002A7AFD" w:rsidRPr="007D68D6">
              <w:rPr>
                <w:sz w:val="24"/>
                <w:szCs w:val="24"/>
              </w:rPr>
              <w:t>s:</w:t>
            </w:r>
            <w:r w:rsidRPr="007D68D6">
              <w:rPr>
                <w:sz w:val="24"/>
                <w:szCs w:val="24"/>
              </w:rPr>
              <w:t xml:space="preserve"> Moral </w:t>
            </w:r>
            <w:r w:rsidR="00C375D5" w:rsidRPr="007D68D6">
              <w:rPr>
                <w:sz w:val="24"/>
                <w:szCs w:val="24"/>
              </w:rPr>
              <w:t>(human</w:t>
            </w:r>
            <w:r w:rsidRPr="007D68D6">
              <w:rPr>
                <w:sz w:val="24"/>
                <w:szCs w:val="24"/>
              </w:rPr>
              <w:t xml:space="preserve"> – made)</w:t>
            </w:r>
            <w:r w:rsidR="00C375D5" w:rsidRPr="007D68D6">
              <w:rPr>
                <w:sz w:val="24"/>
                <w:szCs w:val="24"/>
              </w:rPr>
              <w:t xml:space="preserve"> Evil, When suffering is brought about by </w:t>
            </w:r>
            <w:r w:rsidR="002A7AFD" w:rsidRPr="007D68D6">
              <w:rPr>
                <w:sz w:val="24"/>
                <w:szCs w:val="24"/>
              </w:rPr>
              <w:t xml:space="preserve">the cruel actions of people </w:t>
            </w:r>
            <w:r w:rsidR="00C375D5" w:rsidRPr="007D68D6">
              <w:rPr>
                <w:sz w:val="24"/>
                <w:szCs w:val="24"/>
              </w:rPr>
              <w:t xml:space="preserve">and Natural Evil such as </w:t>
            </w:r>
            <w:r w:rsidR="002A7AFD" w:rsidRPr="007D68D6">
              <w:rPr>
                <w:sz w:val="24"/>
                <w:szCs w:val="24"/>
              </w:rPr>
              <w:t>diseases,</w:t>
            </w:r>
            <w:r w:rsidR="00C375D5" w:rsidRPr="007D68D6">
              <w:rPr>
                <w:sz w:val="24"/>
                <w:szCs w:val="24"/>
              </w:rPr>
              <w:t xml:space="preserve"> floods </w:t>
            </w:r>
            <w:r w:rsidR="002A7AFD" w:rsidRPr="007D68D6">
              <w:rPr>
                <w:sz w:val="24"/>
                <w:szCs w:val="24"/>
              </w:rPr>
              <w:t xml:space="preserve">and </w:t>
            </w:r>
            <w:r w:rsidR="00C375D5" w:rsidRPr="007D68D6">
              <w:rPr>
                <w:sz w:val="24"/>
                <w:szCs w:val="24"/>
              </w:rPr>
              <w:t>earthquakes.</w:t>
            </w:r>
          </w:p>
        </w:tc>
      </w:tr>
      <w:tr w:rsidR="00FF1D71" w:rsidRPr="008A6F9E" w:rsidTr="007D68D6">
        <w:tc>
          <w:tcPr>
            <w:tcW w:w="10916" w:type="dxa"/>
            <w:gridSpan w:val="10"/>
            <w:shd w:val="clear" w:color="auto" w:fill="000000" w:themeFill="text1"/>
          </w:tcPr>
          <w:p w:rsidR="00FF1D71" w:rsidRPr="007D68D6" w:rsidRDefault="00A30850"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Evil can lead People to Question their Faith</w:t>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DB6C0A" w:rsidP="007D68D6">
            <w:r>
              <w:t>1</w:t>
            </w:r>
          </w:p>
        </w:tc>
        <w:tc>
          <w:tcPr>
            <w:tcW w:w="3030" w:type="dxa"/>
            <w:gridSpan w:val="5"/>
          </w:tcPr>
          <w:p w:rsidR="00FF1D71" w:rsidRPr="007D68D6" w:rsidRDefault="002A7AFD" w:rsidP="007D68D6">
            <w:pPr>
              <w:rPr>
                <w:sz w:val="24"/>
                <w:szCs w:val="24"/>
              </w:rPr>
            </w:pPr>
            <w:r w:rsidRPr="007D68D6">
              <w:rPr>
                <w:sz w:val="24"/>
                <w:szCs w:val="24"/>
              </w:rPr>
              <w:t xml:space="preserve">What does evil and suffering do to some people and their belief in God? </w:t>
            </w:r>
          </w:p>
        </w:tc>
        <w:tc>
          <w:tcPr>
            <w:tcW w:w="7547" w:type="dxa"/>
            <w:gridSpan w:val="2"/>
          </w:tcPr>
          <w:p w:rsidR="00FF1D71" w:rsidRPr="007D68D6" w:rsidRDefault="00A30850" w:rsidP="007D68D6">
            <w:pPr>
              <w:rPr>
                <w:sz w:val="24"/>
                <w:szCs w:val="24"/>
              </w:rPr>
            </w:pPr>
            <w:r w:rsidRPr="007D68D6">
              <w:rPr>
                <w:sz w:val="24"/>
                <w:szCs w:val="24"/>
              </w:rPr>
              <w:t>Evil and suffering may lead some people to question their belief in God – or even to reject their faith.</w:t>
            </w:r>
          </w:p>
        </w:tc>
      </w:tr>
      <w:tr w:rsidR="00FF1D71" w:rsidTr="00D60749">
        <w:tc>
          <w:tcPr>
            <w:tcW w:w="339" w:type="dxa"/>
            <w:gridSpan w:val="3"/>
            <w:shd w:val="clear" w:color="auto" w:fill="F2F2F2" w:themeFill="background1" w:themeFillShade="F2"/>
          </w:tcPr>
          <w:p w:rsidR="00FF1D71" w:rsidRDefault="00DB6C0A" w:rsidP="007D68D6">
            <w:r>
              <w:t>2</w:t>
            </w:r>
          </w:p>
        </w:tc>
        <w:tc>
          <w:tcPr>
            <w:tcW w:w="3030" w:type="dxa"/>
            <w:gridSpan w:val="5"/>
          </w:tcPr>
          <w:p w:rsidR="00FF1D71" w:rsidRPr="007D68D6" w:rsidRDefault="002A7AFD" w:rsidP="007D68D6">
            <w:pPr>
              <w:rPr>
                <w:sz w:val="24"/>
                <w:szCs w:val="24"/>
              </w:rPr>
            </w:pPr>
            <w:r w:rsidRPr="007D68D6">
              <w:rPr>
                <w:sz w:val="24"/>
                <w:szCs w:val="24"/>
              </w:rPr>
              <w:t xml:space="preserve">What do some Christians say about the existence of suffering? </w:t>
            </w:r>
          </w:p>
        </w:tc>
        <w:tc>
          <w:tcPr>
            <w:tcW w:w="7547" w:type="dxa"/>
            <w:gridSpan w:val="2"/>
          </w:tcPr>
          <w:p w:rsidR="00FF1D71" w:rsidRPr="007D68D6" w:rsidRDefault="00A30850" w:rsidP="007D68D6">
            <w:pPr>
              <w:rPr>
                <w:sz w:val="24"/>
                <w:szCs w:val="24"/>
              </w:rPr>
            </w:pPr>
            <w:r w:rsidRPr="007D68D6">
              <w:rPr>
                <w:sz w:val="24"/>
                <w:szCs w:val="24"/>
              </w:rPr>
              <w:t>Some might say that since suffering exists God can’t be both benevolent and omnipoten</w:t>
            </w:r>
            <w:r w:rsidR="00561AAD">
              <w:rPr>
                <w:sz w:val="24"/>
                <w:szCs w:val="24"/>
              </w:rPr>
              <w:t>t – a loving and all powerful G</w:t>
            </w:r>
            <w:r w:rsidRPr="007D68D6">
              <w:rPr>
                <w:sz w:val="24"/>
                <w:szCs w:val="24"/>
              </w:rPr>
              <w:t>od wouldn’t allow it to happen, they night argue that he doesn’t exist or that he can’t have the characteristic</w:t>
            </w:r>
            <w:r w:rsidR="00561AAD">
              <w:rPr>
                <w:sz w:val="24"/>
                <w:szCs w:val="24"/>
              </w:rPr>
              <w:t xml:space="preserve"> of </w:t>
            </w:r>
            <w:proofErr w:type="spellStart"/>
            <w:r w:rsidR="00561AAD">
              <w:rPr>
                <w:sz w:val="24"/>
                <w:szCs w:val="24"/>
              </w:rPr>
              <w:t>omni</w:t>
            </w:r>
            <w:proofErr w:type="spellEnd"/>
            <w:r w:rsidR="00561AAD">
              <w:rPr>
                <w:sz w:val="24"/>
                <w:szCs w:val="24"/>
              </w:rPr>
              <w:t xml:space="preserve">-benevolence </w:t>
            </w:r>
            <w:r w:rsidRPr="007D68D6">
              <w:rPr>
                <w:sz w:val="24"/>
                <w:szCs w:val="24"/>
              </w:rPr>
              <w:t>that believers say he has.</w:t>
            </w:r>
          </w:p>
        </w:tc>
      </w:tr>
      <w:tr w:rsidR="00FF1D71" w:rsidTr="00D60749">
        <w:tc>
          <w:tcPr>
            <w:tcW w:w="339" w:type="dxa"/>
            <w:gridSpan w:val="3"/>
            <w:shd w:val="clear" w:color="auto" w:fill="F2F2F2" w:themeFill="background1" w:themeFillShade="F2"/>
          </w:tcPr>
          <w:p w:rsidR="00FF1D71" w:rsidRDefault="00DB6C0A" w:rsidP="007D68D6">
            <w:r>
              <w:t>3</w:t>
            </w:r>
          </w:p>
        </w:tc>
        <w:tc>
          <w:tcPr>
            <w:tcW w:w="3030" w:type="dxa"/>
            <w:gridSpan w:val="5"/>
          </w:tcPr>
          <w:p w:rsidR="00FF1D71" w:rsidRPr="007D68D6" w:rsidRDefault="002A7AFD" w:rsidP="007D68D6">
            <w:pPr>
              <w:rPr>
                <w:sz w:val="24"/>
                <w:szCs w:val="24"/>
              </w:rPr>
            </w:pPr>
            <w:r w:rsidRPr="007D68D6">
              <w:rPr>
                <w:sz w:val="24"/>
                <w:szCs w:val="24"/>
              </w:rPr>
              <w:t xml:space="preserve">How might some Christians justify the existence of evil and God? </w:t>
            </w:r>
          </w:p>
        </w:tc>
        <w:tc>
          <w:tcPr>
            <w:tcW w:w="7547" w:type="dxa"/>
            <w:gridSpan w:val="2"/>
          </w:tcPr>
          <w:p w:rsidR="00FF1D71" w:rsidRPr="007D68D6" w:rsidRDefault="003E7AD2" w:rsidP="007D68D6">
            <w:pPr>
              <w:rPr>
                <w:sz w:val="24"/>
                <w:szCs w:val="24"/>
              </w:rPr>
            </w:pPr>
            <w:r w:rsidRPr="007D68D6">
              <w:rPr>
                <w:sz w:val="24"/>
                <w:szCs w:val="24"/>
              </w:rPr>
              <w:t>But others would say that although God has these characteristics he gave people free will and so doesn’t interfere. Or some may say that he wants to help but is not powerful enough.</w:t>
            </w:r>
          </w:p>
        </w:tc>
      </w:tr>
      <w:tr w:rsidR="003E7AD2" w:rsidTr="00D60749">
        <w:tc>
          <w:tcPr>
            <w:tcW w:w="339" w:type="dxa"/>
            <w:gridSpan w:val="3"/>
            <w:shd w:val="clear" w:color="auto" w:fill="F2F2F2" w:themeFill="background1" w:themeFillShade="F2"/>
          </w:tcPr>
          <w:p w:rsidR="003E7AD2" w:rsidRDefault="00DB6C0A" w:rsidP="007D68D6">
            <w:r>
              <w:t>4</w:t>
            </w:r>
          </w:p>
        </w:tc>
        <w:tc>
          <w:tcPr>
            <w:tcW w:w="3030" w:type="dxa"/>
            <w:gridSpan w:val="5"/>
          </w:tcPr>
          <w:p w:rsidR="003E7AD2" w:rsidRPr="007D68D6" w:rsidRDefault="002A7AFD" w:rsidP="007D68D6">
            <w:pPr>
              <w:rPr>
                <w:sz w:val="24"/>
                <w:szCs w:val="24"/>
              </w:rPr>
            </w:pPr>
            <w:r w:rsidRPr="007D68D6">
              <w:rPr>
                <w:sz w:val="24"/>
                <w:szCs w:val="24"/>
              </w:rPr>
              <w:t xml:space="preserve">How do Christians react to evil and suffering? </w:t>
            </w:r>
          </w:p>
        </w:tc>
        <w:tc>
          <w:tcPr>
            <w:tcW w:w="7547" w:type="dxa"/>
            <w:gridSpan w:val="2"/>
          </w:tcPr>
          <w:p w:rsidR="003E7AD2" w:rsidRPr="007D68D6" w:rsidRDefault="003E7AD2" w:rsidP="007D68D6">
            <w:pPr>
              <w:rPr>
                <w:sz w:val="24"/>
                <w:szCs w:val="24"/>
              </w:rPr>
            </w:pPr>
            <w:r w:rsidRPr="007D68D6">
              <w:rPr>
                <w:sz w:val="24"/>
                <w:szCs w:val="24"/>
              </w:rPr>
              <w:t>Christians react to evil and suffering in various ways.</w:t>
            </w:r>
            <w:r w:rsidR="00561AAD">
              <w:rPr>
                <w:sz w:val="24"/>
                <w:szCs w:val="24"/>
              </w:rPr>
              <w:t xml:space="preserve"> </w:t>
            </w:r>
            <w:r w:rsidRPr="007D68D6">
              <w:rPr>
                <w:sz w:val="24"/>
                <w:szCs w:val="24"/>
              </w:rPr>
              <w:t xml:space="preserve"> Suffering is often seen as a test of faith – God has his reasons (even if we don’t know what they are). </w:t>
            </w:r>
            <w:r w:rsidR="00561AAD">
              <w:rPr>
                <w:sz w:val="24"/>
                <w:szCs w:val="24"/>
              </w:rPr>
              <w:t xml:space="preserve"> </w:t>
            </w:r>
            <w:r w:rsidRPr="007D68D6">
              <w:rPr>
                <w:sz w:val="24"/>
                <w:szCs w:val="24"/>
              </w:rPr>
              <w:t>Many believe that God is with people in their suffering and that it can bring people closer to him.</w:t>
            </w:r>
          </w:p>
        </w:tc>
      </w:tr>
      <w:tr w:rsidR="003E7AD2" w:rsidTr="00D60749">
        <w:tc>
          <w:tcPr>
            <w:tcW w:w="339" w:type="dxa"/>
            <w:gridSpan w:val="3"/>
            <w:shd w:val="clear" w:color="auto" w:fill="F2F2F2" w:themeFill="background1" w:themeFillShade="F2"/>
          </w:tcPr>
          <w:p w:rsidR="003E7AD2" w:rsidRDefault="00DB6C0A" w:rsidP="007D68D6">
            <w:r>
              <w:t>5</w:t>
            </w:r>
          </w:p>
        </w:tc>
        <w:tc>
          <w:tcPr>
            <w:tcW w:w="3030" w:type="dxa"/>
            <w:gridSpan w:val="5"/>
          </w:tcPr>
          <w:p w:rsidR="003E7AD2" w:rsidRPr="007D68D6" w:rsidRDefault="002A7AFD" w:rsidP="007D68D6">
            <w:pPr>
              <w:rPr>
                <w:sz w:val="24"/>
                <w:szCs w:val="24"/>
              </w:rPr>
            </w:pPr>
            <w:r w:rsidRPr="007D68D6">
              <w:rPr>
                <w:sz w:val="24"/>
                <w:szCs w:val="24"/>
              </w:rPr>
              <w:t xml:space="preserve">What is the argument that some put forward to justify how this world is not meant to be perfect? </w:t>
            </w:r>
          </w:p>
        </w:tc>
        <w:tc>
          <w:tcPr>
            <w:tcW w:w="7547" w:type="dxa"/>
            <w:gridSpan w:val="2"/>
          </w:tcPr>
          <w:p w:rsidR="003E7AD2" w:rsidRPr="007D68D6" w:rsidRDefault="002A7AFD" w:rsidP="007D68D6">
            <w:pPr>
              <w:rPr>
                <w:sz w:val="24"/>
                <w:szCs w:val="24"/>
              </w:rPr>
            </w:pPr>
            <w:r w:rsidRPr="007D68D6">
              <w:rPr>
                <w:sz w:val="24"/>
                <w:szCs w:val="24"/>
              </w:rPr>
              <w:t>Others say lif</w:t>
            </w:r>
            <w:r w:rsidR="003E7AD2" w:rsidRPr="007D68D6">
              <w:rPr>
                <w:sz w:val="24"/>
                <w:szCs w:val="24"/>
              </w:rPr>
              <w:t>e on Earth isn’t meant to be perfect – the focus should be on reaching heaven.</w:t>
            </w:r>
          </w:p>
        </w:tc>
      </w:tr>
      <w:tr w:rsidR="003E7AD2" w:rsidTr="00D60749">
        <w:tc>
          <w:tcPr>
            <w:tcW w:w="339" w:type="dxa"/>
            <w:gridSpan w:val="3"/>
            <w:shd w:val="clear" w:color="auto" w:fill="F2F2F2" w:themeFill="background1" w:themeFillShade="F2"/>
          </w:tcPr>
          <w:p w:rsidR="003E7AD2" w:rsidRDefault="00DB6C0A" w:rsidP="007D68D6">
            <w:r>
              <w:t>6</w:t>
            </w:r>
          </w:p>
        </w:tc>
        <w:tc>
          <w:tcPr>
            <w:tcW w:w="3030" w:type="dxa"/>
            <w:gridSpan w:val="5"/>
          </w:tcPr>
          <w:p w:rsidR="003E7AD2" w:rsidRPr="007D68D6" w:rsidRDefault="002A7AFD" w:rsidP="007D68D6">
            <w:pPr>
              <w:rPr>
                <w:sz w:val="24"/>
                <w:szCs w:val="24"/>
              </w:rPr>
            </w:pPr>
            <w:r w:rsidRPr="007D68D6">
              <w:rPr>
                <w:sz w:val="24"/>
                <w:szCs w:val="24"/>
              </w:rPr>
              <w:t xml:space="preserve">What does the book of Job teach about evil and suffering? </w:t>
            </w:r>
          </w:p>
        </w:tc>
        <w:tc>
          <w:tcPr>
            <w:tcW w:w="7547" w:type="dxa"/>
            <w:gridSpan w:val="2"/>
          </w:tcPr>
          <w:p w:rsidR="003E7AD2" w:rsidRPr="007D68D6" w:rsidRDefault="003E7AD2" w:rsidP="007D68D6">
            <w:pPr>
              <w:rPr>
                <w:sz w:val="24"/>
                <w:szCs w:val="24"/>
              </w:rPr>
            </w:pPr>
            <w:r w:rsidRPr="007D68D6">
              <w:rPr>
                <w:sz w:val="24"/>
                <w:szCs w:val="24"/>
              </w:rPr>
              <w:t>The Book of Job tells of the terrible suffering Job endures and how he questions God. In the end Job come to the conclusion that God is all –powerful and knows what he is doing- and that suffering must be accepted because people can’t really understand the world or God</w:t>
            </w:r>
            <w:r w:rsidR="00561AAD">
              <w:rPr>
                <w:sz w:val="24"/>
                <w:szCs w:val="24"/>
              </w:rPr>
              <w:t>’</w:t>
            </w:r>
            <w:r w:rsidRPr="007D68D6">
              <w:rPr>
                <w:sz w:val="24"/>
                <w:szCs w:val="24"/>
              </w:rPr>
              <w:t>s plan</w:t>
            </w:r>
            <w:r w:rsidR="00561AAD">
              <w:rPr>
                <w:sz w:val="24"/>
                <w:szCs w:val="24"/>
              </w:rPr>
              <w:t>,</w:t>
            </w:r>
            <w:r w:rsidRPr="007D68D6">
              <w:rPr>
                <w:sz w:val="24"/>
                <w:szCs w:val="24"/>
              </w:rPr>
              <w:t xml:space="preserve"> “though he slay me</w:t>
            </w:r>
            <w:r w:rsidR="00561AAD">
              <w:rPr>
                <w:sz w:val="24"/>
                <w:szCs w:val="24"/>
              </w:rPr>
              <w:t>,</w:t>
            </w:r>
            <w:r w:rsidRPr="007D68D6">
              <w:rPr>
                <w:sz w:val="24"/>
                <w:szCs w:val="24"/>
              </w:rPr>
              <w:t xml:space="preserve"> yet will I hope in him” Job 13:15NIV</w:t>
            </w:r>
          </w:p>
        </w:tc>
      </w:tr>
      <w:tr w:rsidR="003E7AD2" w:rsidTr="00D60749">
        <w:tc>
          <w:tcPr>
            <w:tcW w:w="339" w:type="dxa"/>
            <w:gridSpan w:val="3"/>
            <w:shd w:val="clear" w:color="auto" w:fill="F2F2F2" w:themeFill="background1" w:themeFillShade="F2"/>
          </w:tcPr>
          <w:p w:rsidR="003E7AD2" w:rsidRDefault="00DB6C0A" w:rsidP="007D68D6">
            <w:r>
              <w:t>7</w:t>
            </w:r>
          </w:p>
        </w:tc>
        <w:tc>
          <w:tcPr>
            <w:tcW w:w="3030" w:type="dxa"/>
            <w:gridSpan w:val="5"/>
          </w:tcPr>
          <w:p w:rsidR="003E7AD2" w:rsidRPr="007D68D6" w:rsidRDefault="002A7AFD" w:rsidP="007D68D6">
            <w:pPr>
              <w:rPr>
                <w:sz w:val="24"/>
                <w:szCs w:val="24"/>
              </w:rPr>
            </w:pPr>
            <w:r w:rsidRPr="007D68D6">
              <w:rPr>
                <w:sz w:val="24"/>
                <w:szCs w:val="24"/>
              </w:rPr>
              <w:t xml:space="preserve">What do Christians believe they should so for people </w:t>
            </w:r>
            <w:r w:rsidRPr="007D68D6">
              <w:rPr>
                <w:sz w:val="24"/>
                <w:szCs w:val="24"/>
              </w:rPr>
              <w:lastRenderedPageBreak/>
              <w:t xml:space="preserve">who are suffering? </w:t>
            </w:r>
          </w:p>
        </w:tc>
        <w:tc>
          <w:tcPr>
            <w:tcW w:w="7547" w:type="dxa"/>
            <w:gridSpan w:val="2"/>
          </w:tcPr>
          <w:p w:rsidR="003E7AD2" w:rsidRPr="007D68D6" w:rsidRDefault="007B51CB" w:rsidP="007D68D6">
            <w:pPr>
              <w:rPr>
                <w:sz w:val="24"/>
                <w:szCs w:val="24"/>
              </w:rPr>
            </w:pPr>
            <w:r w:rsidRPr="007D68D6">
              <w:rPr>
                <w:sz w:val="24"/>
                <w:szCs w:val="24"/>
              </w:rPr>
              <w:lastRenderedPageBreak/>
              <w:t>Christians believe they should try to help people who are suffering – practically (charity) and by praying. Jesus said that</w:t>
            </w:r>
            <w:r w:rsidR="00561AAD">
              <w:rPr>
                <w:sz w:val="24"/>
                <w:szCs w:val="24"/>
              </w:rPr>
              <w:t>,</w:t>
            </w:r>
            <w:r w:rsidRPr="007D68D6">
              <w:rPr>
                <w:sz w:val="24"/>
                <w:szCs w:val="24"/>
              </w:rPr>
              <w:t xml:space="preserve"> </w:t>
            </w:r>
            <w:proofErr w:type="gramStart"/>
            <w:r w:rsidRPr="007D68D6">
              <w:rPr>
                <w:sz w:val="24"/>
                <w:szCs w:val="24"/>
              </w:rPr>
              <w:t>“ whatever</w:t>
            </w:r>
            <w:proofErr w:type="gramEnd"/>
            <w:r w:rsidRPr="007D68D6">
              <w:rPr>
                <w:sz w:val="24"/>
                <w:szCs w:val="24"/>
              </w:rPr>
              <w:t xml:space="preserve"> you did for </w:t>
            </w:r>
            <w:r w:rsidRPr="007D68D6">
              <w:rPr>
                <w:sz w:val="24"/>
                <w:szCs w:val="24"/>
              </w:rPr>
              <w:lastRenderedPageBreak/>
              <w:t>one of these brother and sisters of mine you did for me</w:t>
            </w:r>
            <w:r w:rsidR="00561AAD">
              <w:rPr>
                <w:sz w:val="24"/>
                <w:szCs w:val="24"/>
              </w:rPr>
              <w:t>.’’</w:t>
            </w:r>
            <w:r w:rsidRPr="007D68D6">
              <w:rPr>
                <w:sz w:val="24"/>
                <w:szCs w:val="24"/>
              </w:rPr>
              <w:t xml:space="preserve"> ( Mathew 25:40 NIV)</w:t>
            </w:r>
          </w:p>
        </w:tc>
      </w:tr>
      <w:tr w:rsidR="00FF1D71" w:rsidRPr="008A6F9E" w:rsidTr="007D68D6">
        <w:tc>
          <w:tcPr>
            <w:tcW w:w="10916" w:type="dxa"/>
            <w:gridSpan w:val="10"/>
            <w:shd w:val="clear" w:color="auto" w:fill="000000" w:themeFill="text1"/>
          </w:tcPr>
          <w:p w:rsidR="00D60749" w:rsidRDefault="00D60749" w:rsidP="007D68D6">
            <w:pPr>
              <w:tabs>
                <w:tab w:val="left" w:pos="5932"/>
                <w:tab w:val="left" w:pos="8049"/>
              </w:tabs>
              <w:rPr>
                <w:b/>
                <w:color w:val="FFFFFF" w:themeColor="background1"/>
                <w:sz w:val="28"/>
                <w:szCs w:val="28"/>
                <w:shd w:val="clear" w:color="auto" w:fill="000000" w:themeFill="text1"/>
              </w:rPr>
            </w:pPr>
          </w:p>
          <w:p w:rsidR="00FF1D71" w:rsidRPr="007D68D6" w:rsidRDefault="00934092"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Christians believe in Heaven and Hell</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DB6C0A" w:rsidP="007D68D6">
            <w:r>
              <w:t>1</w:t>
            </w:r>
          </w:p>
        </w:tc>
        <w:tc>
          <w:tcPr>
            <w:tcW w:w="3030" w:type="dxa"/>
            <w:gridSpan w:val="5"/>
          </w:tcPr>
          <w:p w:rsidR="00FF1D71" w:rsidRPr="007D68D6" w:rsidRDefault="002A7AFD" w:rsidP="007D68D6">
            <w:pPr>
              <w:rPr>
                <w:sz w:val="24"/>
                <w:szCs w:val="24"/>
              </w:rPr>
            </w:pPr>
            <w:r w:rsidRPr="007D68D6">
              <w:rPr>
                <w:sz w:val="24"/>
                <w:szCs w:val="24"/>
              </w:rPr>
              <w:t xml:space="preserve">What do Christians believe is life after death? </w:t>
            </w:r>
          </w:p>
        </w:tc>
        <w:tc>
          <w:tcPr>
            <w:tcW w:w="7547" w:type="dxa"/>
            <w:gridSpan w:val="2"/>
          </w:tcPr>
          <w:p w:rsidR="00FF1D71" w:rsidRPr="007D68D6" w:rsidRDefault="00934092" w:rsidP="007D68D6">
            <w:pPr>
              <w:rPr>
                <w:sz w:val="24"/>
                <w:szCs w:val="24"/>
              </w:rPr>
            </w:pPr>
            <w:r w:rsidRPr="007D68D6">
              <w:rPr>
                <w:sz w:val="24"/>
                <w:szCs w:val="24"/>
              </w:rPr>
              <w:t>Life after death is the idea that although your body may die and decay your soul can live on.</w:t>
            </w:r>
          </w:p>
        </w:tc>
      </w:tr>
      <w:tr w:rsidR="00FF1D71" w:rsidTr="00D60749">
        <w:trPr>
          <w:trHeight w:val="706"/>
        </w:trPr>
        <w:tc>
          <w:tcPr>
            <w:tcW w:w="339" w:type="dxa"/>
            <w:gridSpan w:val="3"/>
            <w:shd w:val="clear" w:color="auto" w:fill="F2F2F2" w:themeFill="background1" w:themeFillShade="F2"/>
          </w:tcPr>
          <w:p w:rsidR="00FF1D71" w:rsidRDefault="00DB6C0A" w:rsidP="007D68D6">
            <w:r>
              <w:t>2</w:t>
            </w:r>
          </w:p>
        </w:tc>
        <w:tc>
          <w:tcPr>
            <w:tcW w:w="3030" w:type="dxa"/>
            <w:gridSpan w:val="5"/>
          </w:tcPr>
          <w:p w:rsidR="00FF1D71" w:rsidRPr="007D68D6" w:rsidRDefault="002A7AFD" w:rsidP="007D68D6">
            <w:pPr>
              <w:rPr>
                <w:sz w:val="24"/>
                <w:szCs w:val="24"/>
              </w:rPr>
            </w:pPr>
            <w:r w:rsidRPr="007D68D6">
              <w:rPr>
                <w:sz w:val="24"/>
                <w:szCs w:val="24"/>
              </w:rPr>
              <w:t xml:space="preserve">What do Christians teach about the soul? </w:t>
            </w:r>
          </w:p>
        </w:tc>
        <w:tc>
          <w:tcPr>
            <w:tcW w:w="7547" w:type="dxa"/>
            <w:gridSpan w:val="2"/>
          </w:tcPr>
          <w:p w:rsidR="00FF1D71" w:rsidRPr="007D68D6" w:rsidRDefault="00934092" w:rsidP="007D68D6">
            <w:pPr>
              <w:rPr>
                <w:sz w:val="24"/>
                <w:szCs w:val="24"/>
              </w:rPr>
            </w:pPr>
            <w:r w:rsidRPr="007D68D6">
              <w:rPr>
                <w:sz w:val="24"/>
                <w:szCs w:val="24"/>
              </w:rPr>
              <w:t>Christianity teaches that the soul live</w:t>
            </w:r>
            <w:r w:rsidR="002A7AFD" w:rsidRPr="007D68D6">
              <w:rPr>
                <w:sz w:val="24"/>
                <w:szCs w:val="24"/>
              </w:rPr>
              <w:t>s</w:t>
            </w:r>
            <w:r w:rsidRPr="007D68D6">
              <w:rPr>
                <w:sz w:val="24"/>
                <w:szCs w:val="24"/>
              </w:rPr>
              <w:t xml:space="preserve"> on after death (immortality of the soul and that he body will be resurrected (broug</w:t>
            </w:r>
            <w:r w:rsidR="00561AAD">
              <w:rPr>
                <w:sz w:val="24"/>
                <w:szCs w:val="24"/>
              </w:rPr>
              <w:t>ht back to life) for Judgement D</w:t>
            </w:r>
            <w:r w:rsidRPr="007D68D6">
              <w:rPr>
                <w:sz w:val="24"/>
                <w:szCs w:val="24"/>
              </w:rPr>
              <w:t>ay</w:t>
            </w:r>
            <w:r w:rsidR="00561AAD">
              <w:rPr>
                <w:sz w:val="24"/>
                <w:szCs w:val="24"/>
              </w:rPr>
              <w:t>,</w:t>
            </w:r>
            <w:r w:rsidRPr="007D68D6">
              <w:rPr>
                <w:sz w:val="24"/>
                <w:szCs w:val="24"/>
              </w:rPr>
              <w:t xml:space="preserve"> just as Jesus was resurrected after his crucifixion</w:t>
            </w:r>
            <w:r w:rsidR="00561AAD">
              <w:rPr>
                <w:sz w:val="24"/>
                <w:szCs w:val="24"/>
              </w:rPr>
              <w:t>.</w:t>
            </w:r>
          </w:p>
        </w:tc>
      </w:tr>
      <w:tr w:rsidR="00FF1D71" w:rsidTr="00D60749">
        <w:tc>
          <w:tcPr>
            <w:tcW w:w="339" w:type="dxa"/>
            <w:gridSpan w:val="3"/>
            <w:shd w:val="clear" w:color="auto" w:fill="F2F2F2" w:themeFill="background1" w:themeFillShade="F2"/>
          </w:tcPr>
          <w:p w:rsidR="00FF1D71" w:rsidRDefault="008474E6" w:rsidP="007D68D6">
            <w:r>
              <w:t>3</w:t>
            </w:r>
          </w:p>
        </w:tc>
        <w:tc>
          <w:tcPr>
            <w:tcW w:w="3030" w:type="dxa"/>
            <w:gridSpan w:val="5"/>
          </w:tcPr>
          <w:p w:rsidR="00FF1D71" w:rsidRPr="007D68D6" w:rsidRDefault="002A7AFD" w:rsidP="007D68D6">
            <w:pPr>
              <w:rPr>
                <w:sz w:val="24"/>
                <w:szCs w:val="24"/>
              </w:rPr>
            </w:pPr>
            <w:r w:rsidRPr="007D68D6">
              <w:rPr>
                <w:sz w:val="24"/>
                <w:szCs w:val="24"/>
              </w:rPr>
              <w:t xml:space="preserve">What do Christians teach about judgement? </w:t>
            </w:r>
          </w:p>
        </w:tc>
        <w:tc>
          <w:tcPr>
            <w:tcW w:w="7547" w:type="dxa"/>
            <w:gridSpan w:val="2"/>
          </w:tcPr>
          <w:p w:rsidR="00FF1D71" w:rsidRPr="007D68D6" w:rsidRDefault="00934092" w:rsidP="007D68D6">
            <w:pPr>
              <w:rPr>
                <w:sz w:val="24"/>
                <w:szCs w:val="24"/>
              </w:rPr>
            </w:pPr>
            <w:r w:rsidRPr="007D68D6">
              <w:rPr>
                <w:sz w:val="24"/>
                <w:szCs w:val="24"/>
              </w:rPr>
              <w:t>Christians believe that God will judge you and you</w:t>
            </w:r>
            <w:r w:rsidR="002A7AFD" w:rsidRPr="007D68D6">
              <w:rPr>
                <w:sz w:val="24"/>
                <w:szCs w:val="24"/>
              </w:rPr>
              <w:t>’ll go to either heaven or Hell.</w:t>
            </w:r>
          </w:p>
        </w:tc>
      </w:tr>
      <w:tr w:rsidR="00114197" w:rsidTr="00D60749">
        <w:tc>
          <w:tcPr>
            <w:tcW w:w="339" w:type="dxa"/>
            <w:gridSpan w:val="3"/>
            <w:shd w:val="clear" w:color="auto" w:fill="F2F2F2" w:themeFill="background1" w:themeFillShade="F2"/>
          </w:tcPr>
          <w:p w:rsidR="00114197" w:rsidRDefault="008474E6" w:rsidP="007D68D6">
            <w:r>
              <w:t>4</w:t>
            </w:r>
          </w:p>
        </w:tc>
        <w:tc>
          <w:tcPr>
            <w:tcW w:w="3030" w:type="dxa"/>
            <w:gridSpan w:val="5"/>
          </w:tcPr>
          <w:p w:rsidR="00114197" w:rsidRPr="007D68D6" w:rsidRDefault="002A7AFD" w:rsidP="007D68D6">
            <w:pPr>
              <w:rPr>
                <w:sz w:val="24"/>
                <w:szCs w:val="24"/>
              </w:rPr>
            </w:pPr>
            <w:r w:rsidRPr="007D68D6">
              <w:rPr>
                <w:sz w:val="24"/>
                <w:szCs w:val="24"/>
              </w:rPr>
              <w:t xml:space="preserve">Do all Christians believe that heaven and hell are real places? </w:t>
            </w:r>
          </w:p>
        </w:tc>
        <w:tc>
          <w:tcPr>
            <w:tcW w:w="7547" w:type="dxa"/>
            <w:gridSpan w:val="2"/>
          </w:tcPr>
          <w:p w:rsidR="00114197" w:rsidRPr="007D68D6" w:rsidRDefault="00114197" w:rsidP="007D68D6">
            <w:pPr>
              <w:rPr>
                <w:sz w:val="24"/>
                <w:szCs w:val="24"/>
              </w:rPr>
            </w:pPr>
            <w:r w:rsidRPr="007D68D6">
              <w:rPr>
                <w:sz w:val="24"/>
                <w:szCs w:val="24"/>
              </w:rPr>
              <w:t>However</w:t>
            </w:r>
            <w:r w:rsidR="00561AAD">
              <w:rPr>
                <w:sz w:val="24"/>
                <w:szCs w:val="24"/>
              </w:rPr>
              <w:t>,</w:t>
            </w:r>
            <w:r w:rsidRPr="007D68D6">
              <w:rPr>
                <w:sz w:val="24"/>
                <w:szCs w:val="24"/>
              </w:rPr>
              <w:t xml:space="preserve"> not all Christians believe that heaven and hell are real places – many Christians see heaven and Hell as a state of mind. In heaven you will be happy and know God – in hell you will be unable to know God</w:t>
            </w:r>
            <w:r w:rsidR="00561AAD">
              <w:rPr>
                <w:sz w:val="24"/>
                <w:szCs w:val="24"/>
              </w:rPr>
              <w:t>’</w:t>
            </w:r>
            <w:r w:rsidRPr="007D68D6">
              <w:rPr>
                <w:sz w:val="24"/>
                <w:szCs w:val="24"/>
              </w:rPr>
              <w:t>s love. Pope John Paull II said that hell was a metaphor for how people who’ve rejected God will feel.</w:t>
            </w:r>
          </w:p>
        </w:tc>
      </w:tr>
      <w:tr w:rsidR="00114197" w:rsidTr="00D60749">
        <w:tc>
          <w:tcPr>
            <w:tcW w:w="339" w:type="dxa"/>
            <w:gridSpan w:val="3"/>
            <w:shd w:val="clear" w:color="auto" w:fill="F2F2F2" w:themeFill="background1" w:themeFillShade="F2"/>
          </w:tcPr>
          <w:p w:rsidR="00114197" w:rsidRDefault="008474E6" w:rsidP="007D68D6">
            <w:r>
              <w:t>5</w:t>
            </w:r>
          </w:p>
        </w:tc>
        <w:tc>
          <w:tcPr>
            <w:tcW w:w="3030" w:type="dxa"/>
            <w:gridSpan w:val="5"/>
          </w:tcPr>
          <w:p w:rsidR="00114197" w:rsidRPr="007D68D6" w:rsidRDefault="00B70E0C" w:rsidP="007D68D6">
            <w:pPr>
              <w:rPr>
                <w:sz w:val="24"/>
                <w:szCs w:val="24"/>
              </w:rPr>
            </w:pPr>
            <w:r w:rsidRPr="007D68D6">
              <w:rPr>
                <w:sz w:val="24"/>
                <w:szCs w:val="24"/>
              </w:rPr>
              <w:t xml:space="preserve">What do some Christians believe about their relationship if they go to hell? </w:t>
            </w:r>
          </w:p>
        </w:tc>
        <w:tc>
          <w:tcPr>
            <w:tcW w:w="7547" w:type="dxa"/>
            <w:gridSpan w:val="2"/>
          </w:tcPr>
          <w:p w:rsidR="00114197" w:rsidRPr="007D68D6" w:rsidRDefault="00005543" w:rsidP="007D68D6">
            <w:pPr>
              <w:rPr>
                <w:sz w:val="24"/>
                <w:szCs w:val="24"/>
              </w:rPr>
            </w:pPr>
            <w:r w:rsidRPr="007D68D6">
              <w:rPr>
                <w:sz w:val="24"/>
                <w:szCs w:val="24"/>
              </w:rPr>
              <w:t>Some Christians for example Roman Catholics believe that going to hell means that any connection they have to God will be severed forever:  “ This state o</w:t>
            </w:r>
            <w:r w:rsidR="00561AAD">
              <w:rPr>
                <w:sz w:val="24"/>
                <w:szCs w:val="24"/>
              </w:rPr>
              <w:t>f definitive self = exclusion f</w:t>
            </w:r>
            <w:r w:rsidRPr="007D68D6">
              <w:rPr>
                <w:sz w:val="24"/>
                <w:szCs w:val="24"/>
              </w:rPr>
              <w:t>r</w:t>
            </w:r>
            <w:r w:rsidR="00561AAD">
              <w:rPr>
                <w:sz w:val="24"/>
                <w:szCs w:val="24"/>
              </w:rPr>
              <w:t>o</w:t>
            </w:r>
            <w:r w:rsidRPr="007D68D6">
              <w:rPr>
                <w:sz w:val="24"/>
                <w:szCs w:val="24"/>
              </w:rPr>
              <w:t>m communion with God is called hell (Catechism of the Catholic Church 1033)</w:t>
            </w:r>
          </w:p>
        </w:tc>
      </w:tr>
      <w:tr w:rsidR="001A223B" w:rsidTr="00D60749">
        <w:tc>
          <w:tcPr>
            <w:tcW w:w="339" w:type="dxa"/>
            <w:gridSpan w:val="3"/>
            <w:shd w:val="clear" w:color="auto" w:fill="F2F2F2" w:themeFill="background1" w:themeFillShade="F2"/>
          </w:tcPr>
          <w:p w:rsidR="001A223B" w:rsidRDefault="008474E6" w:rsidP="007D68D6">
            <w:r>
              <w:t>6</w:t>
            </w:r>
          </w:p>
        </w:tc>
        <w:tc>
          <w:tcPr>
            <w:tcW w:w="3030" w:type="dxa"/>
            <w:gridSpan w:val="5"/>
          </w:tcPr>
          <w:p w:rsidR="001A223B" w:rsidRPr="007D68D6" w:rsidRDefault="00B70E0C" w:rsidP="007D68D6">
            <w:pPr>
              <w:rPr>
                <w:sz w:val="24"/>
                <w:szCs w:val="24"/>
              </w:rPr>
            </w:pPr>
            <w:r w:rsidRPr="007D68D6">
              <w:rPr>
                <w:sz w:val="24"/>
                <w:szCs w:val="24"/>
              </w:rPr>
              <w:t xml:space="preserve">What do some Christians believe about a loving God and going to hell? </w:t>
            </w:r>
          </w:p>
        </w:tc>
        <w:tc>
          <w:tcPr>
            <w:tcW w:w="7547" w:type="dxa"/>
            <w:gridSpan w:val="2"/>
          </w:tcPr>
          <w:p w:rsidR="001A223B" w:rsidRPr="007D68D6" w:rsidRDefault="001A223B" w:rsidP="007D68D6">
            <w:pPr>
              <w:rPr>
                <w:sz w:val="24"/>
                <w:szCs w:val="24"/>
              </w:rPr>
            </w:pPr>
            <w:r w:rsidRPr="007D68D6">
              <w:rPr>
                <w:sz w:val="24"/>
                <w:szCs w:val="24"/>
              </w:rPr>
              <w:t>Some believe that a loving God wouldn’t allow anyone to go to hell.</w:t>
            </w:r>
          </w:p>
        </w:tc>
      </w:tr>
      <w:tr w:rsidR="00FF1D71" w:rsidRPr="008A6F9E" w:rsidTr="007D68D6">
        <w:tc>
          <w:tcPr>
            <w:tcW w:w="10916" w:type="dxa"/>
            <w:gridSpan w:val="10"/>
            <w:shd w:val="clear" w:color="auto" w:fill="000000" w:themeFill="text1"/>
          </w:tcPr>
          <w:p w:rsidR="00FF1D71" w:rsidRPr="007D68D6" w:rsidRDefault="00E37AB0"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Christians Believe Resurrection Happens at the Last Judgement</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8474E6" w:rsidP="007D68D6">
            <w:r>
              <w:t>1</w:t>
            </w:r>
          </w:p>
        </w:tc>
        <w:tc>
          <w:tcPr>
            <w:tcW w:w="3030" w:type="dxa"/>
            <w:gridSpan w:val="5"/>
          </w:tcPr>
          <w:p w:rsidR="00FF1D71" w:rsidRPr="007D68D6" w:rsidRDefault="00B70E0C" w:rsidP="007D68D6">
            <w:pPr>
              <w:rPr>
                <w:sz w:val="24"/>
                <w:szCs w:val="24"/>
              </w:rPr>
            </w:pPr>
            <w:r w:rsidRPr="007D68D6">
              <w:rPr>
                <w:sz w:val="24"/>
                <w:szCs w:val="24"/>
              </w:rPr>
              <w:t xml:space="preserve">What do Christians believe about Parousia? </w:t>
            </w:r>
          </w:p>
        </w:tc>
        <w:tc>
          <w:tcPr>
            <w:tcW w:w="7547" w:type="dxa"/>
            <w:gridSpan w:val="2"/>
          </w:tcPr>
          <w:p w:rsidR="00FF1D71" w:rsidRPr="007D68D6" w:rsidRDefault="00E37AB0" w:rsidP="007D68D6">
            <w:pPr>
              <w:rPr>
                <w:sz w:val="24"/>
                <w:szCs w:val="24"/>
              </w:rPr>
            </w:pPr>
            <w:r w:rsidRPr="007D68D6">
              <w:rPr>
                <w:sz w:val="24"/>
                <w:szCs w:val="24"/>
              </w:rPr>
              <w:t>Many Christians believe that Jesus will return to Earth in the Second Coming (Parousia) and everyone who has died will be resurrected “in Christ all will be made alive</w:t>
            </w:r>
            <w:proofErr w:type="gramStart"/>
            <w:r w:rsidR="00561AAD">
              <w:rPr>
                <w:sz w:val="24"/>
                <w:szCs w:val="24"/>
              </w:rPr>
              <w:t>.</w:t>
            </w:r>
            <w:r w:rsidRPr="007D68D6">
              <w:rPr>
                <w:sz w:val="24"/>
                <w:szCs w:val="24"/>
              </w:rPr>
              <w:t>“</w:t>
            </w:r>
            <w:proofErr w:type="gramEnd"/>
            <w:r w:rsidRPr="007D68D6">
              <w:rPr>
                <w:sz w:val="24"/>
                <w:szCs w:val="24"/>
              </w:rPr>
              <w:t xml:space="preserve"> (1 Corinthians 15:22 NIV</w:t>
            </w:r>
          </w:p>
        </w:tc>
      </w:tr>
      <w:tr w:rsidR="00FF1D71" w:rsidTr="00D60749">
        <w:tc>
          <w:tcPr>
            <w:tcW w:w="339" w:type="dxa"/>
            <w:gridSpan w:val="3"/>
            <w:shd w:val="clear" w:color="auto" w:fill="F2F2F2" w:themeFill="background1" w:themeFillShade="F2"/>
          </w:tcPr>
          <w:p w:rsidR="00FF1D71" w:rsidRDefault="008474E6" w:rsidP="007D68D6">
            <w:r>
              <w:t>2</w:t>
            </w:r>
          </w:p>
        </w:tc>
        <w:tc>
          <w:tcPr>
            <w:tcW w:w="3030" w:type="dxa"/>
            <w:gridSpan w:val="5"/>
          </w:tcPr>
          <w:p w:rsidR="00FF1D71" w:rsidRPr="007D68D6" w:rsidRDefault="00B70E0C" w:rsidP="007D68D6">
            <w:pPr>
              <w:rPr>
                <w:sz w:val="24"/>
                <w:szCs w:val="24"/>
              </w:rPr>
            </w:pPr>
            <w:r w:rsidRPr="007D68D6">
              <w:rPr>
                <w:sz w:val="24"/>
                <w:szCs w:val="24"/>
              </w:rPr>
              <w:t xml:space="preserve">What do some Christians believe about last judgement? </w:t>
            </w:r>
          </w:p>
        </w:tc>
        <w:tc>
          <w:tcPr>
            <w:tcW w:w="7547" w:type="dxa"/>
            <w:gridSpan w:val="2"/>
          </w:tcPr>
          <w:p w:rsidR="00FF1D71" w:rsidRPr="007D68D6" w:rsidRDefault="00E37AB0" w:rsidP="007D68D6">
            <w:pPr>
              <w:rPr>
                <w:sz w:val="24"/>
                <w:szCs w:val="24"/>
              </w:rPr>
            </w:pPr>
            <w:r w:rsidRPr="007D68D6">
              <w:rPr>
                <w:sz w:val="24"/>
                <w:szCs w:val="24"/>
              </w:rPr>
              <w:t>Some believe that all of humanity will then be judged at the last judgement. Those that God find acceptable will enter heaven – the rest will go to hell as in the story of the she</w:t>
            </w:r>
            <w:r w:rsidR="0051523A" w:rsidRPr="007D68D6">
              <w:rPr>
                <w:sz w:val="24"/>
                <w:szCs w:val="24"/>
              </w:rPr>
              <w:t>ep and the goats</w:t>
            </w:r>
            <w:r w:rsidR="00561AAD">
              <w:rPr>
                <w:sz w:val="24"/>
                <w:szCs w:val="24"/>
              </w:rPr>
              <w:t>.</w:t>
            </w:r>
            <w:r w:rsidR="0051523A" w:rsidRPr="007D68D6">
              <w:rPr>
                <w:sz w:val="24"/>
                <w:szCs w:val="24"/>
              </w:rPr>
              <w:t xml:space="preserve"> (Matthew 25:31-</w:t>
            </w:r>
            <w:r w:rsidRPr="007D68D6">
              <w:rPr>
                <w:sz w:val="24"/>
                <w:szCs w:val="24"/>
              </w:rPr>
              <w:t>41</w:t>
            </w:r>
            <w:r w:rsidR="0051523A" w:rsidRPr="007D68D6">
              <w:rPr>
                <w:sz w:val="24"/>
                <w:szCs w:val="24"/>
              </w:rPr>
              <w:t>)</w:t>
            </w:r>
          </w:p>
        </w:tc>
      </w:tr>
      <w:tr w:rsidR="00FF1D71" w:rsidTr="00D60749">
        <w:tc>
          <w:tcPr>
            <w:tcW w:w="339" w:type="dxa"/>
            <w:gridSpan w:val="3"/>
            <w:shd w:val="clear" w:color="auto" w:fill="F2F2F2" w:themeFill="background1" w:themeFillShade="F2"/>
          </w:tcPr>
          <w:p w:rsidR="00FF1D71" w:rsidRDefault="008474E6" w:rsidP="007D68D6">
            <w:r>
              <w:t>3</w:t>
            </w:r>
          </w:p>
        </w:tc>
        <w:tc>
          <w:tcPr>
            <w:tcW w:w="3030" w:type="dxa"/>
            <w:gridSpan w:val="5"/>
          </w:tcPr>
          <w:p w:rsidR="00FF1D71" w:rsidRPr="007D68D6" w:rsidRDefault="00B70E0C" w:rsidP="007D68D6">
            <w:pPr>
              <w:rPr>
                <w:sz w:val="24"/>
                <w:szCs w:val="24"/>
              </w:rPr>
            </w:pPr>
            <w:r w:rsidRPr="007D68D6">
              <w:rPr>
                <w:sz w:val="24"/>
                <w:szCs w:val="24"/>
              </w:rPr>
              <w:t xml:space="preserve">What do some Christians believe about a personal day of judgement? </w:t>
            </w:r>
          </w:p>
        </w:tc>
        <w:tc>
          <w:tcPr>
            <w:tcW w:w="7547" w:type="dxa"/>
            <w:gridSpan w:val="2"/>
          </w:tcPr>
          <w:p w:rsidR="00FF1D71" w:rsidRPr="007D68D6" w:rsidRDefault="0002793D" w:rsidP="00561AAD">
            <w:pPr>
              <w:rPr>
                <w:sz w:val="24"/>
                <w:szCs w:val="24"/>
              </w:rPr>
            </w:pPr>
            <w:r w:rsidRPr="007D68D6">
              <w:rPr>
                <w:sz w:val="24"/>
                <w:szCs w:val="24"/>
              </w:rPr>
              <w:t>Some Christians e.g. Roman Catholics believe in a personal day o</w:t>
            </w:r>
            <w:r w:rsidR="00B70E0C" w:rsidRPr="007D68D6">
              <w:rPr>
                <w:sz w:val="24"/>
                <w:szCs w:val="24"/>
              </w:rPr>
              <w:t>f</w:t>
            </w:r>
            <w:r w:rsidRPr="007D68D6">
              <w:rPr>
                <w:sz w:val="24"/>
                <w:szCs w:val="24"/>
              </w:rPr>
              <w:t xml:space="preserve"> judgement straight after a person dies – their actions will be judged and they’ll go to heaven or hell straight away.</w:t>
            </w:r>
            <w:r w:rsidR="00561AAD">
              <w:rPr>
                <w:sz w:val="24"/>
                <w:szCs w:val="24"/>
              </w:rPr>
              <w:t xml:space="preserve"> </w:t>
            </w:r>
            <w:r w:rsidRPr="007D68D6">
              <w:rPr>
                <w:sz w:val="24"/>
                <w:szCs w:val="24"/>
              </w:rPr>
              <w:t>Some think they’ll be judged again at the last judgement and will re-enter heaven or hell in their resurrected forms</w:t>
            </w:r>
            <w:r w:rsidR="00561AAD">
              <w:rPr>
                <w:sz w:val="24"/>
                <w:szCs w:val="24"/>
              </w:rPr>
              <w:t>.</w:t>
            </w:r>
          </w:p>
        </w:tc>
      </w:tr>
      <w:tr w:rsidR="0051523A" w:rsidTr="00D60749">
        <w:tc>
          <w:tcPr>
            <w:tcW w:w="339" w:type="dxa"/>
            <w:gridSpan w:val="3"/>
            <w:shd w:val="clear" w:color="auto" w:fill="F2F2F2" w:themeFill="background1" w:themeFillShade="F2"/>
          </w:tcPr>
          <w:p w:rsidR="0051523A" w:rsidRDefault="008474E6" w:rsidP="007D68D6">
            <w:r>
              <w:t>4</w:t>
            </w:r>
          </w:p>
        </w:tc>
        <w:tc>
          <w:tcPr>
            <w:tcW w:w="3030" w:type="dxa"/>
            <w:gridSpan w:val="5"/>
          </w:tcPr>
          <w:p w:rsidR="0051523A" w:rsidRPr="007D68D6" w:rsidRDefault="00B70E0C" w:rsidP="007D68D6">
            <w:pPr>
              <w:rPr>
                <w:sz w:val="24"/>
                <w:szCs w:val="24"/>
              </w:rPr>
            </w:pPr>
            <w:r w:rsidRPr="007D68D6">
              <w:rPr>
                <w:sz w:val="24"/>
                <w:szCs w:val="24"/>
              </w:rPr>
              <w:t xml:space="preserve">What do Christians who do not believe in personal judgement believe in? </w:t>
            </w:r>
          </w:p>
        </w:tc>
        <w:tc>
          <w:tcPr>
            <w:tcW w:w="7547" w:type="dxa"/>
            <w:gridSpan w:val="2"/>
          </w:tcPr>
          <w:p w:rsidR="0051523A" w:rsidRPr="007D68D6" w:rsidRDefault="00F40662" w:rsidP="007D68D6">
            <w:pPr>
              <w:rPr>
                <w:sz w:val="24"/>
                <w:szCs w:val="24"/>
              </w:rPr>
            </w:pPr>
            <w:r w:rsidRPr="007D68D6">
              <w:rPr>
                <w:sz w:val="24"/>
                <w:szCs w:val="24"/>
              </w:rPr>
              <w:t xml:space="preserve">Others don’t believe in a personal judgement – the </w:t>
            </w:r>
            <w:r w:rsidR="00BB7F9E" w:rsidRPr="007D68D6">
              <w:rPr>
                <w:sz w:val="24"/>
                <w:szCs w:val="24"/>
              </w:rPr>
              <w:t>soul</w:t>
            </w:r>
            <w:r w:rsidRPr="007D68D6">
              <w:rPr>
                <w:sz w:val="24"/>
                <w:szCs w:val="24"/>
              </w:rPr>
              <w:t xml:space="preserve"> must wait to be judged at the last judgement.</w:t>
            </w:r>
          </w:p>
        </w:tc>
      </w:tr>
      <w:tr w:rsidR="00FF1D71" w:rsidRPr="008A6F9E" w:rsidTr="007D68D6">
        <w:tc>
          <w:tcPr>
            <w:tcW w:w="10916" w:type="dxa"/>
            <w:gridSpan w:val="10"/>
            <w:shd w:val="clear" w:color="auto" w:fill="000000" w:themeFill="text1"/>
          </w:tcPr>
          <w:p w:rsidR="00FF1D71" w:rsidRPr="007D68D6" w:rsidRDefault="00052273"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God became Human at the Incarnation</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287B63" w:rsidP="007D68D6">
            <w:r>
              <w:t>1</w:t>
            </w:r>
          </w:p>
        </w:tc>
        <w:tc>
          <w:tcPr>
            <w:tcW w:w="3030" w:type="dxa"/>
            <w:gridSpan w:val="5"/>
          </w:tcPr>
          <w:p w:rsidR="00FF1D71" w:rsidRPr="007D68D6" w:rsidRDefault="00B70E0C" w:rsidP="007D68D6">
            <w:pPr>
              <w:rPr>
                <w:sz w:val="24"/>
                <w:szCs w:val="24"/>
              </w:rPr>
            </w:pPr>
            <w:r w:rsidRPr="007D68D6">
              <w:rPr>
                <w:sz w:val="24"/>
                <w:szCs w:val="24"/>
              </w:rPr>
              <w:t xml:space="preserve">What is the incarnation? </w:t>
            </w:r>
          </w:p>
        </w:tc>
        <w:tc>
          <w:tcPr>
            <w:tcW w:w="7547" w:type="dxa"/>
            <w:gridSpan w:val="2"/>
          </w:tcPr>
          <w:p w:rsidR="00FF1D71" w:rsidRPr="007D68D6" w:rsidRDefault="00052273" w:rsidP="007D68D6">
            <w:pPr>
              <w:rPr>
                <w:sz w:val="24"/>
                <w:szCs w:val="24"/>
              </w:rPr>
            </w:pPr>
            <w:r w:rsidRPr="007D68D6">
              <w:rPr>
                <w:sz w:val="24"/>
                <w:szCs w:val="24"/>
              </w:rPr>
              <w:t xml:space="preserve">The incarnation was the act by which God became a human being as Jesus Christ. </w:t>
            </w:r>
            <w:r w:rsidR="00561AAD">
              <w:rPr>
                <w:sz w:val="24"/>
                <w:szCs w:val="24"/>
              </w:rPr>
              <w:t xml:space="preserve"> </w:t>
            </w:r>
            <w:r w:rsidRPr="007D68D6">
              <w:rPr>
                <w:sz w:val="24"/>
                <w:szCs w:val="24"/>
              </w:rPr>
              <w:t>An angel told a woman called Mary in Naz</w:t>
            </w:r>
            <w:r w:rsidR="00561AAD">
              <w:rPr>
                <w:sz w:val="24"/>
                <w:szCs w:val="24"/>
              </w:rPr>
              <w:t>areth that she would have a son</w:t>
            </w:r>
            <w:r w:rsidRPr="007D68D6">
              <w:rPr>
                <w:sz w:val="24"/>
                <w:szCs w:val="24"/>
              </w:rPr>
              <w:t xml:space="preserve"> - and that the holy one to be born </w:t>
            </w:r>
            <w:r w:rsidR="00B70E0C" w:rsidRPr="007D68D6">
              <w:rPr>
                <w:sz w:val="24"/>
                <w:szCs w:val="24"/>
              </w:rPr>
              <w:t>will be called the Son of God</w:t>
            </w:r>
            <w:r w:rsidR="00561AAD">
              <w:rPr>
                <w:sz w:val="24"/>
                <w:szCs w:val="24"/>
              </w:rPr>
              <w:t>.</w:t>
            </w:r>
            <w:r w:rsidR="00B70E0C" w:rsidRPr="007D68D6">
              <w:rPr>
                <w:sz w:val="24"/>
                <w:szCs w:val="24"/>
              </w:rPr>
              <w:t xml:space="preserve"> (L</w:t>
            </w:r>
            <w:r w:rsidRPr="007D68D6">
              <w:rPr>
                <w:sz w:val="24"/>
                <w:szCs w:val="24"/>
              </w:rPr>
              <w:t>uke 1:35 NIV)</w:t>
            </w:r>
          </w:p>
        </w:tc>
      </w:tr>
      <w:tr w:rsidR="00FF1D71" w:rsidTr="00D60749">
        <w:tc>
          <w:tcPr>
            <w:tcW w:w="339" w:type="dxa"/>
            <w:gridSpan w:val="3"/>
            <w:shd w:val="clear" w:color="auto" w:fill="F2F2F2" w:themeFill="background1" w:themeFillShade="F2"/>
          </w:tcPr>
          <w:p w:rsidR="00FF1D71" w:rsidRDefault="00287B63" w:rsidP="007D68D6">
            <w:r>
              <w:t>2</w:t>
            </w:r>
          </w:p>
        </w:tc>
        <w:tc>
          <w:tcPr>
            <w:tcW w:w="3030" w:type="dxa"/>
            <w:gridSpan w:val="5"/>
          </w:tcPr>
          <w:p w:rsidR="00FF1D71" w:rsidRPr="007D68D6" w:rsidRDefault="00B70E0C" w:rsidP="007D68D6">
            <w:pPr>
              <w:rPr>
                <w:sz w:val="24"/>
                <w:szCs w:val="24"/>
              </w:rPr>
            </w:pPr>
            <w:r w:rsidRPr="007D68D6">
              <w:rPr>
                <w:sz w:val="24"/>
                <w:szCs w:val="24"/>
              </w:rPr>
              <w:t xml:space="preserve">What does the Nicene Creed teach about the </w:t>
            </w:r>
            <w:r w:rsidRPr="007D68D6">
              <w:rPr>
                <w:sz w:val="24"/>
                <w:szCs w:val="24"/>
              </w:rPr>
              <w:lastRenderedPageBreak/>
              <w:t xml:space="preserve">incarnation? </w:t>
            </w:r>
          </w:p>
        </w:tc>
        <w:tc>
          <w:tcPr>
            <w:tcW w:w="7547" w:type="dxa"/>
            <w:gridSpan w:val="2"/>
          </w:tcPr>
          <w:p w:rsidR="00FF1D71" w:rsidRPr="007D68D6" w:rsidRDefault="00052273" w:rsidP="007D68D6">
            <w:pPr>
              <w:rPr>
                <w:sz w:val="24"/>
                <w:szCs w:val="24"/>
              </w:rPr>
            </w:pPr>
            <w:r w:rsidRPr="007D68D6">
              <w:rPr>
                <w:sz w:val="24"/>
                <w:szCs w:val="24"/>
              </w:rPr>
              <w:lastRenderedPageBreak/>
              <w:t>This belief is stated in the Nicene Creed: He was incarnate from the Holy spirit and t</w:t>
            </w:r>
            <w:r w:rsidR="00561AAD">
              <w:rPr>
                <w:sz w:val="24"/>
                <w:szCs w:val="24"/>
              </w:rPr>
              <w:t>he Virgin Mary and was made man.</w:t>
            </w:r>
          </w:p>
        </w:tc>
      </w:tr>
      <w:tr w:rsidR="00FF1D71" w:rsidTr="00D60749">
        <w:tc>
          <w:tcPr>
            <w:tcW w:w="339" w:type="dxa"/>
            <w:gridSpan w:val="3"/>
            <w:shd w:val="clear" w:color="auto" w:fill="F2F2F2" w:themeFill="background1" w:themeFillShade="F2"/>
          </w:tcPr>
          <w:p w:rsidR="00FF1D71" w:rsidRDefault="00287B63" w:rsidP="007D68D6">
            <w:r>
              <w:lastRenderedPageBreak/>
              <w:t>3</w:t>
            </w:r>
          </w:p>
        </w:tc>
        <w:tc>
          <w:tcPr>
            <w:tcW w:w="3030" w:type="dxa"/>
            <w:gridSpan w:val="5"/>
          </w:tcPr>
          <w:p w:rsidR="00FF1D71" w:rsidRPr="007D68D6" w:rsidRDefault="00B70E0C" w:rsidP="007D68D6">
            <w:pPr>
              <w:rPr>
                <w:sz w:val="24"/>
                <w:szCs w:val="24"/>
              </w:rPr>
            </w:pPr>
            <w:r w:rsidRPr="007D68D6">
              <w:rPr>
                <w:sz w:val="24"/>
                <w:szCs w:val="24"/>
              </w:rPr>
              <w:t xml:space="preserve">What is the Christian belief about the nature of God – half God / half man / both / neither? </w:t>
            </w:r>
          </w:p>
        </w:tc>
        <w:tc>
          <w:tcPr>
            <w:tcW w:w="7547" w:type="dxa"/>
            <w:gridSpan w:val="2"/>
          </w:tcPr>
          <w:p w:rsidR="00FF1D71" w:rsidRPr="007D68D6" w:rsidRDefault="009429EE" w:rsidP="007D68D6">
            <w:pPr>
              <w:rPr>
                <w:sz w:val="24"/>
                <w:szCs w:val="24"/>
              </w:rPr>
            </w:pPr>
            <w:r w:rsidRPr="007D68D6">
              <w:rPr>
                <w:sz w:val="24"/>
                <w:szCs w:val="24"/>
              </w:rPr>
              <w:t>Christians don’t believe that J</w:t>
            </w:r>
            <w:r w:rsidR="00B70E0C" w:rsidRPr="007D68D6">
              <w:rPr>
                <w:sz w:val="24"/>
                <w:szCs w:val="24"/>
              </w:rPr>
              <w:t>esus was ‘half god and half man’</w:t>
            </w:r>
            <w:r w:rsidRPr="007D68D6">
              <w:rPr>
                <w:sz w:val="24"/>
                <w:szCs w:val="24"/>
              </w:rPr>
              <w:t xml:space="preserve"> - he was fully both. The Bible describes how God “appeared in the flesh</w:t>
            </w:r>
            <w:r w:rsidR="00561AAD">
              <w:rPr>
                <w:sz w:val="24"/>
                <w:szCs w:val="24"/>
              </w:rPr>
              <w:t>.</w:t>
            </w:r>
            <w:r w:rsidRPr="007D68D6">
              <w:rPr>
                <w:sz w:val="24"/>
                <w:szCs w:val="24"/>
              </w:rPr>
              <w:t>” (1 Timothy 3:16NIV)</w:t>
            </w:r>
          </w:p>
        </w:tc>
      </w:tr>
      <w:tr w:rsidR="009429EE" w:rsidTr="00D60749">
        <w:tc>
          <w:tcPr>
            <w:tcW w:w="339" w:type="dxa"/>
            <w:gridSpan w:val="3"/>
            <w:shd w:val="clear" w:color="auto" w:fill="F2F2F2" w:themeFill="background1" w:themeFillShade="F2"/>
          </w:tcPr>
          <w:p w:rsidR="009429EE" w:rsidRDefault="00287B63" w:rsidP="007D68D6">
            <w:r>
              <w:t>4</w:t>
            </w:r>
          </w:p>
        </w:tc>
        <w:tc>
          <w:tcPr>
            <w:tcW w:w="3030" w:type="dxa"/>
            <w:gridSpan w:val="5"/>
          </w:tcPr>
          <w:p w:rsidR="009429EE" w:rsidRPr="007D68D6" w:rsidRDefault="00B70E0C" w:rsidP="007D68D6">
            <w:pPr>
              <w:rPr>
                <w:sz w:val="24"/>
                <w:szCs w:val="24"/>
              </w:rPr>
            </w:pPr>
            <w:r w:rsidRPr="007D68D6">
              <w:rPr>
                <w:sz w:val="24"/>
                <w:szCs w:val="24"/>
              </w:rPr>
              <w:t xml:space="preserve">What is the Messiah? </w:t>
            </w:r>
          </w:p>
        </w:tc>
        <w:tc>
          <w:tcPr>
            <w:tcW w:w="7547" w:type="dxa"/>
            <w:gridSpan w:val="2"/>
          </w:tcPr>
          <w:p w:rsidR="009429EE" w:rsidRPr="007D68D6" w:rsidRDefault="009429EE" w:rsidP="007D68D6">
            <w:pPr>
              <w:rPr>
                <w:sz w:val="24"/>
                <w:szCs w:val="24"/>
              </w:rPr>
            </w:pPr>
            <w:r w:rsidRPr="007D68D6">
              <w:rPr>
                <w:sz w:val="24"/>
                <w:szCs w:val="24"/>
              </w:rPr>
              <w:t>Jesus is re</w:t>
            </w:r>
            <w:r w:rsidR="00B70E0C" w:rsidRPr="007D68D6">
              <w:rPr>
                <w:sz w:val="24"/>
                <w:szCs w:val="24"/>
              </w:rPr>
              <w:t xml:space="preserve">ferred to as Christ or Messiah </w:t>
            </w:r>
            <w:r w:rsidRPr="007D68D6">
              <w:rPr>
                <w:sz w:val="24"/>
                <w:szCs w:val="24"/>
              </w:rPr>
              <w:t>- the anointed one of God</w:t>
            </w:r>
            <w:r w:rsidR="00561AAD">
              <w:rPr>
                <w:sz w:val="24"/>
                <w:szCs w:val="24"/>
              </w:rPr>
              <w:t>.</w:t>
            </w:r>
            <w:r w:rsidRPr="007D68D6">
              <w:rPr>
                <w:sz w:val="24"/>
                <w:szCs w:val="24"/>
              </w:rPr>
              <w:t xml:space="preserve"> </w:t>
            </w:r>
          </w:p>
        </w:tc>
      </w:tr>
      <w:tr w:rsidR="009429EE" w:rsidTr="00D60749">
        <w:tc>
          <w:tcPr>
            <w:tcW w:w="339" w:type="dxa"/>
            <w:gridSpan w:val="3"/>
            <w:shd w:val="clear" w:color="auto" w:fill="F2F2F2" w:themeFill="background1" w:themeFillShade="F2"/>
          </w:tcPr>
          <w:p w:rsidR="009429EE" w:rsidRDefault="00287B63" w:rsidP="007D68D6">
            <w:r>
              <w:t>5</w:t>
            </w:r>
          </w:p>
        </w:tc>
        <w:tc>
          <w:tcPr>
            <w:tcW w:w="3030" w:type="dxa"/>
            <w:gridSpan w:val="5"/>
          </w:tcPr>
          <w:p w:rsidR="009429EE" w:rsidRPr="007D68D6" w:rsidRDefault="00B70E0C" w:rsidP="00561AAD">
            <w:pPr>
              <w:rPr>
                <w:sz w:val="24"/>
                <w:szCs w:val="24"/>
              </w:rPr>
            </w:pPr>
            <w:r w:rsidRPr="007D68D6">
              <w:rPr>
                <w:sz w:val="24"/>
                <w:szCs w:val="24"/>
              </w:rPr>
              <w:t xml:space="preserve">What do Christians believe </w:t>
            </w:r>
            <w:r w:rsidR="00561AAD">
              <w:rPr>
                <w:sz w:val="24"/>
                <w:szCs w:val="24"/>
              </w:rPr>
              <w:t>about the time Jesus spent on earth</w:t>
            </w:r>
            <w:r w:rsidRPr="007D68D6">
              <w:rPr>
                <w:sz w:val="24"/>
                <w:szCs w:val="24"/>
              </w:rPr>
              <w:t xml:space="preserve">? </w:t>
            </w:r>
          </w:p>
        </w:tc>
        <w:tc>
          <w:tcPr>
            <w:tcW w:w="7547" w:type="dxa"/>
            <w:gridSpan w:val="2"/>
          </w:tcPr>
          <w:p w:rsidR="009429EE" w:rsidRPr="007D68D6" w:rsidRDefault="009429EE" w:rsidP="007D68D6">
            <w:pPr>
              <w:rPr>
                <w:sz w:val="24"/>
                <w:szCs w:val="24"/>
              </w:rPr>
            </w:pPr>
            <w:r w:rsidRPr="007D68D6">
              <w:rPr>
                <w:sz w:val="24"/>
                <w:szCs w:val="24"/>
              </w:rPr>
              <w:t>Christians see Jesus time on Earth as God</w:t>
            </w:r>
            <w:r w:rsidR="00561AAD">
              <w:rPr>
                <w:sz w:val="24"/>
                <w:szCs w:val="24"/>
              </w:rPr>
              <w:t>’</w:t>
            </w:r>
            <w:r w:rsidRPr="007D68D6">
              <w:rPr>
                <w:sz w:val="24"/>
                <w:szCs w:val="24"/>
              </w:rPr>
              <w:t>s way of showing how much he loves the world. They study the Gospels to find out about Jesus’s life and to see how they should live their own.</w:t>
            </w:r>
          </w:p>
        </w:tc>
      </w:tr>
      <w:tr w:rsidR="00FF1D71" w:rsidRPr="008A6F9E" w:rsidTr="007D68D6">
        <w:tc>
          <w:tcPr>
            <w:tcW w:w="10916" w:type="dxa"/>
            <w:gridSpan w:val="10"/>
            <w:shd w:val="clear" w:color="auto" w:fill="000000" w:themeFill="text1"/>
          </w:tcPr>
          <w:p w:rsidR="00FF1D71" w:rsidRPr="007D68D6" w:rsidRDefault="001B47B6"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 xml:space="preserve">Jesus was Crucified and Resurrected </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339" w:type="dxa"/>
            <w:gridSpan w:val="3"/>
            <w:shd w:val="clear" w:color="auto" w:fill="F2F2F2" w:themeFill="background1" w:themeFillShade="F2"/>
          </w:tcPr>
          <w:p w:rsidR="00FF1D71" w:rsidRDefault="00287B63" w:rsidP="007D68D6">
            <w:r>
              <w:t>1</w:t>
            </w:r>
          </w:p>
        </w:tc>
        <w:tc>
          <w:tcPr>
            <w:tcW w:w="3030" w:type="dxa"/>
            <w:gridSpan w:val="5"/>
          </w:tcPr>
          <w:p w:rsidR="00FF1D71" w:rsidRPr="007D68D6" w:rsidRDefault="00B70E0C" w:rsidP="007D68D6">
            <w:pPr>
              <w:rPr>
                <w:sz w:val="24"/>
                <w:szCs w:val="24"/>
              </w:rPr>
            </w:pPr>
            <w:r w:rsidRPr="007D68D6">
              <w:rPr>
                <w:sz w:val="24"/>
                <w:szCs w:val="24"/>
              </w:rPr>
              <w:t xml:space="preserve">When did Jesus celebrate the Passover meal? </w:t>
            </w:r>
          </w:p>
        </w:tc>
        <w:tc>
          <w:tcPr>
            <w:tcW w:w="7547" w:type="dxa"/>
            <w:gridSpan w:val="2"/>
          </w:tcPr>
          <w:p w:rsidR="001B47B6" w:rsidRPr="007D68D6" w:rsidRDefault="001B47B6" w:rsidP="007D68D6">
            <w:pPr>
              <w:rPr>
                <w:sz w:val="24"/>
                <w:szCs w:val="24"/>
              </w:rPr>
            </w:pPr>
            <w:r w:rsidRPr="007D68D6">
              <w:rPr>
                <w:sz w:val="24"/>
                <w:szCs w:val="24"/>
              </w:rPr>
              <w:t>Shortly before his death Jesus and his disciples ate their Passover meal in Jerusalem.</w:t>
            </w:r>
            <w:r w:rsidR="00561AAD">
              <w:rPr>
                <w:sz w:val="24"/>
                <w:szCs w:val="24"/>
              </w:rPr>
              <w:t xml:space="preserve"> </w:t>
            </w:r>
            <w:r w:rsidRPr="007D68D6">
              <w:rPr>
                <w:sz w:val="24"/>
                <w:szCs w:val="24"/>
              </w:rPr>
              <w:t xml:space="preserve"> It was their final meal together  and became known as  the last supper</w:t>
            </w:r>
          </w:p>
        </w:tc>
      </w:tr>
      <w:tr w:rsidR="00FF1D71" w:rsidTr="00D60749">
        <w:tc>
          <w:tcPr>
            <w:tcW w:w="339" w:type="dxa"/>
            <w:gridSpan w:val="3"/>
            <w:shd w:val="clear" w:color="auto" w:fill="F2F2F2" w:themeFill="background1" w:themeFillShade="F2"/>
          </w:tcPr>
          <w:p w:rsidR="00FF1D71" w:rsidRDefault="00287B63" w:rsidP="007D68D6">
            <w:r>
              <w:t>2</w:t>
            </w:r>
          </w:p>
        </w:tc>
        <w:tc>
          <w:tcPr>
            <w:tcW w:w="3030" w:type="dxa"/>
            <w:gridSpan w:val="5"/>
          </w:tcPr>
          <w:p w:rsidR="00FF1D71" w:rsidRPr="007D68D6" w:rsidRDefault="00B70E0C" w:rsidP="007D68D6">
            <w:pPr>
              <w:rPr>
                <w:sz w:val="24"/>
                <w:szCs w:val="24"/>
              </w:rPr>
            </w:pPr>
            <w:r w:rsidRPr="007D68D6">
              <w:rPr>
                <w:sz w:val="24"/>
                <w:szCs w:val="24"/>
              </w:rPr>
              <w:t xml:space="preserve">What did Jesus say at the Passover meal about the bread and wine?  Why are these words important? </w:t>
            </w:r>
          </w:p>
        </w:tc>
        <w:tc>
          <w:tcPr>
            <w:tcW w:w="7547" w:type="dxa"/>
            <w:gridSpan w:val="2"/>
          </w:tcPr>
          <w:p w:rsidR="00FF1D71" w:rsidRPr="007D68D6" w:rsidRDefault="006E7E23" w:rsidP="007D68D6">
            <w:pPr>
              <w:rPr>
                <w:sz w:val="24"/>
                <w:szCs w:val="24"/>
              </w:rPr>
            </w:pPr>
            <w:r w:rsidRPr="007D68D6">
              <w:rPr>
                <w:sz w:val="24"/>
                <w:szCs w:val="24"/>
              </w:rPr>
              <w:t>At the meal Jesus gave the disciples bread saying</w:t>
            </w:r>
            <w:r w:rsidR="00561AAD">
              <w:rPr>
                <w:sz w:val="24"/>
                <w:szCs w:val="24"/>
              </w:rPr>
              <w:t>,</w:t>
            </w:r>
            <w:r w:rsidRPr="007D68D6">
              <w:rPr>
                <w:sz w:val="24"/>
                <w:szCs w:val="24"/>
              </w:rPr>
              <w:t xml:space="preserve"> “this is my body</w:t>
            </w:r>
            <w:r w:rsidR="00561AAD">
              <w:rPr>
                <w:sz w:val="24"/>
                <w:szCs w:val="24"/>
              </w:rPr>
              <w:t>’’</w:t>
            </w:r>
            <w:r w:rsidRPr="007D68D6">
              <w:rPr>
                <w:sz w:val="24"/>
                <w:szCs w:val="24"/>
              </w:rPr>
              <w:t xml:space="preserve"> and wine saying </w:t>
            </w:r>
            <w:r w:rsidR="00561AAD">
              <w:rPr>
                <w:sz w:val="24"/>
                <w:szCs w:val="24"/>
              </w:rPr>
              <w:t>‘’this is my b</w:t>
            </w:r>
            <w:r w:rsidRPr="007D68D6">
              <w:rPr>
                <w:sz w:val="24"/>
                <w:szCs w:val="24"/>
              </w:rPr>
              <w:t>lood” (Mark 14:22-24 NIV) Luke’s Gospel tells us he said</w:t>
            </w:r>
            <w:r w:rsidR="00561AAD">
              <w:rPr>
                <w:sz w:val="24"/>
                <w:szCs w:val="24"/>
              </w:rPr>
              <w:t>,</w:t>
            </w:r>
            <w:r w:rsidRPr="007D68D6">
              <w:rPr>
                <w:sz w:val="24"/>
                <w:szCs w:val="24"/>
              </w:rPr>
              <w:t xml:space="preserve"> “do this in reme</w:t>
            </w:r>
            <w:r w:rsidR="00561AAD">
              <w:rPr>
                <w:sz w:val="24"/>
                <w:szCs w:val="24"/>
              </w:rPr>
              <w:t>mbrance of me.” (Luke 22:13 NIV)  These words ar</w:t>
            </w:r>
            <w:r w:rsidRPr="007D68D6">
              <w:rPr>
                <w:sz w:val="24"/>
                <w:szCs w:val="24"/>
              </w:rPr>
              <w:t>e important to many Christians today who remember Jesus with bread and wine through the Eucharist.</w:t>
            </w:r>
          </w:p>
        </w:tc>
      </w:tr>
      <w:tr w:rsidR="00FF1D71" w:rsidTr="00D60749">
        <w:tc>
          <w:tcPr>
            <w:tcW w:w="339" w:type="dxa"/>
            <w:gridSpan w:val="3"/>
            <w:shd w:val="clear" w:color="auto" w:fill="F2F2F2" w:themeFill="background1" w:themeFillShade="F2"/>
          </w:tcPr>
          <w:p w:rsidR="00FF1D71" w:rsidRDefault="00287B63" w:rsidP="007D68D6">
            <w:r>
              <w:t>3</w:t>
            </w:r>
          </w:p>
        </w:tc>
        <w:tc>
          <w:tcPr>
            <w:tcW w:w="3030" w:type="dxa"/>
            <w:gridSpan w:val="5"/>
          </w:tcPr>
          <w:p w:rsidR="00FF1D71" w:rsidRPr="007D68D6" w:rsidRDefault="00B70E0C" w:rsidP="007D68D6">
            <w:pPr>
              <w:rPr>
                <w:sz w:val="24"/>
                <w:szCs w:val="24"/>
              </w:rPr>
            </w:pPr>
            <w:r w:rsidRPr="007D68D6">
              <w:rPr>
                <w:sz w:val="24"/>
                <w:szCs w:val="24"/>
              </w:rPr>
              <w:t xml:space="preserve">What does the washing of the feet symbolise at the Last Supper? </w:t>
            </w:r>
          </w:p>
        </w:tc>
        <w:tc>
          <w:tcPr>
            <w:tcW w:w="7547" w:type="dxa"/>
            <w:gridSpan w:val="2"/>
          </w:tcPr>
          <w:p w:rsidR="00FF1D71" w:rsidRPr="007D68D6" w:rsidRDefault="006E7E23" w:rsidP="007D68D6">
            <w:pPr>
              <w:rPr>
                <w:sz w:val="24"/>
                <w:szCs w:val="24"/>
              </w:rPr>
            </w:pPr>
            <w:r w:rsidRPr="007D68D6">
              <w:rPr>
                <w:sz w:val="24"/>
                <w:szCs w:val="24"/>
              </w:rPr>
              <w:t>At the Last Supper Jesus also washed his disciples feet which  teaches Christians about how important it is to serve others</w:t>
            </w:r>
          </w:p>
        </w:tc>
      </w:tr>
      <w:tr w:rsidR="006E7E23" w:rsidTr="00D60749">
        <w:tc>
          <w:tcPr>
            <w:tcW w:w="339" w:type="dxa"/>
            <w:gridSpan w:val="3"/>
            <w:shd w:val="clear" w:color="auto" w:fill="F2F2F2" w:themeFill="background1" w:themeFillShade="F2"/>
          </w:tcPr>
          <w:p w:rsidR="006E7E23" w:rsidRDefault="00287B63" w:rsidP="007D68D6">
            <w:r>
              <w:t>4</w:t>
            </w:r>
          </w:p>
        </w:tc>
        <w:tc>
          <w:tcPr>
            <w:tcW w:w="3030" w:type="dxa"/>
            <w:gridSpan w:val="5"/>
          </w:tcPr>
          <w:p w:rsidR="006E7E23" w:rsidRPr="007D68D6" w:rsidRDefault="00B70E0C" w:rsidP="007D68D6">
            <w:pPr>
              <w:rPr>
                <w:sz w:val="24"/>
                <w:szCs w:val="24"/>
              </w:rPr>
            </w:pPr>
            <w:r w:rsidRPr="007D68D6">
              <w:rPr>
                <w:sz w:val="24"/>
                <w:szCs w:val="24"/>
              </w:rPr>
              <w:t xml:space="preserve">What happened in the garden of Gethsemane? </w:t>
            </w:r>
          </w:p>
        </w:tc>
        <w:tc>
          <w:tcPr>
            <w:tcW w:w="7547" w:type="dxa"/>
            <w:gridSpan w:val="2"/>
          </w:tcPr>
          <w:p w:rsidR="006E7E23" w:rsidRPr="007D68D6" w:rsidRDefault="006E7E23" w:rsidP="007D68D6">
            <w:pPr>
              <w:rPr>
                <w:sz w:val="24"/>
                <w:szCs w:val="24"/>
              </w:rPr>
            </w:pPr>
            <w:r w:rsidRPr="007D68D6">
              <w:rPr>
                <w:sz w:val="24"/>
                <w:szCs w:val="24"/>
              </w:rPr>
              <w:t xml:space="preserve">After the Last Supper, Jesus went to pray in the garden of Gethsemane where he was arrested. </w:t>
            </w:r>
            <w:r w:rsidR="00561AAD">
              <w:rPr>
                <w:sz w:val="24"/>
                <w:szCs w:val="24"/>
              </w:rPr>
              <w:t xml:space="preserve"> </w:t>
            </w:r>
            <w:r w:rsidRPr="007D68D6">
              <w:rPr>
                <w:sz w:val="24"/>
                <w:szCs w:val="24"/>
              </w:rPr>
              <w:t>The authorities felt</w:t>
            </w:r>
            <w:r w:rsidR="00506E1C" w:rsidRPr="007D68D6">
              <w:rPr>
                <w:sz w:val="24"/>
                <w:szCs w:val="24"/>
              </w:rPr>
              <w:t xml:space="preserve"> threatened by Jesus - earlier that week the crowds had called him the king of Israel</w:t>
            </w:r>
          </w:p>
        </w:tc>
      </w:tr>
      <w:tr w:rsidR="00506E1C" w:rsidTr="00D60749">
        <w:tc>
          <w:tcPr>
            <w:tcW w:w="339" w:type="dxa"/>
            <w:gridSpan w:val="3"/>
            <w:shd w:val="clear" w:color="auto" w:fill="F2F2F2" w:themeFill="background1" w:themeFillShade="F2"/>
          </w:tcPr>
          <w:p w:rsidR="00506E1C" w:rsidRDefault="00287B63" w:rsidP="007D68D6">
            <w:r>
              <w:t>5</w:t>
            </w:r>
          </w:p>
        </w:tc>
        <w:tc>
          <w:tcPr>
            <w:tcW w:w="3030" w:type="dxa"/>
            <w:gridSpan w:val="5"/>
          </w:tcPr>
          <w:p w:rsidR="00506E1C" w:rsidRPr="007D68D6" w:rsidRDefault="00B70E0C" w:rsidP="007D68D6">
            <w:pPr>
              <w:rPr>
                <w:sz w:val="24"/>
                <w:szCs w:val="24"/>
              </w:rPr>
            </w:pPr>
            <w:r w:rsidRPr="007D68D6">
              <w:rPr>
                <w:sz w:val="24"/>
                <w:szCs w:val="24"/>
              </w:rPr>
              <w:t xml:space="preserve">What happened </w:t>
            </w:r>
            <w:r w:rsidR="00DB6C0A" w:rsidRPr="007D68D6">
              <w:rPr>
                <w:sz w:val="24"/>
                <w:szCs w:val="24"/>
              </w:rPr>
              <w:t xml:space="preserve">to Jesus </w:t>
            </w:r>
            <w:r w:rsidRPr="007D68D6">
              <w:rPr>
                <w:sz w:val="24"/>
                <w:szCs w:val="24"/>
              </w:rPr>
              <w:t xml:space="preserve">at the Jewish trial?  </w:t>
            </w:r>
          </w:p>
        </w:tc>
        <w:tc>
          <w:tcPr>
            <w:tcW w:w="7547" w:type="dxa"/>
            <w:gridSpan w:val="2"/>
          </w:tcPr>
          <w:p w:rsidR="00506E1C" w:rsidRPr="007D68D6" w:rsidRDefault="00506E1C" w:rsidP="007D68D6">
            <w:pPr>
              <w:rPr>
                <w:sz w:val="24"/>
                <w:szCs w:val="24"/>
              </w:rPr>
            </w:pPr>
            <w:r w:rsidRPr="007D68D6">
              <w:rPr>
                <w:sz w:val="24"/>
                <w:szCs w:val="24"/>
              </w:rPr>
              <w:t>He was put o</w:t>
            </w:r>
            <w:r w:rsidR="00561AAD">
              <w:rPr>
                <w:sz w:val="24"/>
                <w:szCs w:val="24"/>
              </w:rPr>
              <w:t>n trial before the Jewish high p</w:t>
            </w:r>
            <w:r w:rsidRPr="007D68D6">
              <w:rPr>
                <w:sz w:val="24"/>
                <w:szCs w:val="24"/>
              </w:rPr>
              <w:t>riest and found guilty of blasphemy. Then Jesus was tried before the Roman governor Pilate – he offered to re</w:t>
            </w:r>
            <w:r w:rsidR="00561AAD">
              <w:rPr>
                <w:sz w:val="24"/>
                <w:szCs w:val="24"/>
              </w:rPr>
              <w:t>lease Jesus but the crowd said c</w:t>
            </w:r>
            <w:r w:rsidRPr="007D68D6">
              <w:rPr>
                <w:sz w:val="24"/>
                <w:szCs w:val="24"/>
              </w:rPr>
              <w:t>rucify him. (Mark 15:13 NIV). He was flogged before being sent to die.</w:t>
            </w:r>
          </w:p>
        </w:tc>
      </w:tr>
      <w:tr w:rsidR="00506E1C" w:rsidTr="00D60749">
        <w:tc>
          <w:tcPr>
            <w:tcW w:w="339" w:type="dxa"/>
            <w:gridSpan w:val="3"/>
            <w:shd w:val="clear" w:color="auto" w:fill="F2F2F2" w:themeFill="background1" w:themeFillShade="F2"/>
          </w:tcPr>
          <w:p w:rsidR="00506E1C" w:rsidRDefault="00287B63" w:rsidP="007D68D6">
            <w:r>
              <w:t>6</w:t>
            </w:r>
          </w:p>
        </w:tc>
        <w:tc>
          <w:tcPr>
            <w:tcW w:w="3030" w:type="dxa"/>
            <w:gridSpan w:val="5"/>
          </w:tcPr>
          <w:p w:rsidR="00506E1C" w:rsidRPr="007D68D6" w:rsidRDefault="00DB6C0A" w:rsidP="007D68D6">
            <w:pPr>
              <w:rPr>
                <w:sz w:val="24"/>
                <w:szCs w:val="24"/>
              </w:rPr>
            </w:pPr>
            <w:r w:rsidRPr="007D68D6">
              <w:rPr>
                <w:sz w:val="24"/>
                <w:szCs w:val="24"/>
              </w:rPr>
              <w:t xml:space="preserve">What happened to Jesus at the Crucifixion?  </w:t>
            </w:r>
          </w:p>
        </w:tc>
        <w:tc>
          <w:tcPr>
            <w:tcW w:w="7547" w:type="dxa"/>
            <w:gridSpan w:val="2"/>
          </w:tcPr>
          <w:p w:rsidR="00506E1C" w:rsidRPr="007D68D6" w:rsidRDefault="00506E1C" w:rsidP="007D68D6">
            <w:pPr>
              <w:rPr>
                <w:sz w:val="24"/>
                <w:szCs w:val="24"/>
              </w:rPr>
            </w:pPr>
            <w:r w:rsidRPr="007D68D6">
              <w:rPr>
                <w:sz w:val="24"/>
                <w:szCs w:val="24"/>
              </w:rPr>
              <w:t xml:space="preserve">Jesus was crucified at place called Golgotha next to two robbers. </w:t>
            </w:r>
            <w:r w:rsidR="00561AAD">
              <w:rPr>
                <w:sz w:val="24"/>
                <w:szCs w:val="24"/>
              </w:rPr>
              <w:t xml:space="preserve"> </w:t>
            </w:r>
            <w:r w:rsidRPr="007D68D6">
              <w:rPr>
                <w:sz w:val="24"/>
                <w:szCs w:val="24"/>
              </w:rPr>
              <w:t>A sign was fixed to Jesus s cross that read</w:t>
            </w:r>
            <w:r w:rsidR="00561AAD">
              <w:rPr>
                <w:sz w:val="24"/>
                <w:szCs w:val="24"/>
              </w:rPr>
              <w:t>,</w:t>
            </w:r>
            <w:r w:rsidRPr="007D68D6">
              <w:rPr>
                <w:sz w:val="24"/>
                <w:szCs w:val="24"/>
              </w:rPr>
              <w:t xml:space="preserve"> “The King of the Jews</w:t>
            </w:r>
            <w:r w:rsidR="00B3058F" w:rsidRPr="007D68D6">
              <w:rPr>
                <w:sz w:val="24"/>
                <w:szCs w:val="24"/>
              </w:rPr>
              <w:t xml:space="preserve">” to record the charge against him. </w:t>
            </w:r>
            <w:r w:rsidR="00561AAD">
              <w:rPr>
                <w:sz w:val="24"/>
                <w:szCs w:val="24"/>
              </w:rPr>
              <w:t xml:space="preserve"> </w:t>
            </w:r>
            <w:r w:rsidR="00B3058F" w:rsidRPr="007D68D6">
              <w:rPr>
                <w:sz w:val="24"/>
                <w:szCs w:val="24"/>
              </w:rPr>
              <w:t>Passers-by threw insults at Jesus saying that he could save others,</w:t>
            </w:r>
            <w:r w:rsidR="00DB6C0A" w:rsidRPr="007D68D6">
              <w:rPr>
                <w:sz w:val="24"/>
                <w:szCs w:val="24"/>
              </w:rPr>
              <w:t xml:space="preserve"> but couldn’t save himself.  </w:t>
            </w:r>
          </w:p>
        </w:tc>
      </w:tr>
      <w:tr w:rsidR="00B3058F" w:rsidTr="00D60749">
        <w:tc>
          <w:tcPr>
            <w:tcW w:w="339" w:type="dxa"/>
            <w:gridSpan w:val="3"/>
            <w:shd w:val="clear" w:color="auto" w:fill="F2F2F2" w:themeFill="background1" w:themeFillShade="F2"/>
          </w:tcPr>
          <w:p w:rsidR="00B3058F" w:rsidRDefault="00287B63" w:rsidP="007D68D6">
            <w:r>
              <w:t>7</w:t>
            </w:r>
          </w:p>
        </w:tc>
        <w:tc>
          <w:tcPr>
            <w:tcW w:w="3030" w:type="dxa"/>
            <w:gridSpan w:val="5"/>
          </w:tcPr>
          <w:p w:rsidR="00B3058F" w:rsidRPr="007D68D6" w:rsidRDefault="00DB6C0A" w:rsidP="007D68D6">
            <w:pPr>
              <w:rPr>
                <w:sz w:val="24"/>
                <w:szCs w:val="24"/>
              </w:rPr>
            </w:pPr>
            <w:r w:rsidRPr="007D68D6">
              <w:rPr>
                <w:sz w:val="24"/>
                <w:szCs w:val="24"/>
              </w:rPr>
              <w:t xml:space="preserve">What did Jesus call out in his suffering? </w:t>
            </w:r>
          </w:p>
        </w:tc>
        <w:tc>
          <w:tcPr>
            <w:tcW w:w="7547" w:type="dxa"/>
            <w:gridSpan w:val="2"/>
          </w:tcPr>
          <w:p w:rsidR="00B3058F" w:rsidRPr="007D68D6" w:rsidRDefault="00561AAD" w:rsidP="007D68D6">
            <w:pPr>
              <w:rPr>
                <w:sz w:val="24"/>
                <w:szCs w:val="24"/>
              </w:rPr>
            </w:pPr>
            <w:r>
              <w:rPr>
                <w:sz w:val="24"/>
                <w:szCs w:val="24"/>
              </w:rPr>
              <w:t>In h</w:t>
            </w:r>
            <w:r w:rsidR="00B3058F" w:rsidRPr="007D68D6">
              <w:rPr>
                <w:sz w:val="24"/>
                <w:szCs w:val="24"/>
              </w:rPr>
              <w:t>is suffering Jesus cried out</w:t>
            </w:r>
            <w:r>
              <w:rPr>
                <w:sz w:val="24"/>
                <w:szCs w:val="24"/>
              </w:rPr>
              <w:t>,</w:t>
            </w:r>
            <w:r w:rsidR="00B3058F" w:rsidRPr="007D68D6">
              <w:rPr>
                <w:sz w:val="24"/>
                <w:szCs w:val="24"/>
              </w:rPr>
              <w:t xml:space="preserve"> “My God</w:t>
            </w:r>
            <w:r>
              <w:rPr>
                <w:sz w:val="24"/>
                <w:szCs w:val="24"/>
              </w:rPr>
              <w:t>,</w:t>
            </w:r>
            <w:r w:rsidR="00B3058F" w:rsidRPr="007D68D6">
              <w:rPr>
                <w:sz w:val="24"/>
                <w:szCs w:val="24"/>
              </w:rPr>
              <w:t xml:space="preserve"> my God</w:t>
            </w:r>
            <w:r>
              <w:rPr>
                <w:sz w:val="24"/>
                <w:szCs w:val="24"/>
              </w:rPr>
              <w:t>,</w:t>
            </w:r>
            <w:r w:rsidR="00B3058F" w:rsidRPr="007D68D6">
              <w:rPr>
                <w:sz w:val="24"/>
                <w:szCs w:val="24"/>
              </w:rPr>
              <w:t xml:space="preserve"> why have you forsaken me? (Mark 15:34 NIV) This shows that Jesus understand how people can feel abandoned in their suffering.</w:t>
            </w:r>
          </w:p>
        </w:tc>
      </w:tr>
      <w:tr w:rsidR="00B3058F" w:rsidTr="00D60749">
        <w:tc>
          <w:tcPr>
            <w:tcW w:w="339" w:type="dxa"/>
            <w:gridSpan w:val="3"/>
            <w:shd w:val="clear" w:color="auto" w:fill="F2F2F2" w:themeFill="background1" w:themeFillShade="F2"/>
          </w:tcPr>
          <w:p w:rsidR="00B3058F" w:rsidRDefault="00287B63" w:rsidP="007D68D6">
            <w:r>
              <w:t>8</w:t>
            </w:r>
          </w:p>
        </w:tc>
        <w:tc>
          <w:tcPr>
            <w:tcW w:w="3030" w:type="dxa"/>
            <w:gridSpan w:val="5"/>
          </w:tcPr>
          <w:p w:rsidR="00B3058F" w:rsidRPr="007D68D6" w:rsidRDefault="00DB6C0A" w:rsidP="007D68D6">
            <w:pPr>
              <w:rPr>
                <w:sz w:val="24"/>
                <w:szCs w:val="24"/>
              </w:rPr>
            </w:pPr>
            <w:r w:rsidRPr="007D68D6">
              <w:rPr>
                <w:sz w:val="24"/>
                <w:szCs w:val="24"/>
              </w:rPr>
              <w:t xml:space="preserve">What does atonement refer to? </w:t>
            </w:r>
          </w:p>
        </w:tc>
        <w:tc>
          <w:tcPr>
            <w:tcW w:w="7547" w:type="dxa"/>
            <w:gridSpan w:val="2"/>
          </w:tcPr>
          <w:p w:rsidR="00B3058F" w:rsidRPr="007D68D6" w:rsidRDefault="00B3058F" w:rsidP="007D68D6">
            <w:pPr>
              <w:rPr>
                <w:sz w:val="24"/>
                <w:szCs w:val="24"/>
              </w:rPr>
            </w:pPr>
            <w:r w:rsidRPr="007D68D6">
              <w:rPr>
                <w:sz w:val="24"/>
                <w:szCs w:val="24"/>
              </w:rPr>
              <w:t>Christian</w:t>
            </w:r>
            <w:r w:rsidR="00DB6C0A" w:rsidRPr="007D68D6">
              <w:rPr>
                <w:sz w:val="24"/>
                <w:szCs w:val="24"/>
              </w:rPr>
              <w:t>s</w:t>
            </w:r>
            <w:r w:rsidRPr="007D68D6">
              <w:rPr>
                <w:sz w:val="24"/>
                <w:szCs w:val="24"/>
              </w:rPr>
              <w:t xml:space="preserve"> also believe the crucifixion helped to repair th</w:t>
            </w:r>
            <w:r w:rsidR="00561AAD">
              <w:rPr>
                <w:sz w:val="24"/>
                <w:szCs w:val="24"/>
              </w:rPr>
              <w:t>e relationship between God and m</w:t>
            </w:r>
            <w:r w:rsidRPr="007D68D6">
              <w:rPr>
                <w:sz w:val="24"/>
                <w:szCs w:val="24"/>
              </w:rPr>
              <w:t>ankind – the atonement</w:t>
            </w:r>
            <w:r w:rsidR="00561AAD">
              <w:rPr>
                <w:sz w:val="24"/>
                <w:szCs w:val="24"/>
              </w:rPr>
              <w:t>.</w:t>
            </w:r>
            <w:r w:rsidRPr="007D68D6">
              <w:rPr>
                <w:sz w:val="24"/>
                <w:szCs w:val="24"/>
              </w:rPr>
              <w:t xml:space="preserve"> </w:t>
            </w:r>
          </w:p>
        </w:tc>
      </w:tr>
      <w:tr w:rsidR="00B3058F" w:rsidTr="00D60749">
        <w:tc>
          <w:tcPr>
            <w:tcW w:w="339" w:type="dxa"/>
            <w:gridSpan w:val="3"/>
            <w:shd w:val="clear" w:color="auto" w:fill="F2F2F2" w:themeFill="background1" w:themeFillShade="F2"/>
          </w:tcPr>
          <w:p w:rsidR="00B3058F" w:rsidRDefault="00287B63" w:rsidP="007D68D6">
            <w:r>
              <w:t>9</w:t>
            </w:r>
          </w:p>
        </w:tc>
        <w:tc>
          <w:tcPr>
            <w:tcW w:w="3030" w:type="dxa"/>
            <w:gridSpan w:val="5"/>
          </w:tcPr>
          <w:p w:rsidR="00B3058F" w:rsidRPr="007D68D6" w:rsidRDefault="00DB6C0A" w:rsidP="007D68D6">
            <w:pPr>
              <w:rPr>
                <w:sz w:val="24"/>
                <w:szCs w:val="24"/>
              </w:rPr>
            </w:pPr>
            <w:r w:rsidRPr="007D68D6">
              <w:rPr>
                <w:sz w:val="24"/>
                <w:szCs w:val="24"/>
              </w:rPr>
              <w:t xml:space="preserve">What happened to the body of Jesus after the crucifixion? </w:t>
            </w:r>
          </w:p>
        </w:tc>
        <w:tc>
          <w:tcPr>
            <w:tcW w:w="7547" w:type="dxa"/>
            <w:gridSpan w:val="2"/>
          </w:tcPr>
          <w:p w:rsidR="00B3058F" w:rsidRPr="007D68D6" w:rsidRDefault="00561AAD" w:rsidP="007D68D6">
            <w:pPr>
              <w:rPr>
                <w:sz w:val="24"/>
                <w:szCs w:val="24"/>
              </w:rPr>
            </w:pPr>
            <w:r>
              <w:rPr>
                <w:sz w:val="24"/>
                <w:szCs w:val="24"/>
              </w:rPr>
              <w:t xml:space="preserve">According to the Gospels. </w:t>
            </w:r>
            <w:proofErr w:type="gramStart"/>
            <w:r>
              <w:rPr>
                <w:sz w:val="24"/>
                <w:szCs w:val="24"/>
              </w:rPr>
              <w:t>a</w:t>
            </w:r>
            <w:r w:rsidR="00B3058F" w:rsidRPr="007D68D6">
              <w:rPr>
                <w:sz w:val="24"/>
                <w:szCs w:val="24"/>
              </w:rPr>
              <w:t>fter</w:t>
            </w:r>
            <w:proofErr w:type="gramEnd"/>
            <w:r w:rsidR="00B3058F" w:rsidRPr="007D68D6">
              <w:rPr>
                <w:sz w:val="24"/>
                <w:szCs w:val="24"/>
              </w:rPr>
              <w:t xml:space="preserve"> the crucifixion Jesus’s body was put in a</w:t>
            </w:r>
            <w:r>
              <w:rPr>
                <w:sz w:val="24"/>
                <w:szCs w:val="24"/>
              </w:rPr>
              <w:t xml:space="preserve"> tomb, b</w:t>
            </w:r>
            <w:r w:rsidR="00DB6C0A" w:rsidRPr="007D68D6">
              <w:rPr>
                <w:sz w:val="24"/>
                <w:szCs w:val="24"/>
              </w:rPr>
              <w:t>ut he was resurrected (b</w:t>
            </w:r>
            <w:r w:rsidR="00B3058F" w:rsidRPr="007D68D6">
              <w:rPr>
                <w:sz w:val="24"/>
                <w:szCs w:val="24"/>
              </w:rPr>
              <w:t>rought back to life) and his tomb was found empty</w:t>
            </w:r>
            <w:r>
              <w:rPr>
                <w:sz w:val="24"/>
                <w:szCs w:val="24"/>
              </w:rPr>
              <w:t>.</w:t>
            </w:r>
            <w:r w:rsidR="00B3058F" w:rsidRPr="007D68D6">
              <w:rPr>
                <w:sz w:val="24"/>
                <w:szCs w:val="24"/>
              </w:rPr>
              <w:t xml:space="preserve"> </w:t>
            </w:r>
          </w:p>
        </w:tc>
      </w:tr>
      <w:tr w:rsidR="00B3058F" w:rsidTr="00D60749">
        <w:tc>
          <w:tcPr>
            <w:tcW w:w="339" w:type="dxa"/>
            <w:gridSpan w:val="3"/>
            <w:shd w:val="clear" w:color="auto" w:fill="F2F2F2" w:themeFill="background1" w:themeFillShade="F2"/>
          </w:tcPr>
          <w:p w:rsidR="00B3058F" w:rsidRDefault="00287B63" w:rsidP="007D68D6">
            <w:r>
              <w:t>10</w:t>
            </w:r>
          </w:p>
        </w:tc>
        <w:tc>
          <w:tcPr>
            <w:tcW w:w="3030" w:type="dxa"/>
            <w:gridSpan w:val="5"/>
          </w:tcPr>
          <w:p w:rsidR="00B3058F" w:rsidRPr="007D68D6" w:rsidRDefault="00DB6C0A" w:rsidP="007D68D6">
            <w:pPr>
              <w:rPr>
                <w:sz w:val="24"/>
                <w:szCs w:val="24"/>
              </w:rPr>
            </w:pPr>
            <w:r w:rsidRPr="007D68D6">
              <w:rPr>
                <w:sz w:val="24"/>
                <w:szCs w:val="24"/>
              </w:rPr>
              <w:t xml:space="preserve">What did Jesus say to the two women? </w:t>
            </w:r>
          </w:p>
        </w:tc>
        <w:tc>
          <w:tcPr>
            <w:tcW w:w="7547" w:type="dxa"/>
            <w:gridSpan w:val="2"/>
          </w:tcPr>
          <w:p w:rsidR="00B3058F" w:rsidRPr="007D68D6" w:rsidRDefault="00DB6C0A" w:rsidP="007D68D6">
            <w:pPr>
              <w:rPr>
                <w:sz w:val="24"/>
                <w:szCs w:val="24"/>
              </w:rPr>
            </w:pPr>
            <w:r w:rsidRPr="007D68D6">
              <w:rPr>
                <w:sz w:val="24"/>
                <w:szCs w:val="24"/>
              </w:rPr>
              <w:t>Jesus talked to two</w:t>
            </w:r>
            <w:r w:rsidR="00B3058F" w:rsidRPr="007D68D6">
              <w:rPr>
                <w:sz w:val="24"/>
                <w:szCs w:val="24"/>
              </w:rPr>
              <w:t xml:space="preserve"> women and told them</w:t>
            </w:r>
            <w:r w:rsidR="00561AAD">
              <w:rPr>
                <w:sz w:val="24"/>
                <w:szCs w:val="24"/>
              </w:rPr>
              <w:t>, “g</w:t>
            </w:r>
            <w:r w:rsidR="00B3058F" w:rsidRPr="007D68D6">
              <w:rPr>
                <w:sz w:val="24"/>
                <w:szCs w:val="24"/>
              </w:rPr>
              <w:t>o and tell my brothers to go to Galilee, there they will see me ( Matthew 28:10 NIV)</w:t>
            </w:r>
          </w:p>
        </w:tc>
      </w:tr>
      <w:tr w:rsidR="00B3058F" w:rsidTr="00D60749">
        <w:tc>
          <w:tcPr>
            <w:tcW w:w="339" w:type="dxa"/>
            <w:gridSpan w:val="3"/>
            <w:shd w:val="clear" w:color="auto" w:fill="F2F2F2" w:themeFill="background1" w:themeFillShade="F2"/>
          </w:tcPr>
          <w:p w:rsidR="00B3058F" w:rsidRDefault="00287B63" w:rsidP="007D68D6">
            <w:r>
              <w:t>11</w:t>
            </w:r>
          </w:p>
        </w:tc>
        <w:tc>
          <w:tcPr>
            <w:tcW w:w="3030" w:type="dxa"/>
            <w:gridSpan w:val="5"/>
          </w:tcPr>
          <w:p w:rsidR="00B3058F" w:rsidRPr="007D68D6" w:rsidRDefault="00DB6C0A" w:rsidP="007D68D6">
            <w:pPr>
              <w:rPr>
                <w:sz w:val="24"/>
                <w:szCs w:val="24"/>
              </w:rPr>
            </w:pPr>
            <w:r w:rsidRPr="007D68D6">
              <w:rPr>
                <w:sz w:val="24"/>
                <w:szCs w:val="24"/>
              </w:rPr>
              <w:t xml:space="preserve">What does the resurrection prove to Christians? </w:t>
            </w:r>
          </w:p>
        </w:tc>
        <w:tc>
          <w:tcPr>
            <w:tcW w:w="7547" w:type="dxa"/>
            <w:gridSpan w:val="2"/>
          </w:tcPr>
          <w:p w:rsidR="00B3058F" w:rsidRPr="007D68D6" w:rsidRDefault="00EE6849" w:rsidP="007D68D6">
            <w:pPr>
              <w:rPr>
                <w:sz w:val="24"/>
                <w:szCs w:val="24"/>
              </w:rPr>
            </w:pPr>
            <w:r w:rsidRPr="007D68D6">
              <w:rPr>
                <w:sz w:val="24"/>
                <w:szCs w:val="24"/>
              </w:rPr>
              <w:t>The resurrection is important to Christians as it shows them that there is life after death</w:t>
            </w:r>
            <w:r w:rsidR="0020422D" w:rsidRPr="007D68D6">
              <w:rPr>
                <w:sz w:val="24"/>
                <w:szCs w:val="24"/>
              </w:rPr>
              <w:t>-</w:t>
            </w:r>
            <w:r w:rsidR="00DB6C0A" w:rsidRPr="007D68D6">
              <w:rPr>
                <w:sz w:val="24"/>
                <w:szCs w:val="24"/>
              </w:rPr>
              <w:t xml:space="preserve"> death becomes less frightening. </w:t>
            </w:r>
          </w:p>
          <w:p w:rsidR="00DB6C0A" w:rsidRPr="007D68D6" w:rsidRDefault="00DB6C0A" w:rsidP="007D68D6">
            <w:pPr>
              <w:rPr>
                <w:sz w:val="24"/>
                <w:szCs w:val="24"/>
              </w:rPr>
            </w:pPr>
            <w:r w:rsidRPr="007D68D6">
              <w:rPr>
                <w:sz w:val="24"/>
                <w:szCs w:val="24"/>
              </w:rPr>
              <w:t>It shows them just how powerful God is. This power that raised Jesus form the dead gives people the strength to live Christian lives.</w:t>
            </w:r>
          </w:p>
        </w:tc>
      </w:tr>
      <w:tr w:rsidR="00FF1D71" w:rsidRPr="008A6F9E" w:rsidTr="007D68D6">
        <w:tc>
          <w:tcPr>
            <w:tcW w:w="10916" w:type="dxa"/>
            <w:gridSpan w:val="10"/>
            <w:shd w:val="clear" w:color="auto" w:fill="000000" w:themeFill="text1"/>
          </w:tcPr>
          <w:p w:rsidR="00FF1D71" w:rsidRPr="007D68D6" w:rsidRDefault="003F096B"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lastRenderedPageBreak/>
              <w:t>Jesus Going to Heaven is Called the Ascension</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236" w:type="dxa"/>
            <w:shd w:val="clear" w:color="auto" w:fill="F2F2F2" w:themeFill="background1" w:themeFillShade="F2"/>
          </w:tcPr>
          <w:p w:rsidR="00FF1D71" w:rsidRDefault="00287B63" w:rsidP="007D68D6">
            <w:r>
              <w:t>1</w:t>
            </w:r>
          </w:p>
        </w:tc>
        <w:tc>
          <w:tcPr>
            <w:tcW w:w="3133" w:type="dxa"/>
            <w:gridSpan w:val="7"/>
          </w:tcPr>
          <w:p w:rsidR="00FF1D71" w:rsidRPr="007D68D6" w:rsidRDefault="00287B63" w:rsidP="007D68D6">
            <w:pPr>
              <w:rPr>
                <w:sz w:val="24"/>
                <w:szCs w:val="24"/>
              </w:rPr>
            </w:pPr>
            <w:r w:rsidRPr="007D68D6">
              <w:rPr>
                <w:sz w:val="24"/>
                <w:szCs w:val="24"/>
              </w:rPr>
              <w:t xml:space="preserve">Did the disciples see Jesus after the resurrection? </w:t>
            </w:r>
          </w:p>
        </w:tc>
        <w:tc>
          <w:tcPr>
            <w:tcW w:w="7547" w:type="dxa"/>
            <w:gridSpan w:val="2"/>
          </w:tcPr>
          <w:p w:rsidR="00FF1D71" w:rsidRPr="007D68D6" w:rsidRDefault="003F096B" w:rsidP="007D68D6">
            <w:pPr>
              <w:rPr>
                <w:sz w:val="24"/>
                <w:szCs w:val="24"/>
              </w:rPr>
            </w:pPr>
            <w:r w:rsidRPr="007D68D6">
              <w:rPr>
                <w:sz w:val="24"/>
                <w:szCs w:val="24"/>
              </w:rPr>
              <w:t xml:space="preserve">Over the 40 days after the resurrection many of Jesus’s disciples said they had met him alive in various places around Jerusalem. </w:t>
            </w:r>
          </w:p>
        </w:tc>
      </w:tr>
      <w:tr w:rsidR="00FF1D71" w:rsidTr="00D60749">
        <w:tc>
          <w:tcPr>
            <w:tcW w:w="236" w:type="dxa"/>
            <w:shd w:val="clear" w:color="auto" w:fill="F2F2F2" w:themeFill="background1" w:themeFillShade="F2"/>
          </w:tcPr>
          <w:p w:rsidR="00FF1D71" w:rsidRDefault="00287B63" w:rsidP="007D68D6">
            <w:r>
              <w:t>2</w:t>
            </w:r>
          </w:p>
        </w:tc>
        <w:tc>
          <w:tcPr>
            <w:tcW w:w="3133" w:type="dxa"/>
            <w:gridSpan w:val="7"/>
          </w:tcPr>
          <w:p w:rsidR="00FF1D71" w:rsidRPr="007D68D6" w:rsidRDefault="00287B63" w:rsidP="007D68D6">
            <w:pPr>
              <w:rPr>
                <w:sz w:val="24"/>
                <w:szCs w:val="24"/>
              </w:rPr>
            </w:pPr>
            <w:r w:rsidRPr="007D68D6">
              <w:rPr>
                <w:sz w:val="24"/>
                <w:szCs w:val="24"/>
              </w:rPr>
              <w:t xml:space="preserve">Why did Jesus ascend to heaven? </w:t>
            </w:r>
          </w:p>
        </w:tc>
        <w:tc>
          <w:tcPr>
            <w:tcW w:w="7547" w:type="dxa"/>
            <w:gridSpan w:val="2"/>
          </w:tcPr>
          <w:p w:rsidR="00FF1D71" w:rsidRPr="007D68D6" w:rsidRDefault="003F096B" w:rsidP="007D68D6">
            <w:pPr>
              <w:rPr>
                <w:sz w:val="24"/>
                <w:szCs w:val="24"/>
              </w:rPr>
            </w:pPr>
            <w:r w:rsidRPr="007D68D6">
              <w:rPr>
                <w:sz w:val="24"/>
                <w:szCs w:val="24"/>
              </w:rPr>
              <w:t>Then Jesus “ascended into Heaven” to be with God the Father once again. He had done what he was sent to Earth to do, and it was time for him to go back to God.</w:t>
            </w:r>
          </w:p>
        </w:tc>
      </w:tr>
      <w:tr w:rsidR="00FF1D71" w:rsidTr="00D60749">
        <w:tc>
          <w:tcPr>
            <w:tcW w:w="236" w:type="dxa"/>
            <w:shd w:val="clear" w:color="auto" w:fill="F2F2F2" w:themeFill="background1" w:themeFillShade="F2"/>
          </w:tcPr>
          <w:p w:rsidR="00FF1D71" w:rsidRDefault="00287B63" w:rsidP="007D68D6">
            <w:r>
              <w:t>3</w:t>
            </w:r>
          </w:p>
        </w:tc>
        <w:tc>
          <w:tcPr>
            <w:tcW w:w="3133" w:type="dxa"/>
            <w:gridSpan w:val="7"/>
          </w:tcPr>
          <w:p w:rsidR="00FF1D71" w:rsidRPr="007D68D6" w:rsidRDefault="00287B63" w:rsidP="007D68D6">
            <w:pPr>
              <w:rPr>
                <w:sz w:val="24"/>
                <w:szCs w:val="24"/>
              </w:rPr>
            </w:pPr>
            <w:r w:rsidRPr="007D68D6">
              <w:rPr>
                <w:sz w:val="24"/>
                <w:szCs w:val="24"/>
              </w:rPr>
              <w:t xml:space="preserve">What did Jesus teach about preparing a place in heaven? </w:t>
            </w:r>
          </w:p>
        </w:tc>
        <w:tc>
          <w:tcPr>
            <w:tcW w:w="7547" w:type="dxa"/>
            <w:gridSpan w:val="2"/>
          </w:tcPr>
          <w:p w:rsidR="00FF1D71" w:rsidRPr="007D68D6" w:rsidRDefault="003F096B" w:rsidP="007D68D6">
            <w:pPr>
              <w:rPr>
                <w:sz w:val="24"/>
                <w:szCs w:val="24"/>
              </w:rPr>
            </w:pPr>
            <w:r w:rsidRPr="007D68D6">
              <w:rPr>
                <w:sz w:val="24"/>
                <w:szCs w:val="24"/>
              </w:rPr>
              <w:t xml:space="preserve">In John 14:2 Jesus tells his disciples he will “prepare a place” (NIV) for them in heaven. 1 John 2:1 says that in Jesus Christians </w:t>
            </w:r>
            <w:proofErr w:type="gramStart"/>
            <w:r w:rsidRPr="007D68D6">
              <w:rPr>
                <w:sz w:val="24"/>
                <w:szCs w:val="24"/>
              </w:rPr>
              <w:t>have an advocate</w:t>
            </w:r>
            <w:proofErr w:type="gramEnd"/>
            <w:r w:rsidRPr="007D68D6">
              <w:rPr>
                <w:sz w:val="24"/>
                <w:szCs w:val="24"/>
              </w:rPr>
              <w:t xml:space="preserve"> with God</w:t>
            </w:r>
            <w:r w:rsidR="00F5407F">
              <w:rPr>
                <w:sz w:val="24"/>
                <w:szCs w:val="24"/>
              </w:rPr>
              <w:t>.</w:t>
            </w:r>
            <w:r w:rsidRPr="007D68D6">
              <w:rPr>
                <w:sz w:val="24"/>
                <w:szCs w:val="24"/>
              </w:rPr>
              <w:t xml:space="preserve"> (someone who ill lookout for them)</w:t>
            </w:r>
          </w:p>
        </w:tc>
      </w:tr>
      <w:tr w:rsidR="003F096B" w:rsidTr="00D60749">
        <w:tc>
          <w:tcPr>
            <w:tcW w:w="236" w:type="dxa"/>
            <w:shd w:val="clear" w:color="auto" w:fill="F2F2F2" w:themeFill="background1" w:themeFillShade="F2"/>
          </w:tcPr>
          <w:p w:rsidR="003F096B" w:rsidRDefault="00287B63" w:rsidP="007D68D6">
            <w:r>
              <w:t>4</w:t>
            </w:r>
          </w:p>
        </w:tc>
        <w:tc>
          <w:tcPr>
            <w:tcW w:w="3133" w:type="dxa"/>
            <w:gridSpan w:val="7"/>
          </w:tcPr>
          <w:p w:rsidR="003F096B" w:rsidRPr="007D68D6" w:rsidRDefault="00287B63" w:rsidP="007D68D6">
            <w:pPr>
              <w:rPr>
                <w:sz w:val="24"/>
                <w:szCs w:val="24"/>
              </w:rPr>
            </w:pPr>
            <w:r w:rsidRPr="007D68D6">
              <w:rPr>
                <w:sz w:val="24"/>
                <w:szCs w:val="24"/>
              </w:rPr>
              <w:t xml:space="preserve">What did Pope Benedict teach about the ascension? </w:t>
            </w:r>
          </w:p>
        </w:tc>
        <w:tc>
          <w:tcPr>
            <w:tcW w:w="7547" w:type="dxa"/>
            <w:gridSpan w:val="2"/>
          </w:tcPr>
          <w:p w:rsidR="003F096B" w:rsidRPr="007D68D6" w:rsidRDefault="003F096B" w:rsidP="007D68D6">
            <w:pPr>
              <w:tabs>
                <w:tab w:val="left" w:pos="1834"/>
              </w:tabs>
              <w:rPr>
                <w:sz w:val="24"/>
                <w:szCs w:val="24"/>
              </w:rPr>
            </w:pPr>
            <w:r w:rsidRPr="007D68D6">
              <w:rPr>
                <w:sz w:val="24"/>
                <w:szCs w:val="24"/>
              </w:rPr>
              <w:t>Pope Benedict XVI said that since Jesus was human and went to be with God the ascension shows there’s a place for all human beings with God</w:t>
            </w:r>
            <w:r w:rsidR="00F5407F">
              <w:rPr>
                <w:sz w:val="24"/>
                <w:szCs w:val="24"/>
              </w:rPr>
              <w:t>.</w:t>
            </w:r>
          </w:p>
        </w:tc>
      </w:tr>
      <w:tr w:rsidR="003F096B" w:rsidTr="00D60749">
        <w:tc>
          <w:tcPr>
            <w:tcW w:w="236" w:type="dxa"/>
            <w:shd w:val="clear" w:color="auto" w:fill="F2F2F2" w:themeFill="background1" w:themeFillShade="F2"/>
          </w:tcPr>
          <w:p w:rsidR="003F096B" w:rsidRDefault="00287B63" w:rsidP="007D68D6">
            <w:r>
              <w:t>5</w:t>
            </w:r>
          </w:p>
        </w:tc>
        <w:tc>
          <w:tcPr>
            <w:tcW w:w="3133" w:type="dxa"/>
            <w:gridSpan w:val="7"/>
          </w:tcPr>
          <w:p w:rsidR="003F096B" w:rsidRPr="007D68D6" w:rsidRDefault="00287B63" w:rsidP="007D68D6">
            <w:pPr>
              <w:rPr>
                <w:sz w:val="24"/>
                <w:szCs w:val="24"/>
              </w:rPr>
            </w:pPr>
            <w:r w:rsidRPr="007D68D6">
              <w:rPr>
                <w:sz w:val="24"/>
                <w:szCs w:val="24"/>
              </w:rPr>
              <w:t xml:space="preserve">What does the ascension show about the power of Jesus? </w:t>
            </w:r>
          </w:p>
        </w:tc>
        <w:tc>
          <w:tcPr>
            <w:tcW w:w="7547" w:type="dxa"/>
            <w:gridSpan w:val="2"/>
          </w:tcPr>
          <w:p w:rsidR="003F096B" w:rsidRPr="007D68D6" w:rsidRDefault="003F096B" w:rsidP="007D68D6">
            <w:pPr>
              <w:rPr>
                <w:sz w:val="24"/>
                <w:szCs w:val="24"/>
              </w:rPr>
            </w:pPr>
            <w:r w:rsidRPr="007D68D6">
              <w:rPr>
                <w:sz w:val="24"/>
                <w:szCs w:val="24"/>
              </w:rPr>
              <w:t>The ascension shows Jesus power – he is now at the right hand of the mighty God</w:t>
            </w:r>
            <w:r w:rsidR="00F5407F">
              <w:rPr>
                <w:sz w:val="24"/>
                <w:szCs w:val="24"/>
              </w:rPr>
              <w:t>.</w:t>
            </w:r>
            <w:r w:rsidRPr="007D68D6">
              <w:rPr>
                <w:sz w:val="24"/>
                <w:szCs w:val="24"/>
              </w:rPr>
              <w:t xml:space="preserve"> (Luke 22:69 NIV)</w:t>
            </w:r>
          </w:p>
        </w:tc>
      </w:tr>
      <w:tr w:rsidR="00FF1D71" w:rsidRPr="008A6F9E" w:rsidTr="007D68D6">
        <w:tc>
          <w:tcPr>
            <w:tcW w:w="10916" w:type="dxa"/>
            <w:gridSpan w:val="10"/>
            <w:shd w:val="clear" w:color="auto" w:fill="000000" w:themeFill="text1"/>
          </w:tcPr>
          <w:p w:rsidR="00FF1D71" w:rsidRPr="007D68D6" w:rsidRDefault="00C47CA4" w:rsidP="007D68D6">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Jesus Died to Save Humanity</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8A6F9E" w:rsidTr="00D60749">
        <w:tc>
          <w:tcPr>
            <w:tcW w:w="284" w:type="dxa"/>
            <w:gridSpan w:val="2"/>
            <w:shd w:val="clear" w:color="auto" w:fill="F2F2F2" w:themeFill="background1" w:themeFillShade="F2"/>
          </w:tcPr>
          <w:p w:rsidR="00FF1D71" w:rsidRDefault="002372AA" w:rsidP="007D68D6">
            <w:r>
              <w:t>1</w:t>
            </w:r>
          </w:p>
        </w:tc>
        <w:tc>
          <w:tcPr>
            <w:tcW w:w="3085" w:type="dxa"/>
            <w:gridSpan w:val="6"/>
          </w:tcPr>
          <w:p w:rsidR="00FF1D71" w:rsidRPr="007D68D6" w:rsidRDefault="00287B63" w:rsidP="007D68D6">
            <w:pPr>
              <w:rPr>
                <w:sz w:val="24"/>
                <w:szCs w:val="24"/>
              </w:rPr>
            </w:pPr>
            <w:r w:rsidRPr="007D68D6">
              <w:rPr>
                <w:sz w:val="24"/>
                <w:szCs w:val="24"/>
              </w:rPr>
              <w:t xml:space="preserve">What does original sin mean? </w:t>
            </w:r>
          </w:p>
        </w:tc>
        <w:tc>
          <w:tcPr>
            <w:tcW w:w="7547" w:type="dxa"/>
            <w:gridSpan w:val="2"/>
          </w:tcPr>
          <w:p w:rsidR="00FF1D71" w:rsidRPr="007D68D6" w:rsidRDefault="00C47CA4" w:rsidP="007D68D6">
            <w:pPr>
              <w:rPr>
                <w:sz w:val="24"/>
                <w:szCs w:val="24"/>
              </w:rPr>
            </w:pPr>
            <w:r w:rsidRPr="007D68D6">
              <w:rPr>
                <w:sz w:val="24"/>
                <w:szCs w:val="24"/>
              </w:rPr>
              <w:t>Original sin means that everyone is born capable of sin. Many Christians believe that Jesus’s suffering and death won forgiveness for everyone and ensured their redemption</w:t>
            </w:r>
            <w:r w:rsidR="00F5407F">
              <w:rPr>
                <w:sz w:val="24"/>
                <w:szCs w:val="24"/>
              </w:rPr>
              <w:t>.</w:t>
            </w:r>
            <w:r w:rsidRPr="007D68D6">
              <w:rPr>
                <w:sz w:val="24"/>
                <w:szCs w:val="24"/>
              </w:rPr>
              <w:t xml:space="preserve"> (freeing them from sin).</w:t>
            </w:r>
          </w:p>
        </w:tc>
      </w:tr>
      <w:tr w:rsidR="00FF1D71" w:rsidTr="00D60749">
        <w:tc>
          <w:tcPr>
            <w:tcW w:w="284" w:type="dxa"/>
            <w:gridSpan w:val="2"/>
            <w:shd w:val="clear" w:color="auto" w:fill="F2F2F2" w:themeFill="background1" w:themeFillShade="F2"/>
          </w:tcPr>
          <w:p w:rsidR="00FF1D71" w:rsidRDefault="002372AA" w:rsidP="007D68D6">
            <w:r>
              <w:t>2</w:t>
            </w:r>
          </w:p>
        </w:tc>
        <w:tc>
          <w:tcPr>
            <w:tcW w:w="3085" w:type="dxa"/>
            <w:gridSpan w:val="6"/>
          </w:tcPr>
          <w:p w:rsidR="00FF1D71" w:rsidRPr="007D68D6" w:rsidRDefault="00287B63" w:rsidP="007D68D6">
            <w:pPr>
              <w:rPr>
                <w:sz w:val="24"/>
                <w:szCs w:val="24"/>
              </w:rPr>
            </w:pPr>
            <w:r w:rsidRPr="007D68D6">
              <w:rPr>
                <w:sz w:val="24"/>
                <w:szCs w:val="24"/>
              </w:rPr>
              <w:t xml:space="preserve">What do Christians believe about Jesus and sin? </w:t>
            </w:r>
          </w:p>
        </w:tc>
        <w:tc>
          <w:tcPr>
            <w:tcW w:w="7547" w:type="dxa"/>
            <w:gridSpan w:val="2"/>
          </w:tcPr>
          <w:p w:rsidR="00FF1D71" w:rsidRPr="007D68D6" w:rsidRDefault="00C47CA4" w:rsidP="007D68D6">
            <w:pPr>
              <w:rPr>
                <w:sz w:val="24"/>
                <w:szCs w:val="24"/>
              </w:rPr>
            </w:pPr>
            <w:r w:rsidRPr="007D68D6">
              <w:rPr>
                <w:sz w:val="24"/>
                <w:szCs w:val="24"/>
              </w:rPr>
              <w:t>They believe that Jesus was perfect</w:t>
            </w:r>
            <w:r w:rsidR="00F5407F">
              <w:rPr>
                <w:sz w:val="24"/>
                <w:szCs w:val="24"/>
              </w:rPr>
              <w:t>,</w:t>
            </w:r>
            <w:r w:rsidRPr="007D68D6">
              <w:rPr>
                <w:sz w:val="24"/>
                <w:szCs w:val="24"/>
              </w:rPr>
              <w:t xml:space="preserve"> (without sin) but God place all the sins of the world on him at his crucifixion. Romans 3:21-26 teaches that </w:t>
            </w:r>
            <w:r w:rsidR="005C0C13" w:rsidRPr="007D68D6">
              <w:rPr>
                <w:sz w:val="24"/>
                <w:szCs w:val="24"/>
              </w:rPr>
              <w:t>his sacrifice paid for their sins</w:t>
            </w:r>
            <w:r w:rsidR="00F5407F">
              <w:rPr>
                <w:sz w:val="24"/>
                <w:szCs w:val="24"/>
              </w:rPr>
              <w:t>,</w:t>
            </w:r>
            <w:r w:rsidR="005C0C13" w:rsidRPr="007D68D6">
              <w:rPr>
                <w:sz w:val="24"/>
                <w:szCs w:val="24"/>
              </w:rPr>
              <w:t xml:space="preserve"> so long as they have faith in him.</w:t>
            </w:r>
          </w:p>
        </w:tc>
      </w:tr>
      <w:tr w:rsidR="00FF1D71" w:rsidTr="00D60749">
        <w:tc>
          <w:tcPr>
            <w:tcW w:w="284" w:type="dxa"/>
            <w:gridSpan w:val="2"/>
            <w:shd w:val="clear" w:color="auto" w:fill="F2F2F2" w:themeFill="background1" w:themeFillShade="F2"/>
          </w:tcPr>
          <w:p w:rsidR="00FF1D71" w:rsidRDefault="002372AA" w:rsidP="007D68D6">
            <w:r>
              <w:t>3</w:t>
            </w:r>
          </w:p>
        </w:tc>
        <w:tc>
          <w:tcPr>
            <w:tcW w:w="3085" w:type="dxa"/>
            <w:gridSpan w:val="6"/>
          </w:tcPr>
          <w:p w:rsidR="00FF1D71" w:rsidRPr="007D68D6" w:rsidRDefault="00287B63" w:rsidP="007D68D6">
            <w:pPr>
              <w:rPr>
                <w:sz w:val="24"/>
                <w:szCs w:val="24"/>
              </w:rPr>
            </w:pPr>
            <w:r w:rsidRPr="007D68D6">
              <w:rPr>
                <w:sz w:val="24"/>
                <w:szCs w:val="24"/>
              </w:rPr>
              <w:t xml:space="preserve">What is atonement? </w:t>
            </w:r>
          </w:p>
        </w:tc>
        <w:tc>
          <w:tcPr>
            <w:tcW w:w="7547" w:type="dxa"/>
            <w:gridSpan w:val="2"/>
          </w:tcPr>
          <w:p w:rsidR="00FF1D71" w:rsidRPr="007D68D6" w:rsidRDefault="005A37C6" w:rsidP="007D68D6">
            <w:pPr>
              <w:rPr>
                <w:sz w:val="24"/>
                <w:szCs w:val="24"/>
              </w:rPr>
            </w:pPr>
            <w:r w:rsidRPr="007D68D6">
              <w:rPr>
                <w:sz w:val="24"/>
                <w:szCs w:val="24"/>
              </w:rPr>
              <w:t>Jesus’s actions brought about the reconciliation between God and humanity – known as the atonement.</w:t>
            </w:r>
          </w:p>
        </w:tc>
      </w:tr>
      <w:tr w:rsidR="005A37C6" w:rsidTr="00D60749">
        <w:tc>
          <w:tcPr>
            <w:tcW w:w="284" w:type="dxa"/>
            <w:gridSpan w:val="2"/>
            <w:shd w:val="clear" w:color="auto" w:fill="F2F2F2" w:themeFill="background1" w:themeFillShade="F2"/>
          </w:tcPr>
          <w:p w:rsidR="005A37C6" w:rsidRDefault="002372AA" w:rsidP="007D68D6">
            <w:r>
              <w:t>4</w:t>
            </w:r>
          </w:p>
        </w:tc>
        <w:tc>
          <w:tcPr>
            <w:tcW w:w="3085" w:type="dxa"/>
            <w:gridSpan w:val="6"/>
          </w:tcPr>
          <w:p w:rsidR="005A37C6" w:rsidRPr="007D68D6" w:rsidRDefault="00287B63" w:rsidP="007D68D6">
            <w:pPr>
              <w:rPr>
                <w:sz w:val="24"/>
                <w:szCs w:val="24"/>
              </w:rPr>
            </w:pPr>
            <w:r w:rsidRPr="007D68D6">
              <w:rPr>
                <w:sz w:val="24"/>
                <w:szCs w:val="24"/>
              </w:rPr>
              <w:t xml:space="preserve">What do Christians believe about the power of Jesus over death? </w:t>
            </w:r>
          </w:p>
        </w:tc>
        <w:tc>
          <w:tcPr>
            <w:tcW w:w="7547" w:type="dxa"/>
            <w:gridSpan w:val="2"/>
          </w:tcPr>
          <w:p w:rsidR="005A37C6" w:rsidRPr="007D68D6" w:rsidRDefault="005A37C6" w:rsidP="007D68D6">
            <w:pPr>
              <w:rPr>
                <w:sz w:val="24"/>
                <w:szCs w:val="24"/>
              </w:rPr>
            </w:pPr>
            <w:r w:rsidRPr="007D68D6">
              <w:rPr>
                <w:sz w:val="24"/>
                <w:szCs w:val="24"/>
              </w:rPr>
              <w:t>His power and goodness were so great that after he was crucified death couldn’t keep hold of him</w:t>
            </w:r>
            <w:r w:rsidR="00F5407F">
              <w:rPr>
                <w:sz w:val="24"/>
                <w:szCs w:val="24"/>
              </w:rPr>
              <w:t>.</w:t>
            </w:r>
            <w:r w:rsidRPr="007D68D6">
              <w:rPr>
                <w:sz w:val="24"/>
                <w:szCs w:val="24"/>
              </w:rPr>
              <w:t xml:space="preserve"> </w:t>
            </w:r>
          </w:p>
        </w:tc>
      </w:tr>
      <w:tr w:rsidR="005A37C6" w:rsidTr="00D60749">
        <w:tc>
          <w:tcPr>
            <w:tcW w:w="284" w:type="dxa"/>
            <w:gridSpan w:val="2"/>
            <w:shd w:val="clear" w:color="auto" w:fill="F2F2F2" w:themeFill="background1" w:themeFillShade="F2"/>
          </w:tcPr>
          <w:p w:rsidR="005A37C6" w:rsidRDefault="002372AA" w:rsidP="007D68D6">
            <w:r>
              <w:t>5</w:t>
            </w:r>
          </w:p>
        </w:tc>
        <w:tc>
          <w:tcPr>
            <w:tcW w:w="3085" w:type="dxa"/>
            <w:gridSpan w:val="6"/>
          </w:tcPr>
          <w:p w:rsidR="005A37C6" w:rsidRPr="007D68D6" w:rsidRDefault="00287B63" w:rsidP="007D68D6">
            <w:pPr>
              <w:rPr>
                <w:sz w:val="24"/>
                <w:szCs w:val="24"/>
              </w:rPr>
            </w:pPr>
            <w:r w:rsidRPr="007D68D6">
              <w:rPr>
                <w:sz w:val="24"/>
                <w:szCs w:val="24"/>
              </w:rPr>
              <w:t xml:space="preserve">Do all Christians believe that Jesus had to die </w:t>
            </w:r>
            <w:r w:rsidR="002372AA" w:rsidRPr="007D68D6">
              <w:rPr>
                <w:sz w:val="24"/>
                <w:szCs w:val="24"/>
              </w:rPr>
              <w:t xml:space="preserve">to pay for people’s sins? </w:t>
            </w:r>
          </w:p>
        </w:tc>
        <w:tc>
          <w:tcPr>
            <w:tcW w:w="7547" w:type="dxa"/>
            <w:gridSpan w:val="2"/>
          </w:tcPr>
          <w:p w:rsidR="005A37C6" w:rsidRPr="007D68D6" w:rsidRDefault="005A37C6" w:rsidP="007D68D6">
            <w:pPr>
              <w:rPr>
                <w:sz w:val="24"/>
                <w:szCs w:val="24"/>
              </w:rPr>
            </w:pPr>
            <w:r w:rsidRPr="007D68D6">
              <w:rPr>
                <w:sz w:val="24"/>
                <w:szCs w:val="24"/>
              </w:rPr>
              <w:t>However</w:t>
            </w:r>
            <w:r w:rsidR="00F5407F">
              <w:rPr>
                <w:sz w:val="24"/>
                <w:szCs w:val="24"/>
              </w:rPr>
              <w:t>,</w:t>
            </w:r>
            <w:r w:rsidRPr="007D68D6">
              <w:rPr>
                <w:sz w:val="24"/>
                <w:szCs w:val="24"/>
              </w:rPr>
              <w:t xml:space="preserve"> no</w:t>
            </w:r>
            <w:r w:rsidR="00287B63" w:rsidRPr="007D68D6">
              <w:rPr>
                <w:sz w:val="24"/>
                <w:szCs w:val="24"/>
              </w:rPr>
              <w:t>t</w:t>
            </w:r>
            <w:r w:rsidRPr="007D68D6">
              <w:rPr>
                <w:sz w:val="24"/>
                <w:szCs w:val="24"/>
              </w:rPr>
              <w:t xml:space="preserve"> all Christians believe that Jesus had to die to pay for people’s sins</w:t>
            </w:r>
            <w:r w:rsidR="00F5407F">
              <w:rPr>
                <w:sz w:val="24"/>
                <w:szCs w:val="24"/>
              </w:rPr>
              <w:t>.</w:t>
            </w:r>
          </w:p>
        </w:tc>
      </w:tr>
      <w:tr w:rsidR="00FF1D71" w:rsidRPr="008A6F9E" w:rsidTr="007D68D6">
        <w:trPr>
          <w:gridAfter w:val="1"/>
          <w:wAfter w:w="35" w:type="dxa"/>
        </w:trPr>
        <w:tc>
          <w:tcPr>
            <w:tcW w:w="10881" w:type="dxa"/>
            <w:gridSpan w:val="9"/>
            <w:shd w:val="clear" w:color="auto" w:fill="000000" w:themeFill="text1"/>
          </w:tcPr>
          <w:p w:rsidR="00FF1D71" w:rsidRPr="007D68D6" w:rsidRDefault="00263FDF" w:rsidP="007D68D6">
            <w:pPr>
              <w:tabs>
                <w:tab w:val="left" w:pos="5932"/>
                <w:tab w:val="left" w:pos="8049"/>
              </w:tabs>
              <w:rPr>
                <w:color w:val="FFFFFF" w:themeColor="background1"/>
                <w:sz w:val="24"/>
                <w:szCs w:val="24"/>
              </w:rPr>
            </w:pPr>
            <w:r w:rsidRPr="007D68D6">
              <w:rPr>
                <w:b/>
                <w:color w:val="FFFFFF" w:themeColor="background1"/>
                <w:sz w:val="28"/>
                <w:szCs w:val="28"/>
                <w:shd w:val="clear" w:color="auto" w:fill="000000" w:themeFill="text1"/>
              </w:rPr>
              <w:t>Christians Must seek Salvation to Get to Heaven</w:t>
            </w:r>
            <w:r w:rsidR="00FF1D71" w:rsidRPr="007D68D6">
              <w:rPr>
                <w:color w:val="FFFFFF" w:themeColor="background1"/>
                <w:sz w:val="24"/>
                <w:szCs w:val="24"/>
                <w:shd w:val="clear" w:color="auto" w:fill="000000" w:themeFill="text1"/>
              </w:rPr>
              <w:tab/>
            </w:r>
            <w:r w:rsidR="00FF1D71" w:rsidRPr="007D68D6">
              <w:rPr>
                <w:color w:val="FFFFFF" w:themeColor="background1"/>
                <w:sz w:val="24"/>
                <w:szCs w:val="24"/>
                <w:shd w:val="clear" w:color="auto" w:fill="000000" w:themeFill="text1"/>
              </w:rPr>
              <w:tab/>
            </w:r>
          </w:p>
        </w:tc>
      </w:tr>
      <w:tr w:rsidR="00FF1D71" w:rsidRPr="008A6F9E" w:rsidTr="00D60749">
        <w:trPr>
          <w:gridAfter w:val="1"/>
          <w:wAfter w:w="35" w:type="dxa"/>
        </w:trPr>
        <w:tc>
          <w:tcPr>
            <w:tcW w:w="284" w:type="dxa"/>
            <w:gridSpan w:val="2"/>
            <w:shd w:val="clear" w:color="auto" w:fill="F2F2F2" w:themeFill="background1" w:themeFillShade="F2"/>
          </w:tcPr>
          <w:p w:rsidR="00FF1D71" w:rsidRDefault="002372AA" w:rsidP="007D68D6">
            <w:r>
              <w:t>1</w:t>
            </w:r>
          </w:p>
        </w:tc>
        <w:tc>
          <w:tcPr>
            <w:tcW w:w="3085" w:type="dxa"/>
            <w:gridSpan w:val="6"/>
          </w:tcPr>
          <w:p w:rsidR="00FF1D71" w:rsidRPr="007D68D6" w:rsidRDefault="002372AA" w:rsidP="007D68D6">
            <w:pPr>
              <w:rPr>
                <w:sz w:val="24"/>
                <w:szCs w:val="24"/>
              </w:rPr>
            </w:pPr>
            <w:r w:rsidRPr="007D68D6">
              <w:rPr>
                <w:sz w:val="24"/>
                <w:szCs w:val="24"/>
              </w:rPr>
              <w:t>What does salvation mean?</w:t>
            </w:r>
          </w:p>
        </w:tc>
        <w:tc>
          <w:tcPr>
            <w:tcW w:w="7512" w:type="dxa"/>
          </w:tcPr>
          <w:p w:rsidR="00FF1D71" w:rsidRPr="007D68D6" w:rsidRDefault="00263FDF" w:rsidP="007D68D6">
            <w:pPr>
              <w:rPr>
                <w:sz w:val="24"/>
                <w:szCs w:val="24"/>
              </w:rPr>
            </w:pPr>
            <w:r w:rsidRPr="007D68D6">
              <w:rPr>
                <w:sz w:val="24"/>
                <w:szCs w:val="24"/>
              </w:rPr>
              <w:t>Salvation means the soul being saved from death and sin allowing it to reach heaven.</w:t>
            </w:r>
            <w:r w:rsidR="00F5407F">
              <w:rPr>
                <w:sz w:val="24"/>
                <w:szCs w:val="24"/>
              </w:rPr>
              <w:t xml:space="preserve"> </w:t>
            </w:r>
            <w:r w:rsidRPr="007D68D6">
              <w:rPr>
                <w:sz w:val="24"/>
                <w:szCs w:val="24"/>
              </w:rPr>
              <w:t xml:space="preserve"> For this to happen Christians believe they must have faith in Jesus</w:t>
            </w:r>
            <w:r w:rsidR="00F5407F">
              <w:rPr>
                <w:sz w:val="24"/>
                <w:szCs w:val="24"/>
              </w:rPr>
              <w:t>.  “</w:t>
            </w:r>
            <w:r w:rsidRPr="007D68D6">
              <w:rPr>
                <w:sz w:val="24"/>
                <w:szCs w:val="24"/>
              </w:rPr>
              <w:t>Salvation is found in no one else</w:t>
            </w:r>
            <w:r w:rsidR="00F5407F">
              <w:rPr>
                <w:sz w:val="24"/>
                <w:szCs w:val="24"/>
              </w:rPr>
              <w:t>’’</w:t>
            </w:r>
            <w:r w:rsidRPr="007D68D6">
              <w:rPr>
                <w:sz w:val="24"/>
                <w:szCs w:val="24"/>
              </w:rPr>
              <w:t xml:space="preserve"> (Acts 4:12 NIV)</w:t>
            </w:r>
          </w:p>
        </w:tc>
      </w:tr>
      <w:tr w:rsidR="00FF1D71" w:rsidTr="00D60749">
        <w:trPr>
          <w:gridAfter w:val="1"/>
          <w:wAfter w:w="35" w:type="dxa"/>
        </w:trPr>
        <w:tc>
          <w:tcPr>
            <w:tcW w:w="284" w:type="dxa"/>
            <w:gridSpan w:val="2"/>
            <w:shd w:val="clear" w:color="auto" w:fill="F2F2F2" w:themeFill="background1" w:themeFillShade="F2"/>
          </w:tcPr>
          <w:p w:rsidR="00FF1D71" w:rsidRDefault="002372AA" w:rsidP="007D68D6">
            <w:r>
              <w:t>2</w:t>
            </w:r>
          </w:p>
        </w:tc>
        <w:tc>
          <w:tcPr>
            <w:tcW w:w="3085" w:type="dxa"/>
            <w:gridSpan w:val="6"/>
          </w:tcPr>
          <w:p w:rsidR="00FF1D71" w:rsidRPr="007D68D6" w:rsidRDefault="002372AA" w:rsidP="007D68D6">
            <w:pPr>
              <w:rPr>
                <w:sz w:val="24"/>
                <w:szCs w:val="24"/>
              </w:rPr>
            </w:pPr>
            <w:r w:rsidRPr="007D68D6">
              <w:rPr>
                <w:sz w:val="24"/>
                <w:szCs w:val="24"/>
              </w:rPr>
              <w:t xml:space="preserve">How is salvation possible? </w:t>
            </w:r>
          </w:p>
        </w:tc>
        <w:tc>
          <w:tcPr>
            <w:tcW w:w="7512" w:type="dxa"/>
          </w:tcPr>
          <w:p w:rsidR="00FF1D71" w:rsidRPr="007D68D6" w:rsidRDefault="00D42FAE" w:rsidP="007D68D6">
            <w:pPr>
              <w:rPr>
                <w:sz w:val="24"/>
                <w:szCs w:val="24"/>
              </w:rPr>
            </w:pPr>
            <w:r w:rsidRPr="007D68D6">
              <w:rPr>
                <w:sz w:val="24"/>
                <w:szCs w:val="24"/>
              </w:rPr>
              <w:t xml:space="preserve">Salvation is only possible through God’s grace </w:t>
            </w:r>
            <w:r w:rsidR="00F5407F">
              <w:rPr>
                <w:sz w:val="24"/>
                <w:szCs w:val="24"/>
              </w:rPr>
              <w:t xml:space="preserve">– God showing favour to those </w:t>
            </w:r>
            <w:r w:rsidRPr="007D68D6">
              <w:rPr>
                <w:sz w:val="24"/>
                <w:szCs w:val="24"/>
              </w:rPr>
              <w:t>w</w:t>
            </w:r>
            <w:r w:rsidR="00F5407F">
              <w:rPr>
                <w:sz w:val="24"/>
                <w:szCs w:val="24"/>
              </w:rPr>
              <w:t>ho have</w:t>
            </w:r>
            <w:r w:rsidRPr="007D68D6">
              <w:rPr>
                <w:sz w:val="24"/>
                <w:szCs w:val="24"/>
              </w:rPr>
              <w:t xml:space="preserve"> earned it</w:t>
            </w:r>
            <w:r w:rsidR="00F5407F">
              <w:rPr>
                <w:sz w:val="24"/>
                <w:szCs w:val="24"/>
              </w:rPr>
              <w:t>.</w:t>
            </w:r>
            <w:r w:rsidRPr="007D68D6">
              <w:rPr>
                <w:sz w:val="24"/>
                <w:szCs w:val="24"/>
              </w:rPr>
              <w:t xml:space="preserve"> “For it is by grace you have been saved through faith … it is the gift of God</w:t>
            </w:r>
            <w:r w:rsidR="00F5407F">
              <w:rPr>
                <w:sz w:val="24"/>
                <w:szCs w:val="24"/>
              </w:rPr>
              <w:t>.</w:t>
            </w:r>
            <w:r w:rsidRPr="007D68D6">
              <w:rPr>
                <w:sz w:val="24"/>
                <w:szCs w:val="24"/>
              </w:rPr>
              <w:t>”</w:t>
            </w:r>
            <w:r w:rsidR="00E86676" w:rsidRPr="007D68D6">
              <w:rPr>
                <w:sz w:val="24"/>
                <w:szCs w:val="24"/>
              </w:rPr>
              <w:t xml:space="preserve"> Ephesians 2:8 NIV)</w:t>
            </w:r>
          </w:p>
        </w:tc>
      </w:tr>
      <w:tr w:rsidR="00FF1D71" w:rsidTr="00D60749">
        <w:trPr>
          <w:gridAfter w:val="1"/>
          <w:wAfter w:w="35" w:type="dxa"/>
        </w:trPr>
        <w:tc>
          <w:tcPr>
            <w:tcW w:w="284" w:type="dxa"/>
            <w:gridSpan w:val="2"/>
            <w:shd w:val="clear" w:color="auto" w:fill="F2F2F2" w:themeFill="background1" w:themeFillShade="F2"/>
          </w:tcPr>
          <w:p w:rsidR="00FF1D71" w:rsidRDefault="008017C3" w:rsidP="007D68D6">
            <w:r>
              <w:t>3</w:t>
            </w:r>
          </w:p>
        </w:tc>
        <w:tc>
          <w:tcPr>
            <w:tcW w:w="3085" w:type="dxa"/>
            <w:gridSpan w:val="6"/>
          </w:tcPr>
          <w:p w:rsidR="00FF1D71" w:rsidRPr="007D68D6" w:rsidRDefault="008017C3" w:rsidP="007D68D6">
            <w:pPr>
              <w:rPr>
                <w:sz w:val="24"/>
                <w:szCs w:val="24"/>
              </w:rPr>
            </w:pPr>
            <w:r w:rsidRPr="007D68D6">
              <w:rPr>
                <w:sz w:val="24"/>
                <w:szCs w:val="24"/>
              </w:rPr>
              <w:t xml:space="preserve">How do Christians know how to live a good life? </w:t>
            </w:r>
          </w:p>
        </w:tc>
        <w:tc>
          <w:tcPr>
            <w:tcW w:w="7512" w:type="dxa"/>
          </w:tcPr>
          <w:p w:rsidR="00FF1D71" w:rsidRPr="007D68D6" w:rsidRDefault="00F5407F" w:rsidP="007D68D6">
            <w:pPr>
              <w:rPr>
                <w:sz w:val="24"/>
                <w:szCs w:val="24"/>
              </w:rPr>
            </w:pPr>
            <w:r>
              <w:rPr>
                <w:sz w:val="24"/>
                <w:szCs w:val="24"/>
              </w:rPr>
              <w:t xml:space="preserve">But people </w:t>
            </w:r>
            <w:r w:rsidR="00E86676" w:rsidRPr="007D68D6">
              <w:rPr>
                <w:sz w:val="24"/>
                <w:szCs w:val="24"/>
              </w:rPr>
              <w:t>can’t just say they believe – if they’re a true believer they’ll try</w:t>
            </w:r>
            <w:r>
              <w:rPr>
                <w:sz w:val="24"/>
                <w:szCs w:val="24"/>
              </w:rPr>
              <w:t xml:space="preserve"> to live a Christian life. The B</w:t>
            </w:r>
            <w:r w:rsidR="00E86676" w:rsidRPr="007D68D6">
              <w:rPr>
                <w:sz w:val="24"/>
                <w:szCs w:val="24"/>
              </w:rPr>
              <w:t>ible contains many laws such as the Ten Commandments which provide Christians with guidance on how they should behave.</w:t>
            </w:r>
            <w:r w:rsidR="00722813" w:rsidRPr="007D68D6">
              <w:rPr>
                <w:sz w:val="24"/>
                <w:szCs w:val="24"/>
              </w:rPr>
              <w:t xml:space="preserve"> Everyone will sin</w:t>
            </w:r>
            <w:r>
              <w:rPr>
                <w:sz w:val="24"/>
                <w:szCs w:val="24"/>
              </w:rPr>
              <w:t>,</w:t>
            </w:r>
            <w:r w:rsidR="00722813" w:rsidRPr="007D68D6">
              <w:rPr>
                <w:sz w:val="24"/>
                <w:szCs w:val="24"/>
              </w:rPr>
              <w:t xml:space="preserve"> but the laws mean they’ll become conscious of sin (Romans 3:20NIV) and turn to God in repentance</w:t>
            </w:r>
            <w:r>
              <w:rPr>
                <w:sz w:val="24"/>
                <w:szCs w:val="24"/>
              </w:rPr>
              <w:t>.</w:t>
            </w:r>
            <w:r w:rsidR="00722813" w:rsidRPr="007D68D6">
              <w:rPr>
                <w:sz w:val="24"/>
                <w:szCs w:val="24"/>
              </w:rPr>
              <w:t xml:space="preserve"> (Acts 20:21 NIV)</w:t>
            </w:r>
          </w:p>
        </w:tc>
      </w:tr>
      <w:tr w:rsidR="00722813" w:rsidTr="00D60749">
        <w:trPr>
          <w:gridAfter w:val="1"/>
          <w:wAfter w:w="35" w:type="dxa"/>
        </w:trPr>
        <w:tc>
          <w:tcPr>
            <w:tcW w:w="284" w:type="dxa"/>
            <w:gridSpan w:val="2"/>
            <w:shd w:val="clear" w:color="auto" w:fill="F2F2F2" w:themeFill="background1" w:themeFillShade="F2"/>
          </w:tcPr>
          <w:p w:rsidR="00722813" w:rsidRDefault="008017C3" w:rsidP="007D68D6">
            <w:r>
              <w:t>4</w:t>
            </w:r>
          </w:p>
        </w:tc>
        <w:tc>
          <w:tcPr>
            <w:tcW w:w="3085" w:type="dxa"/>
            <w:gridSpan w:val="6"/>
          </w:tcPr>
          <w:p w:rsidR="00722813" w:rsidRPr="007D68D6" w:rsidRDefault="008017C3" w:rsidP="007D68D6">
            <w:pPr>
              <w:rPr>
                <w:sz w:val="24"/>
                <w:szCs w:val="24"/>
              </w:rPr>
            </w:pPr>
            <w:r w:rsidRPr="007D68D6">
              <w:rPr>
                <w:sz w:val="24"/>
                <w:szCs w:val="24"/>
              </w:rPr>
              <w:t xml:space="preserve">What does the Holy Spirit do to help Christians find salvation? </w:t>
            </w:r>
          </w:p>
        </w:tc>
        <w:tc>
          <w:tcPr>
            <w:tcW w:w="7512" w:type="dxa"/>
          </w:tcPr>
          <w:p w:rsidR="00722813" w:rsidRPr="007D68D6" w:rsidRDefault="00722813" w:rsidP="007D68D6">
            <w:pPr>
              <w:rPr>
                <w:sz w:val="24"/>
                <w:szCs w:val="24"/>
              </w:rPr>
            </w:pPr>
            <w:r w:rsidRPr="007D68D6">
              <w:rPr>
                <w:sz w:val="24"/>
                <w:szCs w:val="24"/>
              </w:rPr>
              <w:t>The Holy Spirit helps Christians to follow the teachings of God and his laws and keep their faith helping them to find salvation.</w:t>
            </w:r>
          </w:p>
        </w:tc>
      </w:tr>
    </w:tbl>
    <w:tbl>
      <w:tblPr>
        <w:tblStyle w:val="TableGrid"/>
        <w:tblpPr w:leftFromText="180" w:rightFromText="180" w:vertAnchor="text" w:horzAnchor="margin" w:tblpXSpec="center" w:tblpY="-803"/>
        <w:tblW w:w="11058" w:type="dxa"/>
        <w:tblLook w:val="04A0" w:firstRow="1" w:lastRow="0" w:firstColumn="1" w:lastColumn="0" w:noHBand="0" w:noVBand="1"/>
      </w:tblPr>
      <w:tblGrid>
        <w:gridCol w:w="328"/>
        <w:gridCol w:w="92"/>
        <w:gridCol w:w="423"/>
        <w:gridCol w:w="97"/>
        <w:gridCol w:w="1720"/>
        <w:gridCol w:w="283"/>
        <w:gridCol w:w="284"/>
        <w:gridCol w:w="7831"/>
      </w:tblGrid>
      <w:tr w:rsidR="00D60749" w:rsidRPr="008A6F9E" w:rsidTr="00D60749">
        <w:tc>
          <w:tcPr>
            <w:tcW w:w="11058" w:type="dxa"/>
            <w:gridSpan w:val="8"/>
            <w:shd w:val="clear" w:color="auto" w:fill="000000" w:themeFill="text1"/>
          </w:tcPr>
          <w:p w:rsidR="00D60749" w:rsidRPr="007D68D6" w:rsidRDefault="00D60749" w:rsidP="00D60749">
            <w:pPr>
              <w:tabs>
                <w:tab w:val="left" w:pos="5932"/>
                <w:tab w:val="left" w:pos="8049"/>
              </w:tabs>
              <w:rPr>
                <w:b/>
                <w:color w:val="FFFFFF" w:themeColor="background1"/>
                <w:sz w:val="40"/>
                <w:szCs w:val="40"/>
                <w:u w:val="single"/>
                <w:shd w:val="clear" w:color="auto" w:fill="000000" w:themeFill="text1"/>
              </w:rPr>
            </w:pPr>
            <w:r w:rsidRPr="007D68D6">
              <w:rPr>
                <w:b/>
                <w:color w:val="FFFFFF" w:themeColor="background1"/>
                <w:sz w:val="40"/>
                <w:szCs w:val="40"/>
                <w:u w:val="single"/>
                <w:shd w:val="clear" w:color="auto" w:fill="000000" w:themeFill="text1"/>
              </w:rPr>
              <w:lastRenderedPageBreak/>
              <w:t xml:space="preserve">Christianity Practices </w:t>
            </w:r>
          </w:p>
          <w:p w:rsidR="00D60749" w:rsidRPr="007D68D6" w:rsidRDefault="00D60749" w:rsidP="00D60749">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Christian Denominations have Different Forms of Worship</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420" w:type="dxa"/>
            <w:gridSpan w:val="2"/>
            <w:shd w:val="clear" w:color="auto" w:fill="F2F2F2" w:themeFill="background1" w:themeFillShade="F2"/>
          </w:tcPr>
          <w:p w:rsidR="00D60749" w:rsidRPr="007D68D6" w:rsidRDefault="00D60749" w:rsidP="00D60749">
            <w:r w:rsidRPr="007D68D6">
              <w:t>1</w:t>
            </w:r>
          </w:p>
        </w:tc>
        <w:tc>
          <w:tcPr>
            <w:tcW w:w="2807" w:type="dxa"/>
            <w:gridSpan w:val="5"/>
          </w:tcPr>
          <w:p w:rsidR="00D60749" w:rsidRPr="007D68D6" w:rsidRDefault="00D60749" w:rsidP="00D60749">
            <w:r w:rsidRPr="007D68D6">
              <w:t xml:space="preserve">When do Christians celebrate the Sabbath? </w:t>
            </w:r>
          </w:p>
        </w:tc>
        <w:tc>
          <w:tcPr>
            <w:tcW w:w="7831" w:type="dxa"/>
          </w:tcPr>
          <w:p w:rsidR="00D60749" w:rsidRPr="007D68D6" w:rsidRDefault="00D60749" w:rsidP="00D60749">
            <w:r w:rsidRPr="007D68D6">
              <w:t>For Christians Sunday is the Lord</w:t>
            </w:r>
            <w:r w:rsidR="00F5407F">
              <w:t>’</w:t>
            </w:r>
            <w:r w:rsidRPr="007D68D6">
              <w:t xml:space="preserve">s Day when they celebrate the Sabbath </w:t>
            </w:r>
            <w:proofErr w:type="gramStart"/>
            <w:r w:rsidRPr="007D68D6">
              <w:t>( the</w:t>
            </w:r>
            <w:proofErr w:type="gramEnd"/>
            <w:r w:rsidRPr="007D68D6">
              <w:t xml:space="preserve"> Holy day of rest</w:t>
            </w:r>
            <w:r w:rsidR="00F5407F">
              <w:t>.</w:t>
            </w:r>
            <w:r w:rsidRPr="007D68D6">
              <w:t>) Most Churches have their main service on a Sunday Morning Worship often includes prayers readings form the Bible a sermon and the Eucharist – The different denominations place varying amounts of importance on each creating difference in worship.</w:t>
            </w:r>
          </w:p>
        </w:tc>
      </w:tr>
      <w:tr w:rsidR="00D60749" w:rsidRPr="007D68D6" w:rsidTr="00D60749">
        <w:tc>
          <w:tcPr>
            <w:tcW w:w="11058" w:type="dxa"/>
            <w:gridSpan w:val="8"/>
            <w:shd w:val="clear" w:color="auto" w:fill="000000" w:themeFill="text1"/>
          </w:tcPr>
          <w:p w:rsidR="00D60749" w:rsidRPr="007D68D6" w:rsidRDefault="00D60749" w:rsidP="00D60749">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 xml:space="preserve">Some Worship is liturgical </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420" w:type="dxa"/>
            <w:gridSpan w:val="2"/>
            <w:shd w:val="clear" w:color="auto" w:fill="F2F2F2" w:themeFill="background1" w:themeFillShade="F2"/>
          </w:tcPr>
          <w:p w:rsidR="00D60749" w:rsidRPr="007D68D6" w:rsidRDefault="00D60749" w:rsidP="00D60749">
            <w:r w:rsidRPr="007D68D6">
              <w:t>1</w:t>
            </w:r>
          </w:p>
        </w:tc>
        <w:tc>
          <w:tcPr>
            <w:tcW w:w="2807" w:type="dxa"/>
            <w:gridSpan w:val="5"/>
          </w:tcPr>
          <w:p w:rsidR="00D60749" w:rsidRPr="007D68D6" w:rsidRDefault="00D60749" w:rsidP="00D60749">
            <w:r w:rsidRPr="007D68D6">
              <w:t>How do Anglicans, Catholics and Orthodox Christians celebrate the Eucharist?</w:t>
            </w:r>
          </w:p>
        </w:tc>
        <w:tc>
          <w:tcPr>
            <w:tcW w:w="7831" w:type="dxa"/>
          </w:tcPr>
          <w:p w:rsidR="00D60749" w:rsidRPr="007D68D6" w:rsidRDefault="00D60749" w:rsidP="00D60749">
            <w:r w:rsidRPr="007D68D6">
              <w:t xml:space="preserve">Anglican Sunday mornings services usually include the Eucharist and Catholic Sunday morning services always do (Catholics call the Eucharist Mass) For Catholics the Roman missal sets out the contents of the service. </w:t>
            </w:r>
            <w:r w:rsidR="00F5407F">
              <w:t xml:space="preserve"> </w:t>
            </w:r>
            <w:r w:rsidRPr="007D68D6">
              <w:t>Anglican worship is guided by the Common Worship Book based on the Book of common prayer 1662.</w:t>
            </w:r>
            <w:r w:rsidR="00F5407F">
              <w:t xml:space="preserve"> </w:t>
            </w:r>
            <w:r w:rsidRPr="007D68D6">
              <w:t xml:space="preserve"> The main Orthodox Sunday service is the Divine Liturgy which centres on the Eucharist – it is usually based on the liturgy of St John Chrysostom</w:t>
            </w:r>
            <w:r w:rsidR="00F5407F">
              <w:t>.</w:t>
            </w:r>
          </w:p>
        </w:tc>
      </w:tr>
      <w:tr w:rsidR="00D60749" w:rsidRPr="007D68D6" w:rsidTr="00D60749">
        <w:tc>
          <w:tcPr>
            <w:tcW w:w="420" w:type="dxa"/>
            <w:gridSpan w:val="2"/>
            <w:shd w:val="clear" w:color="auto" w:fill="F2F2F2" w:themeFill="background1" w:themeFillShade="F2"/>
          </w:tcPr>
          <w:p w:rsidR="00D60749" w:rsidRPr="007D68D6" w:rsidRDefault="00D60749" w:rsidP="00D60749">
            <w:r w:rsidRPr="007D68D6">
              <w:t>2</w:t>
            </w:r>
          </w:p>
        </w:tc>
        <w:tc>
          <w:tcPr>
            <w:tcW w:w="2807" w:type="dxa"/>
            <w:gridSpan w:val="5"/>
          </w:tcPr>
          <w:p w:rsidR="00D60749" w:rsidRPr="007D68D6" w:rsidRDefault="00D60749" w:rsidP="00D60749">
            <w:r w:rsidRPr="007D68D6">
              <w:t xml:space="preserve">How does public worship help Christians to be involved in a wider Christian community? </w:t>
            </w:r>
          </w:p>
        </w:tc>
        <w:tc>
          <w:tcPr>
            <w:tcW w:w="7831" w:type="dxa"/>
          </w:tcPr>
          <w:p w:rsidR="00D60749" w:rsidRPr="007D68D6" w:rsidRDefault="00D60749" w:rsidP="00D60749">
            <w:r w:rsidRPr="007D68D6">
              <w:t>For many public worship helps them to feel involved in a wider Christian community it can also help them feel closer to Jesus as they believe he is there in the Church with them: “ For where two or three gather in my name  there am I with them</w:t>
            </w:r>
            <w:r w:rsidR="00F5407F">
              <w:t>.</w:t>
            </w:r>
            <w:r w:rsidRPr="007D68D6">
              <w:t xml:space="preserve"> (Matthew 18:20 NIV) Following traditions also helps Christians to feel connected to other worshippers throughout history</w:t>
            </w:r>
            <w:r w:rsidR="00F5407F">
              <w:t>.</w:t>
            </w:r>
            <w:r w:rsidRPr="007D68D6">
              <w:t xml:space="preserve"> </w:t>
            </w:r>
          </w:p>
        </w:tc>
      </w:tr>
      <w:tr w:rsidR="00D60749" w:rsidRPr="007D68D6" w:rsidTr="00D60749">
        <w:tc>
          <w:tcPr>
            <w:tcW w:w="420" w:type="dxa"/>
            <w:gridSpan w:val="2"/>
            <w:shd w:val="clear" w:color="auto" w:fill="F2F2F2" w:themeFill="background1" w:themeFillShade="F2"/>
          </w:tcPr>
          <w:p w:rsidR="00D60749" w:rsidRPr="007D68D6" w:rsidRDefault="00D60749" w:rsidP="00D60749">
            <w:r w:rsidRPr="007D68D6">
              <w:t>3</w:t>
            </w:r>
          </w:p>
        </w:tc>
        <w:tc>
          <w:tcPr>
            <w:tcW w:w="2807" w:type="dxa"/>
            <w:gridSpan w:val="5"/>
          </w:tcPr>
          <w:p w:rsidR="00D60749" w:rsidRPr="007D68D6" w:rsidRDefault="00D60749" w:rsidP="00D60749">
            <w:r w:rsidRPr="007D68D6">
              <w:t xml:space="preserve">What are the similarities between Catholic and Anglican Eucharist services? </w:t>
            </w:r>
          </w:p>
        </w:tc>
        <w:tc>
          <w:tcPr>
            <w:tcW w:w="7831" w:type="dxa"/>
          </w:tcPr>
          <w:p w:rsidR="00D60749" w:rsidRPr="007D68D6" w:rsidRDefault="00D60749" w:rsidP="00D60749">
            <w:r w:rsidRPr="007D68D6">
              <w:t>Anglican and Catholic Eucharist services share many similarities</w:t>
            </w:r>
            <w:r w:rsidR="00F5407F">
              <w:t>.</w:t>
            </w:r>
          </w:p>
          <w:p w:rsidR="00D60749" w:rsidRPr="007D68D6" w:rsidRDefault="00D60749" w:rsidP="00D60749">
            <w:r w:rsidRPr="007D68D6">
              <w:t>A confession of sin and a request for God</w:t>
            </w:r>
            <w:r w:rsidR="00F5407F">
              <w:t>’</w:t>
            </w:r>
            <w:r w:rsidRPr="007D68D6">
              <w:t>s mercy is said by everyone call the Penitential rite by Catholics</w:t>
            </w:r>
            <w:r w:rsidR="00F5407F">
              <w:t>.</w:t>
            </w:r>
          </w:p>
          <w:p w:rsidR="00D60749" w:rsidRPr="007D68D6" w:rsidRDefault="00D60749" w:rsidP="00D60749">
            <w:r w:rsidRPr="007D68D6">
              <w:t>There are readings including Gospel readings and a sermon – this part is known at the liturgy of the word</w:t>
            </w:r>
            <w:r w:rsidR="00F5407F">
              <w:t>.</w:t>
            </w:r>
            <w:r w:rsidRPr="007D68D6">
              <w:t xml:space="preserve"> </w:t>
            </w:r>
            <w:r w:rsidR="00F5407F">
              <w:t xml:space="preserve"> </w:t>
            </w:r>
            <w:r w:rsidRPr="007D68D6">
              <w:t>The Nicene or Apostles Creed is then recited</w:t>
            </w:r>
            <w:r w:rsidR="00F5407F">
              <w:t>.</w:t>
            </w:r>
          </w:p>
          <w:p w:rsidR="00D60749" w:rsidRPr="007D68D6" w:rsidRDefault="00D60749" w:rsidP="00D60749">
            <w:r w:rsidRPr="007D68D6">
              <w:t>The priest says prayers over bread and wine – this is called the Liturgy of the Eucharist</w:t>
            </w:r>
            <w:r w:rsidR="00F5407F">
              <w:t>.</w:t>
            </w:r>
          </w:p>
          <w:p w:rsidR="00D60749" w:rsidRPr="007D68D6" w:rsidRDefault="00F5407F" w:rsidP="00D60749">
            <w:r>
              <w:t>Then the congregation s</w:t>
            </w:r>
            <w:r w:rsidR="00266FA9">
              <w:t>ays the Lord’s Prayer and shares</w:t>
            </w:r>
            <w:r w:rsidR="00D60749" w:rsidRPr="007D68D6">
              <w:t xml:space="preserve"> the peace by shaking hands. </w:t>
            </w:r>
            <w:r>
              <w:t xml:space="preserve"> </w:t>
            </w:r>
            <w:r w:rsidR="00D60749" w:rsidRPr="007D68D6">
              <w:t xml:space="preserve">They receive the bread and </w:t>
            </w:r>
            <w:r w:rsidRPr="007D68D6">
              <w:t>wine</w:t>
            </w:r>
            <w:r>
              <w:t>;</w:t>
            </w:r>
            <w:r w:rsidRPr="007D68D6">
              <w:t xml:space="preserve"> Catholic</w:t>
            </w:r>
            <w:r>
              <w:t>s</w:t>
            </w:r>
            <w:r w:rsidR="00D60749" w:rsidRPr="007D68D6">
              <w:t xml:space="preserve"> call this the rite of Communion.</w:t>
            </w:r>
          </w:p>
          <w:p w:rsidR="00D60749" w:rsidRPr="007D68D6" w:rsidRDefault="00D60749" w:rsidP="00D60749"/>
        </w:tc>
      </w:tr>
      <w:tr w:rsidR="00D60749" w:rsidRPr="007D68D6" w:rsidTr="00D60749">
        <w:tc>
          <w:tcPr>
            <w:tcW w:w="420" w:type="dxa"/>
            <w:gridSpan w:val="2"/>
            <w:shd w:val="clear" w:color="auto" w:fill="F2F2F2" w:themeFill="background1" w:themeFillShade="F2"/>
          </w:tcPr>
          <w:p w:rsidR="00D60749" w:rsidRPr="007D68D6" w:rsidRDefault="00D60749" w:rsidP="00D60749">
            <w:r w:rsidRPr="007D68D6">
              <w:t>4</w:t>
            </w:r>
          </w:p>
        </w:tc>
        <w:tc>
          <w:tcPr>
            <w:tcW w:w="2807" w:type="dxa"/>
            <w:gridSpan w:val="5"/>
          </w:tcPr>
          <w:p w:rsidR="00D60749" w:rsidRPr="007D68D6" w:rsidRDefault="00D60749" w:rsidP="00D60749">
            <w:r w:rsidRPr="007D68D6">
              <w:t xml:space="preserve">How are Orthodox Eucharist services similar to Anglican and Catholic ones? </w:t>
            </w:r>
          </w:p>
        </w:tc>
        <w:tc>
          <w:tcPr>
            <w:tcW w:w="7831" w:type="dxa"/>
          </w:tcPr>
          <w:p w:rsidR="00D60749" w:rsidRPr="007D68D6" w:rsidRDefault="00D60749" w:rsidP="00D60749">
            <w:r w:rsidRPr="007D68D6">
              <w:t>Orthodox services contain similar elemen</w:t>
            </w:r>
            <w:r w:rsidR="00F5407F">
              <w:t>ts to Anglican and Catholic ones; a sermon, B</w:t>
            </w:r>
            <w:r w:rsidRPr="007D68D6">
              <w:t>ible reading</w:t>
            </w:r>
            <w:r w:rsidR="00F5407F">
              <w:t>,</w:t>
            </w:r>
            <w:r w:rsidRPr="007D68D6">
              <w:t xml:space="preserve"> the Nicene Creed</w:t>
            </w:r>
            <w:r w:rsidR="00F5407F">
              <w:t xml:space="preserve"> and blessing of bread and wine.</w:t>
            </w:r>
          </w:p>
          <w:p w:rsidR="00D60749" w:rsidRPr="007D68D6" w:rsidRDefault="00D60749" w:rsidP="00D60749">
            <w:r w:rsidRPr="007D68D6">
              <w:t xml:space="preserve">They include the litany where the priest says prayers and the congregation respond with </w:t>
            </w:r>
            <w:r w:rsidR="00F5407F">
              <w:t>‘</w:t>
            </w:r>
            <w:r w:rsidRPr="007D68D6">
              <w:t xml:space="preserve">Lord </w:t>
            </w:r>
            <w:proofErr w:type="gramStart"/>
            <w:r w:rsidRPr="007D68D6">
              <w:t>have</w:t>
            </w:r>
            <w:proofErr w:type="gramEnd"/>
            <w:r w:rsidRPr="007D68D6">
              <w:t xml:space="preserve"> mercy</w:t>
            </w:r>
            <w:r w:rsidR="00F5407F">
              <w:t xml:space="preserve">.’ </w:t>
            </w:r>
            <w:r w:rsidRPr="007D68D6">
              <w:t xml:space="preserve"> Worshippers sing or chant for most of the service.</w:t>
            </w:r>
          </w:p>
          <w:p w:rsidR="00D60749" w:rsidRPr="007D68D6" w:rsidRDefault="00D60749" w:rsidP="00D60749">
            <w:r w:rsidRPr="007D68D6">
              <w:t>Services are often longer than most Anglican and Catholic series and people stand for the majority of the time.</w:t>
            </w:r>
          </w:p>
        </w:tc>
      </w:tr>
      <w:tr w:rsidR="00D60749" w:rsidRPr="007D68D6" w:rsidTr="00D60749">
        <w:tc>
          <w:tcPr>
            <w:tcW w:w="11058" w:type="dxa"/>
            <w:gridSpan w:val="8"/>
            <w:shd w:val="clear" w:color="auto" w:fill="000000" w:themeFill="text1"/>
          </w:tcPr>
          <w:p w:rsidR="00D60749" w:rsidRPr="007D68D6" w:rsidRDefault="00F5407F" w:rsidP="00D60749">
            <w:pPr>
              <w:tabs>
                <w:tab w:val="left" w:pos="5932"/>
                <w:tab w:val="left" w:pos="8049"/>
              </w:tabs>
              <w:rPr>
                <w:b/>
                <w:color w:val="FFFFFF" w:themeColor="background1"/>
                <w:sz w:val="28"/>
                <w:szCs w:val="28"/>
              </w:rPr>
            </w:pPr>
            <w:r>
              <w:rPr>
                <w:b/>
                <w:color w:val="FFFFFF" w:themeColor="background1"/>
                <w:sz w:val="28"/>
                <w:szCs w:val="28"/>
                <w:shd w:val="clear" w:color="auto" w:fill="000000" w:themeFill="text1"/>
              </w:rPr>
              <w:t>S</w:t>
            </w:r>
          </w:p>
        </w:tc>
        <w:bookmarkStart w:id="0" w:name="_GoBack"/>
        <w:bookmarkEnd w:id="0"/>
      </w:tr>
      <w:tr w:rsidR="00D60749" w:rsidRPr="007D68D6" w:rsidTr="00D60749">
        <w:tc>
          <w:tcPr>
            <w:tcW w:w="843" w:type="dxa"/>
            <w:gridSpan w:val="3"/>
            <w:shd w:val="clear" w:color="auto" w:fill="F2F2F2" w:themeFill="background1" w:themeFillShade="F2"/>
          </w:tcPr>
          <w:p w:rsidR="00D60749" w:rsidRPr="007D68D6" w:rsidRDefault="00D60749" w:rsidP="00D60749">
            <w:r w:rsidRPr="007D68D6">
              <w:t>1</w:t>
            </w:r>
          </w:p>
        </w:tc>
        <w:tc>
          <w:tcPr>
            <w:tcW w:w="2384" w:type="dxa"/>
            <w:gridSpan w:val="4"/>
          </w:tcPr>
          <w:p w:rsidR="00D60749" w:rsidRPr="007D68D6" w:rsidRDefault="00D60749" w:rsidP="00D60749">
            <w:r w:rsidRPr="007D68D6">
              <w:t xml:space="preserve">Do all Christians agree with non-liturgical worship? </w:t>
            </w:r>
          </w:p>
        </w:tc>
        <w:tc>
          <w:tcPr>
            <w:tcW w:w="7831" w:type="dxa"/>
          </w:tcPr>
          <w:p w:rsidR="00D60749" w:rsidRPr="007D68D6" w:rsidRDefault="00D60749" w:rsidP="00D60749">
            <w:r w:rsidRPr="007D68D6">
              <w:t>Some Christians prefer the freedom of worshipping God in a less structured way. Others view non- liturgical worship as unsuitable for the level of respect that religious services require.</w:t>
            </w:r>
          </w:p>
        </w:tc>
      </w:tr>
      <w:tr w:rsidR="00D60749" w:rsidRPr="007D68D6" w:rsidTr="00D60749">
        <w:tc>
          <w:tcPr>
            <w:tcW w:w="843" w:type="dxa"/>
            <w:gridSpan w:val="3"/>
            <w:shd w:val="clear" w:color="auto" w:fill="F2F2F2" w:themeFill="background1" w:themeFillShade="F2"/>
          </w:tcPr>
          <w:p w:rsidR="00D60749" w:rsidRPr="007D68D6" w:rsidRDefault="00D60749" w:rsidP="00D60749">
            <w:r w:rsidRPr="007D68D6">
              <w:t>2</w:t>
            </w:r>
          </w:p>
        </w:tc>
        <w:tc>
          <w:tcPr>
            <w:tcW w:w="2384" w:type="dxa"/>
            <w:gridSpan w:val="4"/>
          </w:tcPr>
          <w:p w:rsidR="00D60749" w:rsidRPr="007D68D6" w:rsidRDefault="00D60749" w:rsidP="00D60749">
            <w:r w:rsidRPr="007D68D6">
              <w:t xml:space="preserve">How do the Society of Friends, Methodists and Evangelical Christians celebrate the Eucharist? </w:t>
            </w:r>
          </w:p>
        </w:tc>
        <w:tc>
          <w:tcPr>
            <w:tcW w:w="7831" w:type="dxa"/>
          </w:tcPr>
          <w:p w:rsidR="00D60749" w:rsidRPr="007D68D6" w:rsidRDefault="00D60749" w:rsidP="00D60749">
            <w:r w:rsidRPr="007D68D6">
              <w:t xml:space="preserve">The worship of the </w:t>
            </w:r>
            <w:r w:rsidRPr="007D68D6">
              <w:rPr>
                <w:u w:val="single"/>
              </w:rPr>
              <w:t>Society of Friends</w:t>
            </w:r>
            <w:r w:rsidRPr="007D68D6">
              <w:t xml:space="preserve"> (Quakers) is non liturgical and it is usually unstructured. Worshippers sit together in silence but they are free to pray or speak out loud</w:t>
            </w:r>
          </w:p>
          <w:p w:rsidR="00D60749" w:rsidRPr="007D68D6" w:rsidRDefault="00D60749" w:rsidP="00D60749">
            <w:r w:rsidRPr="007D68D6">
              <w:rPr>
                <w:u w:val="single"/>
              </w:rPr>
              <w:t>Methodist services</w:t>
            </w:r>
            <w:r w:rsidRPr="007D68D6">
              <w:t xml:space="preserve"> don’t have to follow a set structure but there is a Methodist worship book with suggested liturgy for parts of worship e.g. the Eucharist services feature humans readings a sermon and prayers. The Eucharist also takes place but not every week.</w:t>
            </w:r>
          </w:p>
          <w:p w:rsidR="00D60749" w:rsidRPr="007D68D6" w:rsidRDefault="00D60749" w:rsidP="00D60749">
            <w:r w:rsidRPr="007D68D6">
              <w:t xml:space="preserve">Worship in </w:t>
            </w:r>
            <w:r w:rsidRPr="007D68D6">
              <w:rPr>
                <w:u w:val="single"/>
              </w:rPr>
              <w:t>Evangelical Churches</w:t>
            </w:r>
            <w:r w:rsidRPr="007D68D6">
              <w:t xml:space="preserve"> </w:t>
            </w:r>
            <w:r w:rsidR="00F5407F" w:rsidRPr="007D68D6">
              <w:t>e.g.</w:t>
            </w:r>
            <w:r w:rsidRPr="007D68D6">
              <w:t xml:space="preserve"> Pentecostals is often spontaneous. Worship</w:t>
            </w:r>
            <w:r w:rsidR="00F5407F">
              <w:t>er</w:t>
            </w:r>
            <w:r w:rsidRPr="007D68D6">
              <w:t xml:space="preserve">s believe they’re inspired </w:t>
            </w:r>
            <w:r w:rsidR="00F5407F">
              <w:t>by the Spirit – this is called c</w:t>
            </w:r>
            <w:r w:rsidRPr="007D68D6">
              <w:t>harismatic worship</w:t>
            </w:r>
            <w:r w:rsidR="00F5407F">
              <w:t>,</w:t>
            </w:r>
            <w:r w:rsidRPr="007D68D6">
              <w:t xml:space="preserve"> it might inspire them to pray clap dance or shout sometimes they speak in tongues – praying in an unrecognisable language</w:t>
            </w:r>
          </w:p>
        </w:tc>
      </w:tr>
      <w:tr w:rsidR="00D60749" w:rsidRPr="007D68D6" w:rsidTr="00D60749">
        <w:tc>
          <w:tcPr>
            <w:tcW w:w="11058" w:type="dxa"/>
            <w:gridSpan w:val="8"/>
            <w:shd w:val="clear" w:color="auto" w:fill="000000" w:themeFill="text1"/>
          </w:tcPr>
          <w:p w:rsidR="00D60749" w:rsidRDefault="00D60749" w:rsidP="00D60749">
            <w:pPr>
              <w:tabs>
                <w:tab w:val="left" w:pos="5932"/>
                <w:tab w:val="left" w:pos="8049"/>
              </w:tabs>
              <w:rPr>
                <w:b/>
                <w:color w:val="FFFFFF" w:themeColor="background1"/>
                <w:sz w:val="28"/>
                <w:szCs w:val="28"/>
                <w:shd w:val="clear" w:color="auto" w:fill="000000" w:themeFill="text1"/>
              </w:rPr>
            </w:pPr>
          </w:p>
          <w:p w:rsidR="00D60749" w:rsidRDefault="00D60749" w:rsidP="00D60749">
            <w:pPr>
              <w:tabs>
                <w:tab w:val="left" w:pos="5932"/>
                <w:tab w:val="left" w:pos="8049"/>
              </w:tabs>
              <w:rPr>
                <w:b/>
                <w:color w:val="FFFFFF" w:themeColor="background1"/>
                <w:sz w:val="28"/>
                <w:szCs w:val="28"/>
                <w:shd w:val="clear" w:color="auto" w:fill="000000" w:themeFill="text1"/>
              </w:rPr>
            </w:pPr>
          </w:p>
          <w:p w:rsidR="00D60749" w:rsidRPr="007D68D6" w:rsidRDefault="00D60749" w:rsidP="00D60749">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lastRenderedPageBreak/>
              <w:t>Some Christians also Engage in private Worship</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843" w:type="dxa"/>
            <w:gridSpan w:val="3"/>
            <w:shd w:val="clear" w:color="auto" w:fill="F2F2F2" w:themeFill="background1" w:themeFillShade="F2"/>
          </w:tcPr>
          <w:p w:rsidR="00D60749" w:rsidRPr="007D68D6" w:rsidRDefault="00D60749" w:rsidP="00D60749">
            <w:r w:rsidRPr="007D68D6">
              <w:lastRenderedPageBreak/>
              <w:t>1</w:t>
            </w:r>
          </w:p>
        </w:tc>
        <w:tc>
          <w:tcPr>
            <w:tcW w:w="2100" w:type="dxa"/>
            <w:gridSpan w:val="3"/>
          </w:tcPr>
          <w:p w:rsidR="00D60749" w:rsidRPr="007D68D6" w:rsidRDefault="00D60749" w:rsidP="00D60749">
            <w:r w:rsidRPr="007D68D6">
              <w:t xml:space="preserve">Some Christians worship informally at home.  How do they do this? </w:t>
            </w:r>
          </w:p>
        </w:tc>
        <w:tc>
          <w:tcPr>
            <w:tcW w:w="8115" w:type="dxa"/>
            <w:gridSpan w:val="2"/>
          </w:tcPr>
          <w:p w:rsidR="00D60749" w:rsidRPr="007D68D6" w:rsidRDefault="00D60749" w:rsidP="00D60749">
            <w:r w:rsidRPr="007D68D6">
              <w:t>Many Christia</w:t>
            </w:r>
            <w:r w:rsidR="00F5407F">
              <w:t>ns worship informally at home (</w:t>
            </w:r>
            <w:r w:rsidRPr="007D68D6">
              <w:t>not just on Sundays</w:t>
            </w:r>
            <w:r w:rsidR="00F5407F">
              <w:t>.</w:t>
            </w:r>
            <w:r w:rsidRPr="007D68D6">
              <w:t xml:space="preserve"> This can be anything from saying grace before a meal to singing worship songs with family to reading the Bible or praying</w:t>
            </w:r>
            <w:r w:rsidR="00F5407F">
              <w:t>.</w:t>
            </w:r>
            <w:r w:rsidRPr="007D68D6">
              <w:t xml:space="preserve"> </w:t>
            </w:r>
          </w:p>
        </w:tc>
      </w:tr>
      <w:tr w:rsidR="00D60749" w:rsidRPr="007D68D6" w:rsidTr="00D60749">
        <w:tc>
          <w:tcPr>
            <w:tcW w:w="843" w:type="dxa"/>
            <w:gridSpan w:val="3"/>
            <w:shd w:val="clear" w:color="auto" w:fill="F2F2F2" w:themeFill="background1" w:themeFillShade="F2"/>
          </w:tcPr>
          <w:p w:rsidR="00D60749" w:rsidRPr="007D68D6" w:rsidRDefault="00D60749" w:rsidP="00D60749">
            <w:r w:rsidRPr="007D68D6">
              <w:t>2</w:t>
            </w:r>
          </w:p>
        </w:tc>
        <w:tc>
          <w:tcPr>
            <w:tcW w:w="2100" w:type="dxa"/>
            <w:gridSpan w:val="3"/>
          </w:tcPr>
          <w:p w:rsidR="00D60749" w:rsidRPr="007D68D6" w:rsidRDefault="00D60749" w:rsidP="00D60749">
            <w:r w:rsidRPr="007D68D6">
              <w:t xml:space="preserve">How do Christians worship privately?  </w:t>
            </w:r>
          </w:p>
        </w:tc>
        <w:tc>
          <w:tcPr>
            <w:tcW w:w="8115" w:type="dxa"/>
            <w:gridSpan w:val="2"/>
          </w:tcPr>
          <w:p w:rsidR="00D60749" w:rsidRPr="007D68D6" w:rsidRDefault="00D60749" w:rsidP="00D60749">
            <w:r w:rsidRPr="007D68D6">
              <w:t xml:space="preserve">Lots of Christians worship both publicly and privately – private worship can help them keep God in mind throughout their everyday lives. </w:t>
            </w:r>
            <w:r w:rsidR="00F5407F">
              <w:t xml:space="preserve"> </w:t>
            </w:r>
            <w:r w:rsidRPr="007D68D6">
              <w:t>Some also find greater freedom in private worship – they decide how they worship God and so feel a better connection with God.</w:t>
            </w:r>
          </w:p>
        </w:tc>
      </w:tr>
      <w:tr w:rsidR="00D60749" w:rsidRPr="007D68D6" w:rsidTr="00D60749">
        <w:tc>
          <w:tcPr>
            <w:tcW w:w="11058" w:type="dxa"/>
            <w:gridSpan w:val="8"/>
            <w:shd w:val="clear" w:color="auto" w:fill="000000" w:themeFill="text1"/>
          </w:tcPr>
          <w:p w:rsidR="00D60749" w:rsidRPr="007D68D6" w:rsidRDefault="00D60749" w:rsidP="00D60749">
            <w:pPr>
              <w:tabs>
                <w:tab w:val="left" w:pos="367"/>
                <w:tab w:val="left" w:pos="5932"/>
                <w:tab w:val="left" w:pos="8049"/>
              </w:tabs>
              <w:rPr>
                <w:b/>
                <w:color w:val="FFFFFF" w:themeColor="background1"/>
                <w:sz w:val="28"/>
                <w:szCs w:val="28"/>
              </w:rPr>
            </w:pPr>
            <w:r w:rsidRPr="007D68D6">
              <w:rPr>
                <w:color w:val="FFFFFF" w:themeColor="background1"/>
                <w:shd w:val="clear" w:color="auto" w:fill="000000" w:themeFill="text1"/>
              </w:rPr>
              <w:tab/>
            </w:r>
            <w:r w:rsidRPr="007D68D6">
              <w:rPr>
                <w:b/>
                <w:color w:val="FFFFFF" w:themeColor="background1"/>
                <w:sz w:val="28"/>
                <w:szCs w:val="28"/>
                <w:shd w:val="clear" w:color="auto" w:fill="000000" w:themeFill="text1"/>
              </w:rPr>
              <w:t>Different Denominations Believe in Different Sacraments</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843" w:type="dxa"/>
            <w:gridSpan w:val="3"/>
            <w:shd w:val="clear" w:color="auto" w:fill="F2F2F2" w:themeFill="background1" w:themeFillShade="F2"/>
          </w:tcPr>
          <w:p w:rsidR="00D60749" w:rsidRPr="007D68D6" w:rsidRDefault="00D60749" w:rsidP="00D60749">
            <w:r w:rsidRPr="007D68D6">
              <w:t>1</w:t>
            </w:r>
          </w:p>
        </w:tc>
        <w:tc>
          <w:tcPr>
            <w:tcW w:w="2100" w:type="dxa"/>
            <w:gridSpan w:val="3"/>
          </w:tcPr>
          <w:p w:rsidR="00D60749" w:rsidRPr="007D68D6" w:rsidRDefault="00D60749" w:rsidP="00D60749">
            <w:r w:rsidRPr="007D68D6">
              <w:t xml:space="preserve">What is a sacrament? </w:t>
            </w:r>
          </w:p>
        </w:tc>
        <w:tc>
          <w:tcPr>
            <w:tcW w:w="8115" w:type="dxa"/>
            <w:gridSpan w:val="2"/>
          </w:tcPr>
          <w:p w:rsidR="00D60749" w:rsidRPr="007D68D6" w:rsidRDefault="00D60749" w:rsidP="00D60749">
            <w:r w:rsidRPr="007D68D6">
              <w:t>A sacrament is a ceremony (usually carried out by a minister or priest) through which Christians believe they receive God’s grace.</w:t>
            </w:r>
            <w:r w:rsidR="00F5407F">
              <w:t xml:space="preserve">  It’s a so</w:t>
            </w:r>
            <w:r w:rsidRPr="007D68D6">
              <w:t xml:space="preserve">ng of God’s grace working within them. </w:t>
            </w:r>
          </w:p>
        </w:tc>
      </w:tr>
      <w:tr w:rsidR="00D60749" w:rsidRPr="007D68D6" w:rsidTr="00D60749">
        <w:tc>
          <w:tcPr>
            <w:tcW w:w="843" w:type="dxa"/>
            <w:gridSpan w:val="3"/>
            <w:shd w:val="clear" w:color="auto" w:fill="F2F2F2" w:themeFill="background1" w:themeFillShade="F2"/>
          </w:tcPr>
          <w:p w:rsidR="00D60749" w:rsidRPr="007D68D6" w:rsidRDefault="00D60749" w:rsidP="00D60749">
            <w:r w:rsidRPr="007D68D6">
              <w:t>2</w:t>
            </w:r>
          </w:p>
        </w:tc>
        <w:tc>
          <w:tcPr>
            <w:tcW w:w="2100" w:type="dxa"/>
            <w:gridSpan w:val="3"/>
          </w:tcPr>
          <w:p w:rsidR="00D60749" w:rsidRPr="007D68D6" w:rsidRDefault="00D60749" w:rsidP="00D60749">
            <w:r w:rsidRPr="007D68D6">
              <w:t xml:space="preserve">How many sacraments do Roman Catholics, Orthodox and Protestants practice? </w:t>
            </w:r>
          </w:p>
        </w:tc>
        <w:tc>
          <w:tcPr>
            <w:tcW w:w="8115" w:type="dxa"/>
            <w:gridSpan w:val="2"/>
          </w:tcPr>
          <w:p w:rsidR="00D60749" w:rsidRPr="007D68D6" w:rsidRDefault="00D60749" w:rsidP="00D60749">
            <w:r w:rsidRPr="007D68D6">
              <w:t>Roman Catholic and Orthodox Churches believe in seven sacraments</w:t>
            </w:r>
            <w:r w:rsidR="00F5407F">
              <w:t>, but most P</w:t>
            </w:r>
            <w:r w:rsidRPr="007D68D6">
              <w:t xml:space="preserve">rotestants accept only baptism and the Eucharist as sacraments – they believe only these two were prescribed by Jesus in the Gospels. </w:t>
            </w:r>
            <w:r w:rsidR="00F5407F">
              <w:t xml:space="preserve"> </w:t>
            </w:r>
            <w:r w:rsidRPr="007D68D6">
              <w:t>Many believe that the sacraments bring people close to God.</w:t>
            </w:r>
          </w:p>
        </w:tc>
      </w:tr>
      <w:tr w:rsidR="00D60749" w:rsidRPr="007D68D6" w:rsidTr="00D60749">
        <w:tc>
          <w:tcPr>
            <w:tcW w:w="843" w:type="dxa"/>
            <w:gridSpan w:val="3"/>
            <w:shd w:val="clear" w:color="auto" w:fill="F2F2F2" w:themeFill="background1" w:themeFillShade="F2"/>
          </w:tcPr>
          <w:p w:rsidR="00D60749" w:rsidRPr="007D68D6" w:rsidRDefault="00D60749" w:rsidP="00D60749">
            <w:r w:rsidRPr="007D68D6">
              <w:t>3</w:t>
            </w:r>
          </w:p>
        </w:tc>
        <w:tc>
          <w:tcPr>
            <w:tcW w:w="2100" w:type="dxa"/>
            <w:gridSpan w:val="3"/>
          </w:tcPr>
          <w:p w:rsidR="00D60749" w:rsidRPr="007D68D6" w:rsidRDefault="00D60749" w:rsidP="00D60749">
            <w:r w:rsidRPr="007D68D6">
              <w:t xml:space="preserve">Do Quakers and the Salvation Army celebrate the Eucharist? </w:t>
            </w:r>
          </w:p>
        </w:tc>
        <w:tc>
          <w:tcPr>
            <w:tcW w:w="8115" w:type="dxa"/>
            <w:gridSpan w:val="2"/>
          </w:tcPr>
          <w:p w:rsidR="00D60749" w:rsidRPr="007D68D6" w:rsidRDefault="00D60749" w:rsidP="00D60749">
            <w:r w:rsidRPr="007D68D6">
              <w:t>Quakers and the Salvation Army don’t celebrate the Eucharist or any other sacraments seeing them as unnecessary symbols for the inward acceptance of God’s grace</w:t>
            </w:r>
            <w:r w:rsidR="00F5407F">
              <w:t>.</w:t>
            </w:r>
          </w:p>
        </w:tc>
      </w:tr>
      <w:tr w:rsidR="00D60749" w:rsidRPr="007D68D6" w:rsidTr="00D60749">
        <w:tc>
          <w:tcPr>
            <w:tcW w:w="11058" w:type="dxa"/>
            <w:gridSpan w:val="8"/>
            <w:shd w:val="clear" w:color="auto" w:fill="000000" w:themeFill="text1"/>
          </w:tcPr>
          <w:p w:rsidR="00D60749" w:rsidRPr="007D68D6" w:rsidRDefault="00D60749" w:rsidP="00D60749">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Baptism is an Important Sacrament for Many Christians</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940" w:type="dxa"/>
            <w:gridSpan w:val="4"/>
            <w:shd w:val="clear" w:color="auto" w:fill="F2F2F2" w:themeFill="background1" w:themeFillShade="F2"/>
          </w:tcPr>
          <w:p w:rsidR="00D60749" w:rsidRPr="007D68D6" w:rsidRDefault="00D60749" w:rsidP="00D60749">
            <w:r w:rsidRPr="007D68D6">
              <w:t>1</w:t>
            </w:r>
          </w:p>
        </w:tc>
        <w:tc>
          <w:tcPr>
            <w:tcW w:w="2003" w:type="dxa"/>
            <w:gridSpan w:val="2"/>
          </w:tcPr>
          <w:p w:rsidR="00D60749" w:rsidRPr="007D68D6" w:rsidRDefault="00D60749" w:rsidP="00D60749">
            <w:r w:rsidRPr="007D68D6">
              <w:t xml:space="preserve">Why is baptism regarded as a sacrament? </w:t>
            </w:r>
          </w:p>
        </w:tc>
        <w:tc>
          <w:tcPr>
            <w:tcW w:w="8115" w:type="dxa"/>
            <w:gridSpan w:val="2"/>
          </w:tcPr>
          <w:p w:rsidR="00D60749" w:rsidRPr="007D68D6" w:rsidRDefault="00D60749" w:rsidP="00D60749">
            <w:r w:rsidRPr="007D68D6">
              <w:t>Baptism is seen as a sacrament because Jesus was baptised. After his resurrection, he told his disciples</w:t>
            </w:r>
            <w:r w:rsidR="00F5407F">
              <w:t xml:space="preserve"> to go out and baptise people, “</w:t>
            </w:r>
            <w:r w:rsidRPr="007D68D6">
              <w:t>go and make disc</w:t>
            </w:r>
            <w:r w:rsidR="00F5407F">
              <w:t xml:space="preserve">iples of all nations baptising </w:t>
            </w:r>
            <w:r w:rsidRPr="007D68D6">
              <w:t>them in the name of the father and of the Son and of the holy Spirit</w:t>
            </w:r>
            <w:r w:rsidR="00F5407F">
              <w:t>.</w:t>
            </w:r>
            <w:r w:rsidRPr="007D68D6">
              <w:t>” (Matthew 28:19 NIV)</w:t>
            </w:r>
          </w:p>
        </w:tc>
      </w:tr>
      <w:tr w:rsidR="00D60749" w:rsidRPr="007D68D6" w:rsidTr="00D60749">
        <w:tc>
          <w:tcPr>
            <w:tcW w:w="940" w:type="dxa"/>
            <w:gridSpan w:val="4"/>
            <w:shd w:val="clear" w:color="auto" w:fill="F2F2F2" w:themeFill="background1" w:themeFillShade="F2"/>
          </w:tcPr>
          <w:p w:rsidR="00D60749" w:rsidRPr="007D68D6" w:rsidRDefault="00D60749" w:rsidP="00D60749">
            <w:r w:rsidRPr="007D68D6">
              <w:t>2</w:t>
            </w:r>
          </w:p>
        </w:tc>
        <w:tc>
          <w:tcPr>
            <w:tcW w:w="2003" w:type="dxa"/>
            <w:gridSpan w:val="2"/>
          </w:tcPr>
          <w:p w:rsidR="00D60749" w:rsidRPr="007D68D6" w:rsidRDefault="00D60749" w:rsidP="00D60749">
            <w:r w:rsidRPr="007D68D6">
              <w:t xml:space="preserve">What did Jesus teach about baptism? </w:t>
            </w:r>
          </w:p>
        </w:tc>
        <w:tc>
          <w:tcPr>
            <w:tcW w:w="8115" w:type="dxa"/>
            <w:gridSpan w:val="2"/>
          </w:tcPr>
          <w:p w:rsidR="00D60749" w:rsidRPr="007D68D6" w:rsidRDefault="00D60749" w:rsidP="00D60749">
            <w:r w:rsidRPr="007D68D6">
              <w:t>Jesus also said no one can enter the kingdom of God unless they are born of water and the Spirit</w:t>
            </w:r>
            <w:r w:rsidR="00F5407F">
              <w:t>.</w:t>
            </w:r>
            <w:r w:rsidRPr="007D68D6">
              <w:t xml:space="preserve"> (John 3:5 NIV)</w:t>
            </w:r>
          </w:p>
        </w:tc>
      </w:tr>
      <w:tr w:rsidR="00D60749" w:rsidRPr="007D68D6" w:rsidTr="00D60749">
        <w:tc>
          <w:tcPr>
            <w:tcW w:w="940" w:type="dxa"/>
            <w:gridSpan w:val="4"/>
            <w:shd w:val="clear" w:color="auto" w:fill="F2F2F2" w:themeFill="background1" w:themeFillShade="F2"/>
          </w:tcPr>
          <w:p w:rsidR="00D60749" w:rsidRPr="007D68D6" w:rsidRDefault="00D60749" w:rsidP="00D60749">
            <w:r w:rsidRPr="007D68D6">
              <w:t>3</w:t>
            </w:r>
          </w:p>
        </w:tc>
        <w:tc>
          <w:tcPr>
            <w:tcW w:w="2003" w:type="dxa"/>
            <w:gridSpan w:val="2"/>
          </w:tcPr>
          <w:p w:rsidR="00D60749" w:rsidRPr="007D68D6" w:rsidRDefault="00D60749" w:rsidP="00D60749">
            <w:r w:rsidRPr="007D68D6">
              <w:t xml:space="preserve">What does baptism do for Christians?  Why do they have it? </w:t>
            </w:r>
          </w:p>
        </w:tc>
        <w:tc>
          <w:tcPr>
            <w:tcW w:w="8115" w:type="dxa"/>
            <w:gridSpan w:val="2"/>
          </w:tcPr>
          <w:p w:rsidR="00D60749" w:rsidRPr="007D68D6" w:rsidRDefault="00F5407F" w:rsidP="00D60749">
            <w:r>
              <w:t>Baptism makes someone a member</w:t>
            </w:r>
            <w:r w:rsidR="00D60749" w:rsidRPr="007D68D6">
              <w:t xml:space="preserve"> of God</w:t>
            </w:r>
            <w:r>
              <w:t>’</w:t>
            </w:r>
            <w:r w:rsidR="00D60749" w:rsidRPr="007D68D6">
              <w:t>s family and welcomes them to the Church. Some Christians believe that baptising cleanses people form the original sin that everyone is born with</w:t>
            </w:r>
            <w:r>
              <w:t>.</w:t>
            </w:r>
            <w:r w:rsidR="00D60749" w:rsidRPr="007D68D6">
              <w:t xml:space="preserve"> </w:t>
            </w:r>
          </w:p>
        </w:tc>
      </w:tr>
      <w:tr w:rsidR="00D60749" w:rsidRPr="007D68D6" w:rsidTr="00D60749">
        <w:tc>
          <w:tcPr>
            <w:tcW w:w="940" w:type="dxa"/>
            <w:gridSpan w:val="4"/>
            <w:shd w:val="clear" w:color="auto" w:fill="F2F2F2" w:themeFill="background1" w:themeFillShade="F2"/>
          </w:tcPr>
          <w:p w:rsidR="00D60749" w:rsidRPr="007D68D6" w:rsidRDefault="00D60749" w:rsidP="00D60749">
            <w:r w:rsidRPr="007D68D6">
              <w:t>4</w:t>
            </w:r>
          </w:p>
        </w:tc>
        <w:tc>
          <w:tcPr>
            <w:tcW w:w="2003" w:type="dxa"/>
            <w:gridSpan w:val="2"/>
          </w:tcPr>
          <w:p w:rsidR="00D60749" w:rsidRPr="007D68D6" w:rsidRDefault="00D60749" w:rsidP="00D60749">
            <w:r w:rsidRPr="007D68D6">
              <w:t xml:space="preserve">Which denominations baptise babies? </w:t>
            </w:r>
          </w:p>
        </w:tc>
        <w:tc>
          <w:tcPr>
            <w:tcW w:w="8115" w:type="dxa"/>
            <w:gridSpan w:val="2"/>
          </w:tcPr>
          <w:p w:rsidR="00D60749" w:rsidRPr="007D68D6" w:rsidRDefault="00D60749" w:rsidP="00D60749">
            <w:r w:rsidRPr="007D68D6">
              <w:t>Babies are baptised in many denominations e.g. A</w:t>
            </w:r>
            <w:r w:rsidR="00F5407F">
              <w:t>nglican, Catholic and Methodist</w:t>
            </w:r>
            <w:r w:rsidRPr="007D68D6">
              <w:t xml:space="preserve"> (they also baptise adults if they weren’t baptised as childr</w:t>
            </w:r>
            <w:r w:rsidR="00F5407F">
              <w:t>en and want to join the Church.)</w:t>
            </w:r>
          </w:p>
        </w:tc>
      </w:tr>
      <w:tr w:rsidR="00D60749" w:rsidRPr="007D68D6" w:rsidTr="00D60749">
        <w:tc>
          <w:tcPr>
            <w:tcW w:w="940" w:type="dxa"/>
            <w:gridSpan w:val="4"/>
            <w:shd w:val="clear" w:color="auto" w:fill="F2F2F2" w:themeFill="background1" w:themeFillShade="F2"/>
          </w:tcPr>
          <w:p w:rsidR="00D60749" w:rsidRPr="007D68D6" w:rsidRDefault="00D60749" w:rsidP="00D60749">
            <w:r w:rsidRPr="007D68D6">
              <w:t>5</w:t>
            </w:r>
          </w:p>
        </w:tc>
        <w:tc>
          <w:tcPr>
            <w:tcW w:w="2003" w:type="dxa"/>
            <w:gridSpan w:val="2"/>
          </w:tcPr>
          <w:p w:rsidR="00D60749" w:rsidRPr="007D68D6" w:rsidRDefault="00D60749" w:rsidP="00D60749">
            <w:r w:rsidRPr="007D68D6">
              <w:t xml:space="preserve">How is baptism conducted in many churches?  What happens? </w:t>
            </w:r>
          </w:p>
        </w:tc>
        <w:tc>
          <w:tcPr>
            <w:tcW w:w="8115" w:type="dxa"/>
            <w:gridSpan w:val="2"/>
          </w:tcPr>
          <w:p w:rsidR="00D60749" w:rsidRPr="007D68D6" w:rsidRDefault="00D60749" w:rsidP="00D60749">
            <w:r w:rsidRPr="007D68D6">
              <w:t>A sign of the cross is made on the baby and in many</w:t>
            </w:r>
            <w:r w:rsidR="00F5407F">
              <w:t xml:space="preserve"> c</w:t>
            </w:r>
            <w:r w:rsidRPr="007D68D6">
              <w:t>hurches holy water is poured three times over the forehead (in the name of the Father Son and Holy Spirit. Orthodox Christians baptise babies by total immersion.</w:t>
            </w:r>
          </w:p>
        </w:tc>
      </w:tr>
      <w:tr w:rsidR="00D60749" w:rsidRPr="007D68D6" w:rsidTr="00D60749">
        <w:tc>
          <w:tcPr>
            <w:tcW w:w="940" w:type="dxa"/>
            <w:gridSpan w:val="4"/>
            <w:shd w:val="clear" w:color="auto" w:fill="F2F2F2" w:themeFill="background1" w:themeFillShade="F2"/>
          </w:tcPr>
          <w:p w:rsidR="00D60749" w:rsidRPr="007D68D6" w:rsidRDefault="00D60749" w:rsidP="00D60749">
            <w:r w:rsidRPr="007D68D6">
              <w:t>6</w:t>
            </w:r>
          </w:p>
        </w:tc>
        <w:tc>
          <w:tcPr>
            <w:tcW w:w="2003" w:type="dxa"/>
            <w:gridSpan w:val="2"/>
          </w:tcPr>
          <w:p w:rsidR="00D60749" w:rsidRPr="007D68D6" w:rsidRDefault="00D60749" w:rsidP="00D60749">
            <w:r w:rsidRPr="007D68D6">
              <w:t xml:space="preserve">What is confirmation? </w:t>
            </w:r>
          </w:p>
        </w:tc>
        <w:tc>
          <w:tcPr>
            <w:tcW w:w="8115" w:type="dxa"/>
            <w:gridSpan w:val="2"/>
          </w:tcPr>
          <w:p w:rsidR="00D60749" w:rsidRPr="007D68D6" w:rsidRDefault="00D60749" w:rsidP="00D60749">
            <w:r w:rsidRPr="007D68D6">
              <w:t>Denominations that baptise babies also usually have confirmation – a person confirms their faith when they reach an age that they can declare if themselves</w:t>
            </w:r>
            <w:r w:rsidR="00F5407F">
              <w:t>.</w:t>
            </w:r>
          </w:p>
        </w:tc>
      </w:tr>
      <w:tr w:rsidR="00D60749" w:rsidRPr="007D68D6" w:rsidTr="00D60749">
        <w:trPr>
          <w:trHeight w:val="416"/>
        </w:trPr>
        <w:tc>
          <w:tcPr>
            <w:tcW w:w="940" w:type="dxa"/>
            <w:gridSpan w:val="4"/>
            <w:shd w:val="clear" w:color="auto" w:fill="F2F2F2" w:themeFill="background1" w:themeFillShade="F2"/>
          </w:tcPr>
          <w:p w:rsidR="00D60749" w:rsidRPr="007D68D6" w:rsidRDefault="00D60749" w:rsidP="00D60749">
            <w:r w:rsidRPr="007D68D6">
              <w:t>7</w:t>
            </w:r>
          </w:p>
        </w:tc>
        <w:tc>
          <w:tcPr>
            <w:tcW w:w="2003" w:type="dxa"/>
            <w:gridSpan w:val="2"/>
          </w:tcPr>
          <w:p w:rsidR="00D60749" w:rsidRPr="007D68D6" w:rsidRDefault="00D60749" w:rsidP="00D60749">
            <w:r w:rsidRPr="007D68D6">
              <w:t xml:space="preserve">What do Baptists and Pentecostals believe about baptism? </w:t>
            </w:r>
          </w:p>
        </w:tc>
        <w:tc>
          <w:tcPr>
            <w:tcW w:w="8115" w:type="dxa"/>
            <w:gridSpan w:val="2"/>
          </w:tcPr>
          <w:p w:rsidR="00D60749" w:rsidRPr="007D68D6" w:rsidRDefault="00D60749" w:rsidP="00D60749">
            <w:r w:rsidRPr="007D68D6">
              <w:t xml:space="preserve">But some denominations – for example Baptists and Pentecostals – believe you shouldn’t be baptised until you’re old enough to accept Christianity for yourself. </w:t>
            </w:r>
            <w:r w:rsidR="00F5407F">
              <w:t xml:space="preserve"> </w:t>
            </w:r>
            <w:r w:rsidRPr="007D68D6">
              <w:t>They hold believers baptisms when adults who wish to join the church are baptised by total immersion</w:t>
            </w:r>
            <w:r w:rsidR="00F5407F">
              <w:t>.</w:t>
            </w:r>
          </w:p>
        </w:tc>
      </w:tr>
      <w:tr w:rsidR="00D60749" w:rsidRPr="007D68D6" w:rsidTr="00D60749">
        <w:tc>
          <w:tcPr>
            <w:tcW w:w="11058" w:type="dxa"/>
            <w:gridSpan w:val="8"/>
            <w:shd w:val="clear" w:color="auto" w:fill="000000" w:themeFill="text1"/>
          </w:tcPr>
          <w:p w:rsidR="00D60749" w:rsidRPr="007D68D6" w:rsidRDefault="00D60749" w:rsidP="00D60749">
            <w:pPr>
              <w:tabs>
                <w:tab w:val="left" w:pos="5932"/>
                <w:tab w:val="left" w:pos="8049"/>
              </w:tabs>
              <w:rPr>
                <w:b/>
                <w:color w:val="FFFFFF" w:themeColor="background1"/>
                <w:sz w:val="28"/>
                <w:szCs w:val="28"/>
              </w:rPr>
            </w:pPr>
            <w:r w:rsidRPr="007D68D6">
              <w:rPr>
                <w:b/>
                <w:sz w:val="28"/>
                <w:szCs w:val="28"/>
              </w:rPr>
              <w:t>T</w:t>
            </w:r>
            <w:r w:rsidRPr="007D68D6">
              <w:rPr>
                <w:b/>
                <w:color w:val="FFFFFF" w:themeColor="background1"/>
                <w:sz w:val="28"/>
                <w:szCs w:val="28"/>
                <w:shd w:val="clear" w:color="auto" w:fill="000000" w:themeFill="text1"/>
              </w:rPr>
              <w:t>here are many different understandings of the Eucharist</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420" w:type="dxa"/>
            <w:gridSpan w:val="2"/>
            <w:shd w:val="clear" w:color="auto" w:fill="F2F2F2" w:themeFill="background1" w:themeFillShade="F2"/>
          </w:tcPr>
          <w:p w:rsidR="00D60749" w:rsidRPr="007D68D6" w:rsidRDefault="00D60749" w:rsidP="00D60749">
            <w:r w:rsidRPr="007D68D6">
              <w:t>1</w:t>
            </w:r>
          </w:p>
        </w:tc>
        <w:tc>
          <w:tcPr>
            <w:tcW w:w="2523" w:type="dxa"/>
            <w:gridSpan w:val="4"/>
          </w:tcPr>
          <w:p w:rsidR="00D60749" w:rsidRPr="007D68D6" w:rsidRDefault="00D60749" w:rsidP="00D60749">
            <w:r w:rsidRPr="007D68D6">
              <w:t xml:space="preserve">What is the Eucharist? </w:t>
            </w:r>
          </w:p>
        </w:tc>
        <w:tc>
          <w:tcPr>
            <w:tcW w:w="8115" w:type="dxa"/>
            <w:gridSpan w:val="2"/>
          </w:tcPr>
          <w:p w:rsidR="00D60749" w:rsidRPr="007D68D6" w:rsidRDefault="00D60749" w:rsidP="00D60749">
            <w:r w:rsidRPr="007D68D6">
              <w:t xml:space="preserve">The Eucharist is where Christians remember the last supper with bread and wine.   </w:t>
            </w:r>
            <w:r w:rsidRPr="007D68D6">
              <w:lastRenderedPageBreak/>
              <w:t>Many denominations see it as a sacrament but have different beliefs about the bread and wine.</w:t>
            </w:r>
          </w:p>
        </w:tc>
      </w:tr>
      <w:tr w:rsidR="00D60749" w:rsidRPr="007D68D6" w:rsidTr="00D60749">
        <w:tc>
          <w:tcPr>
            <w:tcW w:w="420" w:type="dxa"/>
            <w:gridSpan w:val="2"/>
            <w:shd w:val="clear" w:color="auto" w:fill="F2F2F2" w:themeFill="background1" w:themeFillShade="F2"/>
          </w:tcPr>
          <w:p w:rsidR="00D60749" w:rsidRPr="007D68D6" w:rsidRDefault="00D60749" w:rsidP="00D60749">
            <w:r w:rsidRPr="007D68D6">
              <w:lastRenderedPageBreak/>
              <w:t>2</w:t>
            </w:r>
          </w:p>
        </w:tc>
        <w:tc>
          <w:tcPr>
            <w:tcW w:w="2523" w:type="dxa"/>
            <w:gridSpan w:val="4"/>
          </w:tcPr>
          <w:p w:rsidR="00D60749" w:rsidRPr="007D68D6" w:rsidRDefault="00D60749" w:rsidP="00D60749">
            <w:r w:rsidRPr="007D68D6">
              <w:t xml:space="preserve">What is transubstantiation? </w:t>
            </w:r>
          </w:p>
          <w:p w:rsidR="00D60749" w:rsidRPr="007D68D6" w:rsidRDefault="00D60749" w:rsidP="00D60749"/>
          <w:p w:rsidR="00D60749" w:rsidRPr="007D68D6" w:rsidRDefault="00D60749" w:rsidP="00D60749"/>
          <w:p w:rsidR="00D60749" w:rsidRPr="007D68D6" w:rsidRDefault="00D60749" w:rsidP="00D60749"/>
          <w:p w:rsidR="00D60749" w:rsidRPr="007D68D6" w:rsidRDefault="00D60749" w:rsidP="00D60749">
            <w:r w:rsidRPr="007D68D6">
              <w:t xml:space="preserve">What do Lutherans and most Anglicans believe about Holy Communion? </w:t>
            </w:r>
          </w:p>
          <w:p w:rsidR="00D60749" w:rsidRPr="007D68D6" w:rsidRDefault="00F5407F" w:rsidP="00D60749">
            <w:r>
              <w:t xml:space="preserve">    </w:t>
            </w:r>
          </w:p>
          <w:p w:rsidR="00D60749" w:rsidRPr="007D68D6" w:rsidRDefault="00F5407F" w:rsidP="00D60749">
            <w:r>
              <w:t xml:space="preserve"> </w:t>
            </w:r>
          </w:p>
          <w:p w:rsidR="00D60749" w:rsidRPr="007D68D6" w:rsidRDefault="00D60749" w:rsidP="00D60749">
            <w:r w:rsidRPr="007D68D6">
              <w:t xml:space="preserve">What do Baptists believe about the bread and wine at communion? </w:t>
            </w:r>
          </w:p>
          <w:p w:rsidR="00D60749" w:rsidRPr="007D68D6" w:rsidRDefault="00D60749" w:rsidP="00D60749"/>
          <w:p w:rsidR="00D60749" w:rsidRPr="007D68D6" w:rsidRDefault="00D60749" w:rsidP="00D60749"/>
          <w:p w:rsidR="00D60749" w:rsidRPr="007D68D6" w:rsidRDefault="00D60749" w:rsidP="00D60749">
            <w:r w:rsidRPr="007D68D6">
              <w:t xml:space="preserve">How do </w:t>
            </w:r>
            <w:r w:rsidR="00F5407F" w:rsidRPr="007D68D6">
              <w:t>denominations</w:t>
            </w:r>
            <w:r w:rsidRPr="007D68D6">
              <w:t xml:space="preserve"> which place more meaning on the bread and wine celebrate the Eucharist? </w:t>
            </w:r>
          </w:p>
        </w:tc>
        <w:tc>
          <w:tcPr>
            <w:tcW w:w="8115" w:type="dxa"/>
            <w:gridSpan w:val="2"/>
          </w:tcPr>
          <w:p w:rsidR="00D60749" w:rsidRPr="007D68D6" w:rsidRDefault="00D60749" w:rsidP="00D60749">
            <w:r w:rsidRPr="007D68D6">
              <w:t>Roman Catholics believe in transubstantiation (i.e. the bread and wine used a mass become the flesh and blood of Christ) and every Mass is a re-enactment of Christ</w:t>
            </w:r>
            <w:r w:rsidR="00F5407F">
              <w:t>’</w:t>
            </w:r>
            <w:r w:rsidRPr="007D68D6">
              <w:t xml:space="preserve">s sacrifice. </w:t>
            </w:r>
            <w:r w:rsidR="00F5407F">
              <w:t xml:space="preserve"> </w:t>
            </w:r>
            <w:r w:rsidRPr="007D68D6">
              <w:t>They believe that they receive the saving power of Jesus into themselves through the bread and wine.</w:t>
            </w:r>
          </w:p>
          <w:p w:rsidR="00D60749" w:rsidRPr="007D68D6" w:rsidRDefault="00D60749" w:rsidP="00D60749"/>
          <w:p w:rsidR="00D60749" w:rsidRPr="007D68D6" w:rsidRDefault="00D60749" w:rsidP="00D60749">
            <w:r w:rsidRPr="007D68D6">
              <w:t>Lutherans Methodists and most Anglicans believe Holy Communion is more than just an intellectual commemoration of the Last Supper – its re – enactment. They believe that there is a real presence of Christ in the bread and wine but they don’t believe that transubstantiation occurs.</w:t>
            </w:r>
          </w:p>
          <w:p w:rsidR="00D60749" w:rsidRPr="007D68D6" w:rsidRDefault="00D60749" w:rsidP="00D60749"/>
          <w:p w:rsidR="00D60749" w:rsidRPr="007D68D6" w:rsidRDefault="00D60749" w:rsidP="00D60749">
            <w:r w:rsidRPr="007D68D6">
              <w:t>Baptists view the bread and wine as symbols but believe that God is present through the act of Christians coming together to share Communion. The bread and non-alcoholic wine are set out on a simple table. The bread is later offered from person to person and the wine drunk form small individual cups.</w:t>
            </w:r>
          </w:p>
          <w:p w:rsidR="00D60749" w:rsidRPr="007D68D6" w:rsidRDefault="00D60749" w:rsidP="00D60749"/>
          <w:p w:rsidR="00D60749" w:rsidRPr="007D68D6" w:rsidRDefault="00D60749" w:rsidP="00D60749">
            <w:r w:rsidRPr="007D68D6">
              <w:t xml:space="preserve">Denominations which place more meaning on the bread and wine (e.g. Catholicism and Orthodox) hold Eucharist’s more often – they believe it’s essential for sustaining their relationship with God.  They tend to use a more ornate table (an altar), and have more ritual surrounding the Eucharist (e.g. using incense). Catholics will be given bread by the priest and drink wine from a shared cup. </w:t>
            </w:r>
            <w:r w:rsidR="00F5407F">
              <w:t xml:space="preserve"> </w:t>
            </w:r>
            <w:r w:rsidRPr="007D68D6">
              <w:t>Orthodox Christians are given the bread and wine together on a special spoon.</w:t>
            </w:r>
          </w:p>
          <w:p w:rsidR="00D60749" w:rsidRPr="007D68D6" w:rsidRDefault="00D60749" w:rsidP="00D60749"/>
        </w:tc>
      </w:tr>
      <w:tr w:rsidR="00D60749" w:rsidRPr="007D68D6" w:rsidTr="00D60749">
        <w:tc>
          <w:tcPr>
            <w:tcW w:w="11058" w:type="dxa"/>
            <w:gridSpan w:val="8"/>
            <w:shd w:val="clear" w:color="auto" w:fill="000000" w:themeFill="text1"/>
          </w:tcPr>
          <w:p w:rsidR="00D60749" w:rsidRPr="007D68D6" w:rsidRDefault="00D60749" w:rsidP="00D60749">
            <w:pPr>
              <w:tabs>
                <w:tab w:val="left" w:pos="5932"/>
                <w:tab w:val="left" w:pos="8049"/>
              </w:tabs>
              <w:ind w:left="5932" w:hanging="5932"/>
              <w:rPr>
                <w:b/>
                <w:color w:val="FFFFFF" w:themeColor="background1"/>
                <w:sz w:val="28"/>
                <w:szCs w:val="28"/>
              </w:rPr>
            </w:pPr>
            <w:r w:rsidRPr="007D68D6">
              <w:rPr>
                <w:b/>
                <w:color w:val="FFFFFF" w:themeColor="background1"/>
                <w:sz w:val="28"/>
                <w:szCs w:val="28"/>
                <w:shd w:val="clear" w:color="auto" w:fill="000000" w:themeFill="text1"/>
              </w:rPr>
              <w:t>The Seven sacraments – God shows his Grace</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328" w:type="dxa"/>
            <w:shd w:val="clear" w:color="auto" w:fill="F2F2F2" w:themeFill="background1" w:themeFillShade="F2"/>
          </w:tcPr>
          <w:p w:rsidR="00D60749" w:rsidRPr="007D68D6" w:rsidRDefault="00D60749" w:rsidP="00D60749">
            <w:r w:rsidRPr="007D68D6">
              <w:t>1</w:t>
            </w:r>
          </w:p>
        </w:tc>
        <w:tc>
          <w:tcPr>
            <w:tcW w:w="2615" w:type="dxa"/>
            <w:gridSpan w:val="5"/>
          </w:tcPr>
          <w:p w:rsidR="00D60749" w:rsidRPr="007D68D6" w:rsidRDefault="00D60749" w:rsidP="00D60749">
            <w:r w:rsidRPr="007D68D6">
              <w:t xml:space="preserve">What is Baptism? </w:t>
            </w:r>
          </w:p>
        </w:tc>
        <w:tc>
          <w:tcPr>
            <w:tcW w:w="8115" w:type="dxa"/>
            <w:gridSpan w:val="2"/>
          </w:tcPr>
          <w:p w:rsidR="00D60749" w:rsidRPr="007D68D6" w:rsidRDefault="00D60749" w:rsidP="00D60749">
            <w:r w:rsidRPr="007D68D6">
              <w:t>Baptism – This marks a person’s official entry into the Church</w:t>
            </w:r>
            <w:r w:rsidR="00F5407F">
              <w:t>.</w:t>
            </w:r>
          </w:p>
        </w:tc>
      </w:tr>
      <w:tr w:rsidR="00D60749" w:rsidRPr="007D68D6" w:rsidTr="00D60749">
        <w:tc>
          <w:tcPr>
            <w:tcW w:w="328" w:type="dxa"/>
            <w:shd w:val="clear" w:color="auto" w:fill="F2F2F2" w:themeFill="background1" w:themeFillShade="F2"/>
          </w:tcPr>
          <w:p w:rsidR="00D60749" w:rsidRPr="007D68D6" w:rsidRDefault="00D60749" w:rsidP="00D60749">
            <w:r w:rsidRPr="007D68D6">
              <w:t>2</w:t>
            </w:r>
          </w:p>
        </w:tc>
        <w:tc>
          <w:tcPr>
            <w:tcW w:w="2615" w:type="dxa"/>
            <w:gridSpan w:val="5"/>
          </w:tcPr>
          <w:p w:rsidR="00D60749" w:rsidRPr="007D68D6" w:rsidRDefault="00D60749" w:rsidP="00D60749">
            <w:r w:rsidRPr="007D68D6">
              <w:t xml:space="preserve">What is Confirmation? </w:t>
            </w:r>
          </w:p>
        </w:tc>
        <w:tc>
          <w:tcPr>
            <w:tcW w:w="8115" w:type="dxa"/>
            <w:gridSpan w:val="2"/>
          </w:tcPr>
          <w:p w:rsidR="00D60749" w:rsidRPr="007D68D6" w:rsidRDefault="00D60749" w:rsidP="00D60749">
            <w:r w:rsidRPr="007D68D6">
              <w:t xml:space="preserve">Confirmation – in this ceremony a Christian (often a teenager) renews the vows made on their behalf at baptism. </w:t>
            </w:r>
            <w:r w:rsidR="00F5407F">
              <w:t xml:space="preserve"> </w:t>
            </w:r>
            <w:r w:rsidRPr="007D68D6">
              <w:t xml:space="preserve">Confirmations is believed to strengthen the ties of the confirmed to the church and to God. </w:t>
            </w:r>
            <w:r w:rsidR="00F5407F">
              <w:t xml:space="preserve"> In Catholic confirmation</w:t>
            </w:r>
            <w:r w:rsidRPr="007D68D6">
              <w:t xml:space="preserve"> the bishop anoints the believers forehead with holy oil called chrism. </w:t>
            </w:r>
          </w:p>
        </w:tc>
      </w:tr>
      <w:tr w:rsidR="00D60749" w:rsidRPr="007D68D6" w:rsidTr="00D60749">
        <w:tc>
          <w:tcPr>
            <w:tcW w:w="328" w:type="dxa"/>
            <w:shd w:val="clear" w:color="auto" w:fill="F2F2F2" w:themeFill="background1" w:themeFillShade="F2"/>
          </w:tcPr>
          <w:p w:rsidR="00D60749" w:rsidRPr="007D68D6" w:rsidRDefault="00D60749" w:rsidP="00D60749">
            <w:r w:rsidRPr="007D68D6">
              <w:t>3</w:t>
            </w:r>
          </w:p>
        </w:tc>
        <w:tc>
          <w:tcPr>
            <w:tcW w:w="2615" w:type="dxa"/>
            <w:gridSpan w:val="5"/>
          </w:tcPr>
          <w:p w:rsidR="00D60749" w:rsidRPr="007D68D6" w:rsidRDefault="00D60749" w:rsidP="00D60749">
            <w:r w:rsidRPr="007D68D6">
              <w:t xml:space="preserve">What is Reconciliation? </w:t>
            </w:r>
          </w:p>
        </w:tc>
        <w:tc>
          <w:tcPr>
            <w:tcW w:w="8115" w:type="dxa"/>
            <w:gridSpan w:val="2"/>
          </w:tcPr>
          <w:p w:rsidR="00D60749" w:rsidRPr="007D68D6" w:rsidRDefault="00D60749" w:rsidP="00D60749">
            <w:r w:rsidRPr="007D68D6">
              <w:t xml:space="preserve">Reconciliation – this involves confession of a sin following by contrition penance and absolution. This is how Catholics seek to obtain forgiveness for the sins they commit. They must tell a priest about any sinful things that they’ve done. </w:t>
            </w:r>
            <w:r w:rsidR="00F5407F">
              <w:t xml:space="preserve"> </w:t>
            </w:r>
            <w:r w:rsidRPr="007D68D6">
              <w:t>The priest will give a penance (a certain number of prayers to be said or an action to be done) and</w:t>
            </w:r>
            <w:r w:rsidR="00F5407F">
              <w:t xml:space="preserve"> will then pronounce absolution</w:t>
            </w:r>
            <w:r w:rsidRPr="007D68D6">
              <w:t xml:space="preserve"> (God’s Forgiveness</w:t>
            </w:r>
            <w:r w:rsidR="00F5407F">
              <w:t>.</w:t>
            </w:r>
            <w:r w:rsidRPr="007D68D6">
              <w:t>)</w:t>
            </w:r>
          </w:p>
        </w:tc>
      </w:tr>
      <w:tr w:rsidR="00D60749" w:rsidRPr="007D68D6" w:rsidTr="00D60749">
        <w:tc>
          <w:tcPr>
            <w:tcW w:w="328" w:type="dxa"/>
            <w:shd w:val="clear" w:color="auto" w:fill="F2F2F2" w:themeFill="background1" w:themeFillShade="F2"/>
          </w:tcPr>
          <w:p w:rsidR="00D60749" w:rsidRPr="007D68D6" w:rsidRDefault="00D60749" w:rsidP="00D60749">
            <w:r w:rsidRPr="007D68D6">
              <w:t>4</w:t>
            </w:r>
          </w:p>
        </w:tc>
        <w:tc>
          <w:tcPr>
            <w:tcW w:w="2615" w:type="dxa"/>
            <w:gridSpan w:val="5"/>
          </w:tcPr>
          <w:p w:rsidR="00D60749" w:rsidRPr="007D68D6" w:rsidRDefault="00D60749" w:rsidP="00D60749">
            <w:r w:rsidRPr="007D68D6">
              <w:t xml:space="preserve">What is the Anointing of the Sick? </w:t>
            </w:r>
          </w:p>
        </w:tc>
        <w:tc>
          <w:tcPr>
            <w:tcW w:w="8115" w:type="dxa"/>
            <w:gridSpan w:val="2"/>
          </w:tcPr>
          <w:p w:rsidR="00D60749" w:rsidRPr="007D68D6" w:rsidRDefault="00D60749" w:rsidP="00D60749">
            <w:r w:rsidRPr="007D68D6">
              <w:t xml:space="preserve">Anointing the Sick – A priest or bishop anoints a seriously unwell person with the oil of the sick. </w:t>
            </w:r>
            <w:r w:rsidR="00F5407F">
              <w:t xml:space="preserve"> </w:t>
            </w:r>
            <w:r w:rsidRPr="007D68D6">
              <w:t>Catholics beli</w:t>
            </w:r>
            <w:r w:rsidR="00F5407F">
              <w:t>eve that through this the Holy S</w:t>
            </w:r>
            <w:r w:rsidRPr="007D68D6">
              <w:t xml:space="preserve">pirit renews the person’s faith and strength to cope with their illness and accept their suffering. </w:t>
            </w:r>
            <w:r w:rsidR="00F5407F">
              <w:t xml:space="preserve"> </w:t>
            </w:r>
            <w:r w:rsidRPr="007D68D6">
              <w:t>The anointing is also believed to link the person</w:t>
            </w:r>
            <w:r w:rsidR="00F5407F">
              <w:t>’</w:t>
            </w:r>
            <w:r w:rsidRPr="007D68D6">
              <w:t>s suffering to Christ</w:t>
            </w:r>
            <w:r w:rsidR="00F5407F">
              <w:t>’</w:t>
            </w:r>
            <w:r w:rsidRPr="007D68D6">
              <w:t>s suffering</w:t>
            </w:r>
            <w:r w:rsidR="00F5407F">
              <w:t>,</w:t>
            </w:r>
            <w:r w:rsidRPr="007D68D6">
              <w:t xml:space="preserve"> allow their sins to be forgiven and to heal them if that is God</w:t>
            </w:r>
            <w:r w:rsidR="00F5407F">
              <w:t>’</w:t>
            </w:r>
            <w:r w:rsidRPr="007D68D6">
              <w:t xml:space="preserve">s </w:t>
            </w:r>
            <w:proofErr w:type="gramStart"/>
            <w:r w:rsidRPr="007D68D6">
              <w:t>will</w:t>
            </w:r>
            <w:proofErr w:type="gramEnd"/>
            <w:r w:rsidRPr="007D68D6">
              <w:t>.</w:t>
            </w:r>
          </w:p>
        </w:tc>
      </w:tr>
      <w:tr w:rsidR="00D60749" w:rsidRPr="007D68D6" w:rsidTr="00D60749">
        <w:tc>
          <w:tcPr>
            <w:tcW w:w="328" w:type="dxa"/>
            <w:shd w:val="clear" w:color="auto" w:fill="F2F2F2" w:themeFill="background1" w:themeFillShade="F2"/>
          </w:tcPr>
          <w:p w:rsidR="00D60749" w:rsidRPr="007D68D6" w:rsidRDefault="00D60749" w:rsidP="00D60749">
            <w:r w:rsidRPr="007D68D6">
              <w:t>5</w:t>
            </w:r>
          </w:p>
        </w:tc>
        <w:tc>
          <w:tcPr>
            <w:tcW w:w="2615" w:type="dxa"/>
            <w:gridSpan w:val="5"/>
          </w:tcPr>
          <w:p w:rsidR="00D60749" w:rsidRPr="007D68D6" w:rsidRDefault="00D60749" w:rsidP="00D60749">
            <w:r w:rsidRPr="007D68D6">
              <w:t xml:space="preserve">What is Matrimony? </w:t>
            </w:r>
          </w:p>
        </w:tc>
        <w:tc>
          <w:tcPr>
            <w:tcW w:w="8115" w:type="dxa"/>
            <w:gridSpan w:val="2"/>
          </w:tcPr>
          <w:p w:rsidR="00D60749" w:rsidRPr="007D68D6" w:rsidRDefault="00D60749" w:rsidP="00D60749">
            <w:r w:rsidRPr="007D68D6">
              <w:t xml:space="preserve">Matrimony – Catholics believe Jesus performed his Fist miracle at a wedding. </w:t>
            </w:r>
            <w:r w:rsidR="00F5407F">
              <w:t xml:space="preserve"> </w:t>
            </w:r>
            <w:r w:rsidRPr="007D68D6">
              <w:t xml:space="preserve">They believe that God is present at the ceremony and promises are made before him – couples joined in Holy Matrimony should be together for life. </w:t>
            </w:r>
            <w:r w:rsidR="00F5407F">
              <w:t xml:space="preserve"> </w:t>
            </w:r>
            <w:r w:rsidRPr="007D68D6">
              <w:t>As it’s a sacrament, the union is a way that god blesses the couple and he also blesses them through one another</w:t>
            </w:r>
            <w:r w:rsidR="00F5407F">
              <w:t>.</w:t>
            </w:r>
            <w:r w:rsidRPr="007D68D6">
              <w:t xml:space="preserve"> </w:t>
            </w:r>
          </w:p>
        </w:tc>
      </w:tr>
      <w:tr w:rsidR="00D60749" w:rsidRPr="007D68D6" w:rsidTr="00D60749">
        <w:tc>
          <w:tcPr>
            <w:tcW w:w="328" w:type="dxa"/>
            <w:shd w:val="clear" w:color="auto" w:fill="F2F2F2" w:themeFill="background1" w:themeFillShade="F2"/>
          </w:tcPr>
          <w:p w:rsidR="00D60749" w:rsidRPr="007D68D6" w:rsidRDefault="00D60749" w:rsidP="00D60749">
            <w:r w:rsidRPr="007D68D6">
              <w:t>6</w:t>
            </w:r>
          </w:p>
        </w:tc>
        <w:tc>
          <w:tcPr>
            <w:tcW w:w="2615" w:type="dxa"/>
            <w:gridSpan w:val="5"/>
          </w:tcPr>
          <w:p w:rsidR="00D60749" w:rsidRPr="007D68D6" w:rsidRDefault="00F5407F" w:rsidP="00D60749">
            <w:r>
              <w:t>What are</w:t>
            </w:r>
            <w:r w:rsidR="00D60749" w:rsidRPr="007D68D6">
              <w:t xml:space="preserve"> Holy Orders? </w:t>
            </w:r>
          </w:p>
        </w:tc>
        <w:tc>
          <w:tcPr>
            <w:tcW w:w="8115" w:type="dxa"/>
            <w:gridSpan w:val="2"/>
          </w:tcPr>
          <w:p w:rsidR="00D60749" w:rsidRPr="007D68D6" w:rsidRDefault="00F5407F" w:rsidP="00D60749">
            <w:r>
              <w:t>Holy Orders -</w:t>
            </w:r>
            <w:r w:rsidR="00D60749" w:rsidRPr="007D68D6">
              <w:t xml:space="preserve"> this is the process by which men are ordained as deacons</w:t>
            </w:r>
            <w:r>
              <w:t>, priests or</w:t>
            </w:r>
            <w:r w:rsidR="00D60749" w:rsidRPr="007D68D6">
              <w:t xml:space="preserve"> bishops. Like matrimony it is a commitment for life.</w:t>
            </w:r>
          </w:p>
        </w:tc>
      </w:tr>
      <w:tr w:rsidR="00D60749" w:rsidRPr="007D68D6" w:rsidTr="00D60749">
        <w:tc>
          <w:tcPr>
            <w:tcW w:w="328" w:type="dxa"/>
            <w:shd w:val="clear" w:color="auto" w:fill="F2F2F2" w:themeFill="background1" w:themeFillShade="F2"/>
          </w:tcPr>
          <w:p w:rsidR="00D60749" w:rsidRPr="007D68D6" w:rsidRDefault="00D60749" w:rsidP="00D60749">
            <w:r w:rsidRPr="007D68D6">
              <w:t>7</w:t>
            </w:r>
          </w:p>
        </w:tc>
        <w:tc>
          <w:tcPr>
            <w:tcW w:w="2615" w:type="dxa"/>
            <w:gridSpan w:val="5"/>
          </w:tcPr>
          <w:p w:rsidR="00D60749" w:rsidRPr="007D68D6" w:rsidRDefault="00D60749" w:rsidP="00D60749">
            <w:r w:rsidRPr="007D68D6">
              <w:t xml:space="preserve">What is the Eucharist?  </w:t>
            </w:r>
          </w:p>
        </w:tc>
        <w:tc>
          <w:tcPr>
            <w:tcW w:w="8115" w:type="dxa"/>
            <w:gridSpan w:val="2"/>
          </w:tcPr>
          <w:p w:rsidR="00D60749" w:rsidRPr="007D68D6" w:rsidRDefault="00D60749" w:rsidP="00D60749">
            <w:r w:rsidRPr="007D68D6">
              <w:t>The Eucharist (Mass) is seen as “the source and summit of the Christian life” (Catechi</w:t>
            </w:r>
            <w:r w:rsidR="00F5407F">
              <w:t>sm of the Catholic Church 1324.)</w:t>
            </w:r>
            <w:r w:rsidRPr="007D68D6">
              <w:t xml:space="preserve"> </w:t>
            </w:r>
            <w:r w:rsidR="00F5407F">
              <w:t xml:space="preserve"> </w:t>
            </w:r>
            <w:r w:rsidRPr="007D68D6">
              <w:t>Receiving the body and blood of Christ joins people together in their faith and gives them the strength to live Christian lives and face any problems they may encounter.</w:t>
            </w:r>
          </w:p>
        </w:tc>
      </w:tr>
      <w:tr w:rsidR="00D60749" w:rsidRPr="007D68D6" w:rsidTr="00D60749">
        <w:tc>
          <w:tcPr>
            <w:tcW w:w="11058" w:type="dxa"/>
            <w:gridSpan w:val="8"/>
            <w:shd w:val="clear" w:color="auto" w:fill="000000" w:themeFill="text1"/>
          </w:tcPr>
          <w:p w:rsidR="00D60749" w:rsidRDefault="00D60749" w:rsidP="00D60749">
            <w:pPr>
              <w:tabs>
                <w:tab w:val="left" w:pos="5932"/>
                <w:tab w:val="left" w:pos="8049"/>
              </w:tabs>
              <w:rPr>
                <w:b/>
                <w:color w:val="FFFFFF" w:themeColor="background1"/>
                <w:sz w:val="28"/>
                <w:szCs w:val="28"/>
                <w:shd w:val="clear" w:color="auto" w:fill="000000" w:themeFill="text1"/>
              </w:rPr>
            </w:pPr>
          </w:p>
          <w:p w:rsidR="00D60749" w:rsidRDefault="00D60749" w:rsidP="00D60749">
            <w:pPr>
              <w:tabs>
                <w:tab w:val="left" w:pos="5932"/>
                <w:tab w:val="left" w:pos="8049"/>
              </w:tabs>
              <w:rPr>
                <w:b/>
                <w:color w:val="FFFFFF" w:themeColor="background1"/>
                <w:sz w:val="28"/>
                <w:szCs w:val="28"/>
                <w:shd w:val="clear" w:color="auto" w:fill="000000" w:themeFill="text1"/>
              </w:rPr>
            </w:pPr>
          </w:p>
          <w:p w:rsidR="00D60749" w:rsidRDefault="00D60749" w:rsidP="00D60749">
            <w:pPr>
              <w:tabs>
                <w:tab w:val="left" w:pos="5932"/>
                <w:tab w:val="left" w:pos="8049"/>
              </w:tabs>
              <w:rPr>
                <w:b/>
                <w:color w:val="FFFFFF" w:themeColor="background1"/>
                <w:sz w:val="28"/>
                <w:szCs w:val="28"/>
                <w:shd w:val="clear" w:color="auto" w:fill="000000" w:themeFill="text1"/>
              </w:rPr>
            </w:pPr>
          </w:p>
          <w:p w:rsidR="00D60749" w:rsidRPr="007D68D6" w:rsidRDefault="00D60749" w:rsidP="00D60749">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Catholic Funerals have Three parts</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328" w:type="dxa"/>
            <w:shd w:val="clear" w:color="auto" w:fill="F2F2F2" w:themeFill="background1" w:themeFillShade="F2"/>
          </w:tcPr>
          <w:p w:rsidR="00D60749" w:rsidRPr="007D68D6" w:rsidRDefault="00D60749" w:rsidP="00D60749">
            <w:r w:rsidRPr="007D68D6">
              <w:t>1</w:t>
            </w:r>
          </w:p>
        </w:tc>
        <w:tc>
          <w:tcPr>
            <w:tcW w:w="2332" w:type="dxa"/>
            <w:gridSpan w:val="4"/>
          </w:tcPr>
          <w:p w:rsidR="00D60749" w:rsidRPr="007D68D6" w:rsidRDefault="00D60749" w:rsidP="00D60749">
            <w:r w:rsidRPr="007D68D6">
              <w:t xml:space="preserve">What is the Vigil of Prayers? </w:t>
            </w:r>
          </w:p>
        </w:tc>
        <w:tc>
          <w:tcPr>
            <w:tcW w:w="8398" w:type="dxa"/>
            <w:gridSpan w:val="3"/>
          </w:tcPr>
          <w:p w:rsidR="00D60749" w:rsidRPr="007D68D6" w:rsidRDefault="00D60749" w:rsidP="00D60749">
            <w:r w:rsidRPr="007D68D6">
              <w:t>The Vigil of Prayer takes place the day before the funeral and is sometimes held at home. Readings and prayers form the service which aims to help family and friends prepare to say goodbye.</w:t>
            </w:r>
          </w:p>
        </w:tc>
      </w:tr>
      <w:tr w:rsidR="00D60749" w:rsidRPr="007D68D6" w:rsidTr="00D60749">
        <w:tc>
          <w:tcPr>
            <w:tcW w:w="328" w:type="dxa"/>
            <w:shd w:val="clear" w:color="auto" w:fill="F2F2F2" w:themeFill="background1" w:themeFillShade="F2"/>
          </w:tcPr>
          <w:p w:rsidR="00D60749" w:rsidRPr="007D68D6" w:rsidRDefault="00D60749" w:rsidP="00D60749">
            <w:r w:rsidRPr="007D68D6">
              <w:t>2</w:t>
            </w:r>
          </w:p>
        </w:tc>
        <w:tc>
          <w:tcPr>
            <w:tcW w:w="2332" w:type="dxa"/>
            <w:gridSpan w:val="4"/>
          </w:tcPr>
          <w:p w:rsidR="00D60749" w:rsidRPr="007D68D6" w:rsidRDefault="00D60749" w:rsidP="00D60749">
            <w:r w:rsidRPr="007D68D6">
              <w:t xml:space="preserve">What does attending a funeral allow Catholics to do? </w:t>
            </w:r>
          </w:p>
          <w:p w:rsidR="00D60749" w:rsidRPr="007D68D6" w:rsidRDefault="00D60749" w:rsidP="00D60749"/>
          <w:p w:rsidR="00D60749" w:rsidRPr="007D68D6" w:rsidRDefault="00D60749" w:rsidP="00D60749">
            <w:r w:rsidRPr="007D68D6">
              <w:t>What happens at a funeral?</w:t>
            </w:r>
          </w:p>
        </w:tc>
        <w:tc>
          <w:tcPr>
            <w:tcW w:w="8398" w:type="dxa"/>
            <w:gridSpan w:val="3"/>
          </w:tcPr>
          <w:p w:rsidR="00D60749" w:rsidRPr="007D68D6" w:rsidRDefault="00D60749" w:rsidP="00D60749">
            <w:r w:rsidRPr="007D68D6">
              <w:t xml:space="preserve">Attending a funeral allows Catholics to join together in praying to God to take care of the person. The Funeral Liturgy often includes Holy Communion (The Requiem Mass). Its purpose is to pray for the soul of the dead person. </w:t>
            </w:r>
            <w:r w:rsidR="00F5407F">
              <w:t xml:space="preserve"> </w:t>
            </w:r>
            <w:r w:rsidRPr="007D68D6">
              <w:t xml:space="preserve">The coffin is covered with a white cloth (a Pall) as it is carried into the church. </w:t>
            </w:r>
            <w:r w:rsidR="00F5407F">
              <w:t xml:space="preserve"> </w:t>
            </w:r>
            <w:r w:rsidRPr="007D68D6">
              <w:t>The coffin is sprinkled with holy water and the priest says “in the waters of baptism (name) died with Christ and rose with him to new life. May</w:t>
            </w:r>
            <w:r w:rsidR="00F5407F">
              <w:t xml:space="preserve"> </w:t>
            </w:r>
            <w:r w:rsidRPr="007D68D6">
              <w:t xml:space="preserve">s/he now </w:t>
            </w:r>
            <w:r w:rsidR="00F5407F">
              <w:t xml:space="preserve">share with him in eternal </w:t>
            </w:r>
            <w:proofErr w:type="gramStart"/>
            <w:r w:rsidR="00F5407F">
              <w:t>glory.</w:t>
            </w:r>
            <w:proofErr w:type="gramEnd"/>
            <w:r w:rsidR="00F5407F">
              <w:t xml:space="preserve"> </w:t>
            </w:r>
            <w:r w:rsidRPr="007D68D6">
              <w:t xml:space="preserve"> The coffin is later sprinkled again and perfumed with incense. </w:t>
            </w:r>
            <w:r w:rsidR="00F5407F">
              <w:t xml:space="preserve"> </w:t>
            </w:r>
            <w:r w:rsidRPr="007D68D6">
              <w:t>The Paschal candle sits beside it</w:t>
            </w:r>
            <w:r w:rsidR="00F5407F">
              <w:t>.</w:t>
            </w:r>
            <w:r w:rsidRPr="007D68D6">
              <w:t xml:space="preserve"> </w:t>
            </w:r>
          </w:p>
        </w:tc>
      </w:tr>
      <w:tr w:rsidR="00D60749" w:rsidRPr="007D68D6" w:rsidTr="00D60749">
        <w:tc>
          <w:tcPr>
            <w:tcW w:w="328" w:type="dxa"/>
            <w:shd w:val="clear" w:color="auto" w:fill="F2F2F2" w:themeFill="background1" w:themeFillShade="F2"/>
          </w:tcPr>
          <w:p w:rsidR="00D60749" w:rsidRPr="007D68D6" w:rsidRDefault="00D60749" w:rsidP="00D60749">
            <w:r w:rsidRPr="007D68D6">
              <w:t>3</w:t>
            </w:r>
          </w:p>
        </w:tc>
        <w:tc>
          <w:tcPr>
            <w:tcW w:w="2332" w:type="dxa"/>
            <w:gridSpan w:val="4"/>
          </w:tcPr>
          <w:p w:rsidR="00D60749" w:rsidRPr="007D68D6" w:rsidRDefault="00D60749" w:rsidP="00D60749">
            <w:r w:rsidRPr="007D68D6">
              <w:t xml:space="preserve">What is the committal? </w:t>
            </w:r>
          </w:p>
        </w:tc>
        <w:tc>
          <w:tcPr>
            <w:tcW w:w="8398" w:type="dxa"/>
            <w:gridSpan w:val="3"/>
          </w:tcPr>
          <w:p w:rsidR="00D60749" w:rsidRPr="007D68D6" w:rsidRDefault="00D60749" w:rsidP="00D60749">
            <w:r w:rsidRPr="007D68D6">
              <w:t>The committal is a short ceremony that happens at the cemetery (or the crematorium if the person wished to be cremated). The priest says ashes to ashes dust to dust as the body goes back to the earth.</w:t>
            </w:r>
          </w:p>
        </w:tc>
      </w:tr>
      <w:tr w:rsidR="00D60749" w:rsidRPr="007D68D6" w:rsidTr="00D60749">
        <w:tc>
          <w:tcPr>
            <w:tcW w:w="11058" w:type="dxa"/>
            <w:gridSpan w:val="8"/>
            <w:shd w:val="clear" w:color="auto" w:fill="000000" w:themeFill="text1"/>
          </w:tcPr>
          <w:p w:rsidR="00D60749" w:rsidRPr="007D68D6" w:rsidRDefault="00D60749" w:rsidP="00D60749">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Prayer puts People in Touch with their God</w:t>
            </w:r>
            <w:r w:rsidRPr="007D68D6">
              <w:rPr>
                <w:b/>
                <w:color w:val="FFFFFF" w:themeColor="background1"/>
                <w:sz w:val="28"/>
                <w:szCs w:val="28"/>
                <w:shd w:val="clear" w:color="auto" w:fill="000000" w:themeFill="text1"/>
              </w:rPr>
              <w:tab/>
            </w:r>
            <w:r w:rsidRPr="007D68D6">
              <w:rPr>
                <w:b/>
                <w:color w:val="FFFFFF" w:themeColor="background1"/>
                <w:sz w:val="28"/>
                <w:szCs w:val="28"/>
                <w:shd w:val="clear" w:color="auto" w:fill="000000" w:themeFill="text1"/>
              </w:rPr>
              <w:tab/>
            </w:r>
          </w:p>
        </w:tc>
      </w:tr>
      <w:tr w:rsidR="00D60749" w:rsidRPr="007D68D6" w:rsidTr="00D60749">
        <w:tc>
          <w:tcPr>
            <w:tcW w:w="328" w:type="dxa"/>
            <w:shd w:val="clear" w:color="auto" w:fill="F2F2F2" w:themeFill="background1" w:themeFillShade="F2"/>
          </w:tcPr>
          <w:p w:rsidR="00D60749" w:rsidRPr="007D68D6" w:rsidRDefault="00D60749" w:rsidP="00D60749">
            <w:r w:rsidRPr="007D68D6">
              <w:t>1</w:t>
            </w:r>
          </w:p>
        </w:tc>
        <w:tc>
          <w:tcPr>
            <w:tcW w:w="2332" w:type="dxa"/>
            <w:gridSpan w:val="4"/>
          </w:tcPr>
          <w:p w:rsidR="00D60749" w:rsidRPr="007D68D6" w:rsidRDefault="00D60749" w:rsidP="00D60749">
            <w:r w:rsidRPr="007D68D6">
              <w:t xml:space="preserve">What is prayer? </w:t>
            </w:r>
          </w:p>
        </w:tc>
        <w:tc>
          <w:tcPr>
            <w:tcW w:w="8398" w:type="dxa"/>
            <w:gridSpan w:val="3"/>
          </w:tcPr>
          <w:p w:rsidR="00D60749" w:rsidRPr="007D68D6" w:rsidRDefault="00D60749" w:rsidP="00D60749">
            <w:pPr>
              <w:spacing w:before="240"/>
            </w:pPr>
            <w:r w:rsidRPr="007D68D6">
              <w:t xml:space="preserve">Prayer is when believers mentally or vocally communicate with God – it should be part of daily life. The Catechism of the Catholic Church says that Prayer is the raising of one’s mind and heart to God. During prayer people might thank God (thanksgiving), worship God (adoration) or admit sines (confession) They might ask God for something (supplication) or to help other people (intercession). </w:t>
            </w:r>
          </w:p>
        </w:tc>
      </w:tr>
      <w:tr w:rsidR="00D60749" w:rsidRPr="007D68D6" w:rsidTr="00D60749">
        <w:tc>
          <w:tcPr>
            <w:tcW w:w="328" w:type="dxa"/>
            <w:shd w:val="clear" w:color="auto" w:fill="F2F2F2" w:themeFill="background1" w:themeFillShade="F2"/>
          </w:tcPr>
          <w:p w:rsidR="00D60749" w:rsidRPr="007D68D6" w:rsidRDefault="00D60749" w:rsidP="00D60749">
            <w:r w:rsidRPr="007D68D6">
              <w:t>2</w:t>
            </w:r>
          </w:p>
        </w:tc>
        <w:tc>
          <w:tcPr>
            <w:tcW w:w="2332" w:type="dxa"/>
            <w:gridSpan w:val="4"/>
          </w:tcPr>
          <w:p w:rsidR="00D60749" w:rsidRPr="007D68D6" w:rsidRDefault="00D60749" w:rsidP="00D60749">
            <w:r w:rsidRPr="007D68D6">
              <w:t xml:space="preserve">What do believers draw comfort from when praying? </w:t>
            </w:r>
          </w:p>
        </w:tc>
        <w:tc>
          <w:tcPr>
            <w:tcW w:w="8398" w:type="dxa"/>
            <w:gridSpan w:val="3"/>
          </w:tcPr>
          <w:p w:rsidR="00D60749" w:rsidRPr="007D68D6" w:rsidRDefault="00D60749" w:rsidP="00D60749">
            <w:r w:rsidRPr="007D68D6">
              <w:t xml:space="preserve">Believers draw comfort from the fact that God is listening to them. They also listen for what he is saying to them – </w:t>
            </w:r>
            <w:proofErr w:type="gramStart"/>
            <w:r w:rsidRPr="007D68D6">
              <w:t>many believer prayer</w:t>
            </w:r>
            <w:proofErr w:type="gramEnd"/>
            <w:r w:rsidRPr="007D68D6">
              <w:t xml:space="preserve"> helps them to find out what God wants them to do in life.</w:t>
            </w:r>
          </w:p>
        </w:tc>
      </w:tr>
      <w:tr w:rsidR="00D60749" w:rsidRPr="007D68D6" w:rsidTr="00D60749">
        <w:tc>
          <w:tcPr>
            <w:tcW w:w="328" w:type="dxa"/>
            <w:shd w:val="clear" w:color="auto" w:fill="F2F2F2" w:themeFill="background1" w:themeFillShade="F2"/>
          </w:tcPr>
          <w:p w:rsidR="00D60749" w:rsidRPr="007D68D6" w:rsidRDefault="00D60749" w:rsidP="00D60749">
            <w:r w:rsidRPr="007D68D6">
              <w:t>3</w:t>
            </w:r>
          </w:p>
        </w:tc>
        <w:tc>
          <w:tcPr>
            <w:tcW w:w="2332" w:type="dxa"/>
            <w:gridSpan w:val="4"/>
          </w:tcPr>
          <w:p w:rsidR="00D60749" w:rsidRPr="007D68D6" w:rsidRDefault="00D60749" w:rsidP="00D60749">
            <w:r w:rsidRPr="007D68D6">
              <w:t xml:space="preserve">Do denominations have set formal prayers? </w:t>
            </w:r>
          </w:p>
        </w:tc>
        <w:tc>
          <w:tcPr>
            <w:tcW w:w="8398" w:type="dxa"/>
            <w:gridSpan w:val="3"/>
          </w:tcPr>
          <w:p w:rsidR="00D60749" w:rsidRPr="007D68D6" w:rsidRDefault="00D60749" w:rsidP="00D60749">
            <w:r w:rsidRPr="007D68D6">
              <w:t>Most denominations have formal, set prayers that are Church tradition – they can be said during acts of worship church and also in private.</w:t>
            </w:r>
          </w:p>
        </w:tc>
      </w:tr>
      <w:tr w:rsidR="00D60749" w:rsidRPr="007D68D6" w:rsidTr="00D60749">
        <w:tc>
          <w:tcPr>
            <w:tcW w:w="328" w:type="dxa"/>
            <w:shd w:val="clear" w:color="auto" w:fill="F2F2F2" w:themeFill="background1" w:themeFillShade="F2"/>
          </w:tcPr>
          <w:p w:rsidR="00D60749" w:rsidRPr="007D68D6" w:rsidRDefault="00D60749" w:rsidP="00D60749">
            <w:r w:rsidRPr="007D68D6">
              <w:t>4</w:t>
            </w:r>
          </w:p>
        </w:tc>
        <w:tc>
          <w:tcPr>
            <w:tcW w:w="2332" w:type="dxa"/>
            <w:gridSpan w:val="4"/>
          </w:tcPr>
          <w:p w:rsidR="00D60749" w:rsidRPr="007D68D6" w:rsidRDefault="00D60749" w:rsidP="00D60749">
            <w:r w:rsidRPr="007D68D6">
              <w:t xml:space="preserve">Why is the Lord’s Prayer important? </w:t>
            </w:r>
          </w:p>
        </w:tc>
        <w:tc>
          <w:tcPr>
            <w:tcW w:w="8398" w:type="dxa"/>
            <w:gridSpan w:val="3"/>
          </w:tcPr>
          <w:p w:rsidR="00D60749" w:rsidRPr="007D68D6" w:rsidRDefault="00D60749" w:rsidP="00D60749">
            <w:r w:rsidRPr="007D68D6">
              <w:t>The Lord’s Prayer is very important. It’s based on the words Jesus used when he told his disciples how to pray. It covers key themes – e.g. the idea that God is our Father and he provides for peoples physical needs.</w:t>
            </w:r>
          </w:p>
        </w:tc>
      </w:tr>
      <w:tr w:rsidR="00D60749" w:rsidRPr="007D68D6" w:rsidTr="00D60749">
        <w:tc>
          <w:tcPr>
            <w:tcW w:w="328" w:type="dxa"/>
            <w:shd w:val="clear" w:color="auto" w:fill="F2F2F2" w:themeFill="background1" w:themeFillShade="F2"/>
          </w:tcPr>
          <w:p w:rsidR="00D60749" w:rsidRPr="007D68D6" w:rsidRDefault="00D60749" w:rsidP="00D60749">
            <w:r w:rsidRPr="007D68D6">
              <w:t>5</w:t>
            </w:r>
          </w:p>
        </w:tc>
        <w:tc>
          <w:tcPr>
            <w:tcW w:w="2332" w:type="dxa"/>
            <w:gridSpan w:val="4"/>
          </w:tcPr>
          <w:p w:rsidR="00D60749" w:rsidRPr="007D68D6" w:rsidRDefault="00D60749" w:rsidP="00D60749">
            <w:r w:rsidRPr="007D68D6">
              <w:t xml:space="preserve">What are informal prayers? </w:t>
            </w:r>
          </w:p>
        </w:tc>
        <w:tc>
          <w:tcPr>
            <w:tcW w:w="8398" w:type="dxa"/>
            <w:gridSpan w:val="3"/>
          </w:tcPr>
          <w:p w:rsidR="00D60749" w:rsidRPr="007D68D6" w:rsidRDefault="00D60749" w:rsidP="00D60749">
            <w:r w:rsidRPr="007D68D6">
              <w:t>Informal prayers are when the individual talks to God in their own words. They’re sometime called extempore prayers and can be used in worship and privately.</w:t>
            </w:r>
            <w:r w:rsidR="00A06E3E">
              <w:t xml:space="preserve"> </w:t>
            </w:r>
            <w:r w:rsidRPr="007D68D6">
              <w:t xml:space="preserve"> Informal prayers are more personal and show the individuals connection with God – ma</w:t>
            </w:r>
            <w:r w:rsidR="00A06E3E">
              <w:t>ny Christians prefer them to formal</w:t>
            </w:r>
            <w:r w:rsidRPr="007D68D6">
              <w:t xml:space="preserve"> prayers</w:t>
            </w:r>
            <w:r w:rsidR="00A06E3E">
              <w:t>.</w:t>
            </w:r>
          </w:p>
        </w:tc>
      </w:tr>
    </w:tbl>
    <w:tbl>
      <w:tblPr>
        <w:tblStyle w:val="TableGrid"/>
        <w:tblW w:w="11058" w:type="dxa"/>
        <w:tblInd w:w="-885" w:type="dxa"/>
        <w:tblLook w:val="04A0" w:firstRow="1" w:lastRow="0" w:firstColumn="1" w:lastColumn="0" w:noHBand="0" w:noVBand="1"/>
      </w:tblPr>
      <w:tblGrid>
        <w:gridCol w:w="328"/>
        <w:gridCol w:w="284"/>
        <w:gridCol w:w="1941"/>
        <w:gridCol w:w="8505"/>
      </w:tblGrid>
      <w:tr w:rsidR="00FF1D71" w:rsidRPr="007D68D6" w:rsidTr="00D60749">
        <w:tc>
          <w:tcPr>
            <w:tcW w:w="11058" w:type="dxa"/>
            <w:gridSpan w:val="4"/>
            <w:shd w:val="clear" w:color="auto" w:fill="000000" w:themeFill="text1"/>
          </w:tcPr>
          <w:p w:rsidR="00FF1D71" w:rsidRPr="007D68D6" w:rsidRDefault="00D60749" w:rsidP="00B42E0D">
            <w:pPr>
              <w:tabs>
                <w:tab w:val="left" w:pos="5932"/>
                <w:tab w:val="left" w:pos="8049"/>
              </w:tabs>
              <w:rPr>
                <w:b/>
                <w:color w:val="FFFFFF" w:themeColor="background1"/>
                <w:sz w:val="28"/>
                <w:szCs w:val="28"/>
              </w:rPr>
            </w:pPr>
            <w:r>
              <w:rPr>
                <w:b/>
                <w:color w:val="FFFFFF" w:themeColor="background1"/>
                <w:sz w:val="28"/>
                <w:szCs w:val="28"/>
                <w:shd w:val="clear" w:color="auto" w:fill="000000" w:themeFill="text1"/>
              </w:rPr>
              <w:t>P</w:t>
            </w:r>
            <w:r w:rsidR="001C68ED" w:rsidRPr="007D68D6">
              <w:rPr>
                <w:b/>
                <w:color w:val="FFFFFF" w:themeColor="background1"/>
                <w:sz w:val="28"/>
                <w:szCs w:val="28"/>
                <w:shd w:val="clear" w:color="auto" w:fill="000000" w:themeFill="text1"/>
              </w:rPr>
              <w:t>ilgrimages can help Believers feel Nearer to God</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7D68D6" w:rsidTr="00D60749">
        <w:tc>
          <w:tcPr>
            <w:tcW w:w="328" w:type="dxa"/>
            <w:shd w:val="clear" w:color="auto" w:fill="F2F2F2" w:themeFill="background1" w:themeFillShade="F2"/>
          </w:tcPr>
          <w:p w:rsidR="00FF1D71" w:rsidRPr="007D68D6" w:rsidRDefault="00BB20BF" w:rsidP="00B42E0D">
            <w:r w:rsidRPr="007D68D6">
              <w:t>1</w:t>
            </w:r>
          </w:p>
        </w:tc>
        <w:tc>
          <w:tcPr>
            <w:tcW w:w="2225" w:type="dxa"/>
            <w:gridSpan w:val="2"/>
          </w:tcPr>
          <w:p w:rsidR="00FF1D71" w:rsidRPr="007D68D6" w:rsidRDefault="00BB20BF" w:rsidP="00B42E0D">
            <w:r w:rsidRPr="007D68D6">
              <w:t xml:space="preserve">Are pilgrimages compulsory in Christianity? </w:t>
            </w:r>
          </w:p>
        </w:tc>
        <w:tc>
          <w:tcPr>
            <w:tcW w:w="8505" w:type="dxa"/>
          </w:tcPr>
          <w:p w:rsidR="00FF1D71" w:rsidRPr="007D68D6" w:rsidRDefault="001C68ED" w:rsidP="00B42E0D">
            <w:r w:rsidRPr="007D68D6">
              <w:t>Pilgrimages aren’t compulsory in Christianity but many see them as important.</w:t>
            </w:r>
            <w:r w:rsidR="00A06E3E">
              <w:t xml:space="preserve"> </w:t>
            </w:r>
            <w:r w:rsidRPr="007D68D6">
              <w:t xml:space="preserve"> The Catechism of the Catholic Church (2691) says that</w:t>
            </w:r>
            <w:r w:rsidR="00A06E3E">
              <w:t>, “p</w:t>
            </w:r>
            <w:r w:rsidRPr="007D68D6">
              <w:t>ilgrimages evoke our earthly journey toward heaven</w:t>
            </w:r>
            <w:proofErr w:type="gramStart"/>
            <w:r w:rsidR="00A06E3E">
              <w:t>.</w:t>
            </w:r>
            <w:r w:rsidR="00837758" w:rsidRPr="007D68D6">
              <w:t>“</w:t>
            </w:r>
            <w:proofErr w:type="gramEnd"/>
            <w:r w:rsidR="00A06E3E">
              <w:t xml:space="preserve"> </w:t>
            </w:r>
            <w:r w:rsidR="00837758" w:rsidRPr="007D68D6">
              <w:t>Luke</w:t>
            </w:r>
            <w:r w:rsidRPr="007D68D6">
              <w:t xml:space="preserve"> 2:41-43</w:t>
            </w:r>
            <w:r w:rsidR="00837758" w:rsidRPr="007D68D6">
              <w:t xml:space="preserve"> tells the story of the pilgrimage Jesus and his parents made to Jerusalem.</w:t>
            </w:r>
          </w:p>
        </w:tc>
      </w:tr>
      <w:tr w:rsidR="00FF1D71" w:rsidRPr="007D68D6" w:rsidTr="00D60749">
        <w:tc>
          <w:tcPr>
            <w:tcW w:w="328" w:type="dxa"/>
            <w:shd w:val="clear" w:color="auto" w:fill="F2F2F2" w:themeFill="background1" w:themeFillShade="F2"/>
          </w:tcPr>
          <w:p w:rsidR="00FF1D71" w:rsidRPr="007D68D6" w:rsidRDefault="00BB20BF" w:rsidP="00B42E0D">
            <w:r w:rsidRPr="007D68D6">
              <w:t>2</w:t>
            </w:r>
          </w:p>
        </w:tc>
        <w:tc>
          <w:tcPr>
            <w:tcW w:w="2225" w:type="dxa"/>
            <w:gridSpan w:val="2"/>
          </w:tcPr>
          <w:p w:rsidR="00FF1D71" w:rsidRPr="007D68D6" w:rsidRDefault="00BB20BF" w:rsidP="00B42E0D">
            <w:r w:rsidRPr="007D68D6">
              <w:t xml:space="preserve">Why do Christians make pilgrimages? </w:t>
            </w:r>
          </w:p>
        </w:tc>
        <w:tc>
          <w:tcPr>
            <w:tcW w:w="8505" w:type="dxa"/>
          </w:tcPr>
          <w:p w:rsidR="00FF1D71" w:rsidRPr="007D68D6" w:rsidRDefault="00837758" w:rsidP="00B42E0D">
            <w:r w:rsidRPr="007D68D6">
              <w:t>Christians make pilgrimages to seek healing or forgive</w:t>
            </w:r>
            <w:r w:rsidR="00A06E3E">
              <w:t>ness to connect to God or to def</w:t>
            </w:r>
            <w:r w:rsidRPr="007D68D6">
              <w:t xml:space="preserve">end their faith. </w:t>
            </w:r>
            <w:r w:rsidR="00A06E3E">
              <w:t xml:space="preserve"> </w:t>
            </w:r>
            <w:r w:rsidRPr="007D68D6">
              <w:t xml:space="preserve">Pilgrimages also provide the chance to escape normal life and to concentrate more on religion. Pilgrims </w:t>
            </w:r>
            <w:r w:rsidR="00A06E3E">
              <w:t>can learn from each other. The j</w:t>
            </w:r>
            <w:r w:rsidRPr="007D68D6">
              <w:t>ourney reflects the path they’re trying to follow toward God</w:t>
            </w:r>
            <w:r w:rsidR="00A06E3E">
              <w:t>.</w:t>
            </w:r>
          </w:p>
        </w:tc>
      </w:tr>
      <w:tr w:rsidR="00FF1D71" w:rsidRPr="007D68D6" w:rsidTr="00D60749">
        <w:tc>
          <w:tcPr>
            <w:tcW w:w="328" w:type="dxa"/>
            <w:shd w:val="clear" w:color="auto" w:fill="F2F2F2" w:themeFill="background1" w:themeFillShade="F2"/>
          </w:tcPr>
          <w:p w:rsidR="00FF1D71" w:rsidRPr="007D68D6" w:rsidRDefault="00BB20BF" w:rsidP="00B42E0D">
            <w:r w:rsidRPr="007D68D6">
              <w:t>3</w:t>
            </w:r>
          </w:p>
        </w:tc>
        <w:tc>
          <w:tcPr>
            <w:tcW w:w="2225" w:type="dxa"/>
            <w:gridSpan w:val="2"/>
          </w:tcPr>
          <w:p w:rsidR="00FF1D71" w:rsidRPr="007D68D6" w:rsidRDefault="00BB20BF" w:rsidP="00B42E0D">
            <w:r w:rsidRPr="007D68D6">
              <w:t xml:space="preserve">Where do Christians go on pilgrimage that is of significance in </w:t>
            </w:r>
            <w:r w:rsidRPr="007D68D6">
              <w:lastRenderedPageBreak/>
              <w:t xml:space="preserve">Christianity? </w:t>
            </w:r>
          </w:p>
        </w:tc>
        <w:tc>
          <w:tcPr>
            <w:tcW w:w="8505" w:type="dxa"/>
          </w:tcPr>
          <w:p w:rsidR="00FF1D71" w:rsidRPr="007D68D6" w:rsidRDefault="00E71DD9" w:rsidP="00B42E0D">
            <w:r w:rsidRPr="007D68D6">
              <w:lastRenderedPageBreak/>
              <w:t xml:space="preserve">People may visit places that are significant in Christianity – such as Jerusalem where they can visit key places in Jesus’s life and death. </w:t>
            </w:r>
            <w:r w:rsidR="00836D9A" w:rsidRPr="007D68D6">
              <w:t>Roman Catholics often visit Rome them home of the Pope.</w:t>
            </w:r>
          </w:p>
        </w:tc>
      </w:tr>
      <w:tr w:rsidR="00B77408" w:rsidRPr="007D68D6" w:rsidTr="00D60749">
        <w:tc>
          <w:tcPr>
            <w:tcW w:w="328" w:type="dxa"/>
            <w:shd w:val="clear" w:color="auto" w:fill="F2F2F2" w:themeFill="background1" w:themeFillShade="F2"/>
          </w:tcPr>
          <w:p w:rsidR="00B77408" w:rsidRPr="007D68D6" w:rsidRDefault="00BB20BF" w:rsidP="00B42E0D">
            <w:r w:rsidRPr="007D68D6">
              <w:lastRenderedPageBreak/>
              <w:t>4</w:t>
            </w:r>
          </w:p>
        </w:tc>
        <w:tc>
          <w:tcPr>
            <w:tcW w:w="2225" w:type="dxa"/>
            <w:gridSpan w:val="2"/>
          </w:tcPr>
          <w:p w:rsidR="00B77408" w:rsidRPr="007D68D6" w:rsidRDefault="00BB20BF" w:rsidP="00B42E0D">
            <w:r w:rsidRPr="007D68D6">
              <w:t xml:space="preserve">Where do Catholics make pilgrimages to? </w:t>
            </w:r>
          </w:p>
        </w:tc>
        <w:tc>
          <w:tcPr>
            <w:tcW w:w="8505" w:type="dxa"/>
          </w:tcPr>
          <w:p w:rsidR="00B77408" w:rsidRPr="007D68D6" w:rsidRDefault="00B77408" w:rsidP="00B42E0D">
            <w:r w:rsidRPr="007D68D6">
              <w:t xml:space="preserve">Some Christians especially Catholics make pilgrimages to shrines where Mary has appeared. These include Walsingham (which is popular with some Anglicans as well as Catholics) and Lourdes. </w:t>
            </w:r>
            <w:r w:rsidR="00A06E3E">
              <w:t xml:space="preserve"> </w:t>
            </w:r>
            <w:r w:rsidRPr="007D68D6">
              <w:t xml:space="preserve">The water in Lourdes is said to have healing properties which can cure ill health and lots of people believe miracles take place there. </w:t>
            </w:r>
            <w:r w:rsidR="00A06E3E">
              <w:t xml:space="preserve"> </w:t>
            </w:r>
            <w:r w:rsidRPr="007D68D6">
              <w:t>Catholics also visit shrines to saints.</w:t>
            </w:r>
          </w:p>
        </w:tc>
      </w:tr>
      <w:tr w:rsidR="00B77408" w:rsidRPr="007D68D6" w:rsidTr="00D60749">
        <w:tc>
          <w:tcPr>
            <w:tcW w:w="328" w:type="dxa"/>
            <w:shd w:val="clear" w:color="auto" w:fill="F2F2F2" w:themeFill="background1" w:themeFillShade="F2"/>
          </w:tcPr>
          <w:p w:rsidR="00B77408" w:rsidRPr="007D68D6" w:rsidRDefault="00BB20BF" w:rsidP="00B42E0D">
            <w:r w:rsidRPr="007D68D6">
              <w:t>5</w:t>
            </w:r>
          </w:p>
        </w:tc>
        <w:tc>
          <w:tcPr>
            <w:tcW w:w="2225" w:type="dxa"/>
            <w:gridSpan w:val="2"/>
          </w:tcPr>
          <w:p w:rsidR="00B77408" w:rsidRPr="007D68D6" w:rsidRDefault="00BB20BF" w:rsidP="00B42E0D">
            <w:r w:rsidRPr="007D68D6">
              <w:t xml:space="preserve">Where are Protestants more likely to make a pilgrimage to? </w:t>
            </w:r>
          </w:p>
        </w:tc>
        <w:tc>
          <w:tcPr>
            <w:tcW w:w="8505" w:type="dxa"/>
          </w:tcPr>
          <w:p w:rsidR="00B77408" w:rsidRPr="007D68D6" w:rsidRDefault="00DC6D31" w:rsidP="00B42E0D">
            <w:r w:rsidRPr="007D68D6">
              <w:t xml:space="preserve">Protestants are more likely to visit places they can find peace to study the Bible and pray – e.g. the quiet island of Iona (which has a long history for Christianity), or </w:t>
            </w:r>
            <w:proofErr w:type="spellStart"/>
            <w:r w:rsidRPr="007D68D6">
              <w:t>Taize</w:t>
            </w:r>
            <w:proofErr w:type="spellEnd"/>
            <w:r w:rsidR="00A06E3E">
              <w:t>,</w:t>
            </w:r>
            <w:r w:rsidRPr="007D68D6">
              <w:t xml:space="preserve"> where they can join worship at the monastery. </w:t>
            </w:r>
            <w:r w:rsidR="00A06E3E">
              <w:t xml:space="preserve"> </w:t>
            </w:r>
            <w:r w:rsidRPr="007D68D6">
              <w:t>Some Christians see shrines such as Lourdes as being too commercialised, with too many people</w:t>
            </w:r>
            <w:r w:rsidR="00D17E98" w:rsidRPr="007D68D6">
              <w:t xml:space="preserve">. </w:t>
            </w:r>
            <w:r w:rsidR="00A06E3E">
              <w:t xml:space="preserve"> </w:t>
            </w:r>
            <w:r w:rsidR="00D17E98" w:rsidRPr="007D68D6">
              <w:t>Some regard pilgrimage as unnecessary – the journey inside is what matters.</w:t>
            </w:r>
          </w:p>
        </w:tc>
      </w:tr>
      <w:tr w:rsidR="00FF1D71" w:rsidRPr="007D68D6" w:rsidTr="00D60749">
        <w:tc>
          <w:tcPr>
            <w:tcW w:w="11058" w:type="dxa"/>
            <w:gridSpan w:val="4"/>
            <w:shd w:val="clear" w:color="auto" w:fill="000000" w:themeFill="text1"/>
          </w:tcPr>
          <w:p w:rsidR="00FF1D71" w:rsidRPr="007D68D6" w:rsidRDefault="007D68D6"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C</w:t>
            </w:r>
            <w:r w:rsidR="0037687C" w:rsidRPr="007D68D6">
              <w:rPr>
                <w:b/>
                <w:color w:val="FFFFFF" w:themeColor="background1"/>
                <w:sz w:val="28"/>
                <w:szCs w:val="28"/>
                <w:shd w:val="clear" w:color="auto" w:fill="000000" w:themeFill="text1"/>
              </w:rPr>
              <w:t>hristmas is a Celebration of Jesus’s Birth</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7D68D6" w:rsidTr="00D60749">
        <w:tc>
          <w:tcPr>
            <w:tcW w:w="328" w:type="dxa"/>
            <w:shd w:val="clear" w:color="auto" w:fill="F2F2F2" w:themeFill="background1" w:themeFillShade="F2"/>
          </w:tcPr>
          <w:p w:rsidR="00FF1D71" w:rsidRPr="007D68D6" w:rsidRDefault="00BB20BF" w:rsidP="00B42E0D">
            <w:r w:rsidRPr="007D68D6">
              <w:t>1</w:t>
            </w:r>
          </w:p>
        </w:tc>
        <w:tc>
          <w:tcPr>
            <w:tcW w:w="2225" w:type="dxa"/>
            <w:gridSpan w:val="2"/>
          </w:tcPr>
          <w:p w:rsidR="00FF1D71" w:rsidRPr="007D68D6" w:rsidRDefault="00BB20BF" w:rsidP="00B42E0D">
            <w:r w:rsidRPr="007D68D6">
              <w:t>When is Christmas celebrated by most Christians?</w:t>
            </w:r>
          </w:p>
        </w:tc>
        <w:tc>
          <w:tcPr>
            <w:tcW w:w="8505" w:type="dxa"/>
          </w:tcPr>
          <w:p w:rsidR="00FF1D71" w:rsidRPr="007D68D6" w:rsidRDefault="00E53EA7" w:rsidP="00B42E0D">
            <w:r w:rsidRPr="007D68D6">
              <w:t>Christmas is celebrated by most Christians on 25</w:t>
            </w:r>
            <w:r w:rsidRPr="007D68D6">
              <w:rPr>
                <w:vertAlign w:val="superscript"/>
              </w:rPr>
              <w:t>th</w:t>
            </w:r>
            <w:r w:rsidRPr="007D68D6">
              <w:t xml:space="preserve"> December (for Orthodox Christians </w:t>
            </w:r>
            <w:proofErr w:type="gramStart"/>
            <w:r w:rsidRPr="007D68D6">
              <w:t>its</w:t>
            </w:r>
            <w:proofErr w:type="gramEnd"/>
            <w:r w:rsidRPr="007D68D6">
              <w:t xml:space="preserve"> 7</w:t>
            </w:r>
            <w:r w:rsidRPr="007D68D6">
              <w:rPr>
                <w:vertAlign w:val="superscript"/>
              </w:rPr>
              <w:t>th</w:t>
            </w:r>
            <w:r w:rsidR="00A06E3E">
              <w:t xml:space="preserve"> January) it</w:t>
            </w:r>
            <w:r w:rsidRPr="007D68D6">
              <w:t xml:space="preserve"> celebrates how Jesus was born in Bethlehem –</w:t>
            </w:r>
            <w:r w:rsidR="00A06E3E">
              <w:t xml:space="preserve"> </w:t>
            </w:r>
            <w:r w:rsidRPr="007D68D6">
              <w:t>there he was worshipped by shepher</w:t>
            </w:r>
            <w:r w:rsidR="00A06E3E">
              <w:t>ds after an angel told them,</w:t>
            </w:r>
            <w:r w:rsidRPr="007D68D6">
              <w:t xml:space="preserve"> </w:t>
            </w:r>
            <w:r w:rsidR="00A06E3E">
              <w:t xml:space="preserve">‘’a </w:t>
            </w:r>
            <w:r w:rsidRPr="007D68D6">
              <w:t>Saviour has been born to you</w:t>
            </w:r>
            <w:r w:rsidR="00A06E3E">
              <w:t>.</w:t>
            </w:r>
            <w:r w:rsidRPr="007D68D6">
              <w:t xml:space="preserve"> </w:t>
            </w:r>
            <w:r w:rsidR="00A06E3E">
              <w:t xml:space="preserve"> </w:t>
            </w:r>
            <w:r w:rsidRPr="007D68D6">
              <w:t>He is the Messiah the Lord</w:t>
            </w:r>
            <w:r w:rsidR="00A06E3E">
              <w:t>.’’</w:t>
            </w:r>
            <w:r w:rsidRPr="007D68D6">
              <w:t xml:space="preserve"> (Luke 2:11 NIV)</w:t>
            </w:r>
          </w:p>
        </w:tc>
      </w:tr>
      <w:tr w:rsidR="00FF1D71" w:rsidRPr="007D68D6" w:rsidTr="00D60749">
        <w:tc>
          <w:tcPr>
            <w:tcW w:w="328" w:type="dxa"/>
            <w:shd w:val="clear" w:color="auto" w:fill="F2F2F2" w:themeFill="background1" w:themeFillShade="F2"/>
          </w:tcPr>
          <w:p w:rsidR="00FF1D71" w:rsidRPr="007D68D6" w:rsidRDefault="00BB20BF" w:rsidP="00B42E0D">
            <w:r w:rsidRPr="007D68D6">
              <w:t>2</w:t>
            </w:r>
          </w:p>
        </w:tc>
        <w:tc>
          <w:tcPr>
            <w:tcW w:w="2225" w:type="dxa"/>
            <w:gridSpan w:val="2"/>
          </w:tcPr>
          <w:p w:rsidR="00FF1D71" w:rsidRPr="007D68D6" w:rsidRDefault="00BB20BF" w:rsidP="00B42E0D">
            <w:r w:rsidRPr="007D68D6">
              <w:t xml:space="preserve">What is Advent? </w:t>
            </w:r>
          </w:p>
        </w:tc>
        <w:tc>
          <w:tcPr>
            <w:tcW w:w="8505" w:type="dxa"/>
          </w:tcPr>
          <w:p w:rsidR="00FF1D71" w:rsidRPr="007D68D6" w:rsidRDefault="007471DF" w:rsidP="00B42E0D">
            <w:r w:rsidRPr="007D68D6">
              <w:t xml:space="preserve">Christmas comes after a period called </w:t>
            </w:r>
            <w:r w:rsidR="00A06E3E">
              <w:t>A</w:t>
            </w:r>
            <w:r w:rsidRPr="007D68D6">
              <w:t>dvent which begins four Sundays before Christmas. Advent is significant for many Christians as its time they spend getting ready to celebrate Jesus’s birth – a time for prayer and reflection.</w:t>
            </w:r>
            <w:r w:rsidR="00A06E3E">
              <w:t xml:space="preserve"> </w:t>
            </w:r>
            <w:r w:rsidRPr="007D68D6">
              <w:t xml:space="preserve"> Advent candles are lit in</w:t>
            </w:r>
            <w:r w:rsidR="00550CCD" w:rsidRPr="007D68D6">
              <w:t xml:space="preserve"> homes and churches and childre</w:t>
            </w:r>
            <w:r w:rsidRPr="007D68D6">
              <w:t>n may use advent calendars to count off the days until Christmas.</w:t>
            </w:r>
          </w:p>
        </w:tc>
      </w:tr>
      <w:tr w:rsidR="00FF1D71" w:rsidRPr="007D68D6" w:rsidTr="00D60749">
        <w:tc>
          <w:tcPr>
            <w:tcW w:w="328" w:type="dxa"/>
            <w:shd w:val="clear" w:color="auto" w:fill="F2F2F2" w:themeFill="background1" w:themeFillShade="F2"/>
          </w:tcPr>
          <w:p w:rsidR="00FF1D71" w:rsidRPr="007D68D6" w:rsidRDefault="00986CAC" w:rsidP="00B42E0D">
            <w:r w:rsidRPr="007D68D6">
              <w:t>3</w:t>
            </w:r>
          </w:p>
        </w:tc>
        <w:tc>
          <w:tcPr>
            <w:tcW w:w="2225" w:type="dxa"/>
            <w:gridSpan w:val="2"/>
          </w:tcPr>
          <w:p w:rsidR="00FF1D71" w:rsidRPr="007D68D6" w:rsidRDefault="00BB20BF" w:rsidP="00B42E0D">
            <w:r w:rsidRPr="007D68D6">
              <w:t>Which Christians celebrate Midnight Mass?</w:t>
            </w:r>
          </w:p>
        </w:tc>
        <w:tc>
          <w:tcPr>
            <w:tcW w:w="8505" w:type="dxa"/>
          </w:tcPr>
          <w:p w:rsidR="00FF1D71" w:rsidRPr="007D68D6" w:rsidRDefault="00550CCD" w:rsidP="00B42E0D">
            <w:r w:rsidRPr="007D68D6">
              <w:t xml:space="preserve">Lots of Roman Catholics, Orthodox and Anglican Churches have a Midnight </w:t>
            </w:r>
            <w:r w:rsidR="00BB20BF" w:rsidRPr="007D68D6">
              <w:t>Mass to welcome Christmas day a</w:t>
            </w:r>
            <w:r w:rsidRPr="007D68D6">
              <w:t>nd most Christians go to church on Christmas morning to celebrate.</w:t>
            </w:r>
          </w:p>
        </w:tc>
      </w:tr>
      <w:tr w:rsidR="007471DF" w:rsidRPr="007D68D6" w:rsidTr="00D60749">
        <w:tc>
          <w:tcPr>
            <w:tcW w:w="328" w:type="dxa"/>
            <w:shd w:val="clear" w:color="auto" w:fill="F2F2F2" w:themeFill="background1" w:themeFillShade="F2"/>
          </w:tcPr>
          <w:p w:rsidR="007471DF" w:rsidRPr="007D68D6" w:rsidRDefault="00986CAC" w:rsidP="00B42E0D">
            <w:r w:rsidRPr="007D68D6">
              <w:t>4</w:t>
            </w:r>
          </w:p>
        </w:tc>
        <w:tc>
          <w:tcPr>
            <w:tcW w:w="2225" w:type="dxa"/>
            <w:gridSpan w:val="2"/>
          </w:tcPr>
          <w:p w:rsidR="007471DF" w:rsidRPr="007D68D6" w:rsidRDefault="00BB20BF" w:rsidP="00B42E0D">
            <w:r w:rsidRPr="007D68D6">
              <w:t>What is the Epiphany and how is it celebrated?</w:t>
            </w:r>
          </w:p>
        </w:tc>
        <w:tc>
          <w:tcPr>
            <w:tcW w:w="8505" w:type="dxa"/>
          </w:tcPr>
          <w:p w:rsidR="007471DF" w:rsidRPr="007D68D6" w:rsidRDefault="00550CCD" w:rsidP="00B42E0D">
            <w:r w:rsidRPr="007D68D6">
              <w:t>Many churches hold services in the days after Christmas carrying on to Epiphany (6</w:t>
            </w:r>
            <w:r w:rsidRPr="007D68D6">
              <w:rPr>
                <w:vertAlign w:val="superscript"/>
              </w:rPr>
              <w:t>th</w:t>
            </w:r>
            <w:r w:rsidRPr="007D68D6">
              <w:t xml:space="preserve"> January) – the day after the Magi (wise men) went to see Jesus in Bethlehem.</w:t>
            </w:r>
          </w:p>
        </w:tc>
      </w:tr>
      <w:tr w:rsidR="007471DF" w:rsidRPr="007D68D6" w:rsidTr="00D60749">
        <w:tc>
          <w:tcPr>
            <w:tcW w:w="328" w:type="dxa"/>
            <w:shd w:val="clear" w:color="auto" w:fill="F2F2F2" w:themeFill="background1" w:themeFillShade="F2"/>
          </w:tcPr>
          <w:p w:rsidR="007471DF" w:rsidRPr="007D68D6" w:rsidRDefault="00986CAC" w:rsidP="00B42E0D">
            <w:r w:rsidRPr="007D68D6">
              <w:t>5</w:t>
            </w:r>
          </w:p>
        </w:tc>
        <w:tc>
          <w:tcPr>
            <w:tcW w:w="2225" w:type="dxa"/>
            <w:gridSpan w:val="2"/>
          </w:tcPr>
          <w:p w:rsidR="007471DF" w:rsidRPr="007D68D6" w:rsidRDefault="00D95088" w:rsidP="00B42E0D">
            <w:r w:rsidRPr="007D68D6">
              <w:t xml:space="preserve">Why are gifts exchanged at Christmas? </w:t>
            </w:r>
          </w:p>
        </w:tc>
        <w:tc>
          <w:tcPr>
            <w:tcW w:w="8505" w:type="dxa"/>
          </w:tcPr>
          <w:p w:rsidR="007471DF" w:rsidRPr="007D68D6" w:rsidRDefault="004D1E36" w:rsidP="00B42E0D">
            <w:r w:rsidRPr="007D68D6">
              <w:t xml:space="preserve">Customs vary around the world. </w:t>
            </w:r>
            <w:r w:rsidR="00A06E3E">
              <w:t xml:space="preserve"> </w:t>
            </w:r>
            <w:r w:rsidRPr="007D68D6">
              <w:t xml:space="preserve">Gifts are exchanged to symbolise the fact that Jesus was God’s gift to the world and to remember how the Magi presented him with gifts of God frankincense and </w:t>
            </w:r>
            <w:r w:rsidR="007D68D6" w:rsidRPr="007D68D6">
              <w:t>myrrh</w:t>
            </w:r>
            <w:r w:rsidR="00A06E3E">
              <w:t>.</w:t>
            </w:r>
            <w:r w:rsidRPr="007D68D6">
              <w:t xml:space="preserve"> (Matthew 2:11</w:t>
            </w:r>
            <w:r w:rsidR="004D57F2" w:rsidRPr="007D68D6">
              <w:t xml:space="preserve"> NIV</w:t>
            </w:r>
            <w:r w:rsidRPr="007D68D6">
              <w:t>)</w:t>
            </w:r>
          </w:p>
        </w:tc>
      </w:tr>
      <w:tr w:rsidR="00550CCD" w:rsidRPr="007D68D6" w:rsidTr="00D60749">
        <w:tc>
          <w:tcPr>
            <w:tcW w:w="328" w:type="dxa"/>
            <w:shd w:val="clear" w:color="auto" w:fill="F2F2F2" w:themeFill="background1" w:themeFillShade="F2"/>
          </w:tcPr>
          <w:p w:rsidR="00550CCD" w:rsidRPr="007D68D6" w:rsidRDefault="00986CAC" w:rsidP="00B42E0D">
            <w:r w:rsidRPr="007D68D6">
              <w:t>6</w:t>
            </w:r>
          </w:p>
        </w:tc>
        <w:tc>
          <w:tcPr>
            <w:tcW w:w="2225" w:type="dxa"/>
            <w:gridSpan w:val="2"/>
          </w:tcPr>
          <w:p w:rsidR="00550CCD" w:rsidRPr="007D68D6" w:rsidRDefault="00D95088" w:rsidP="00B42E0D">
            <w:r w:rsidRPr="007D68D6">
              <w:t xml:space="preserve">Why do some Christians dislike modern Christian traditions? </w:t>
            </w:r>
          </w:p>
        </w:tc>
        <w:tc>
          <w:tcPr>
            <w:tcW w:w="8505" w:type="dxa"/>
          </w:tcPr>
          <w:p w:rsidR="00550CCD" w:rsidRPr="007D68D6" w:rsidRDefault="004D57F2" w:rsidP="00B42E0D">
            <w:r w:rsidRPr="007D68D6">
              <w:t>Some Christians dislike modern Christmas traditions and customs e.g. Santa Claus (Father Christmas) giving expensive presents and excessive eating and drinking.</w:t>
            </w:r>
            <w:r w:rsidR="00A06E3E">
              <w:t xml:space="preserve"> </w:t>
            </w:r>
            <w:r w:rsidRPr="007D68D6">
              <w:t xml:space="preserve"> They believe that some of these modern traditions devalue the true meaning of Christmas. Others feel that it has retained too much pagan influence such as Christmas trees</w:t>
            </w:r>
            <w:r w:rsidR="00A06E3E">
              <w:t>.</w:t>
            </w:r>
          </w:p>
        </w:tc>
      </w:tr>
      <w:tr w:rsidR="00FF1D71" w:rsidRPr="007D68D6" w:rsidTr="00D60749">
        <w:tc>
          <w:tcPr>
            <w:tcW w:w="11058" w:type="dxa"/>
            <w:gridSpan w:val="4"/>
            <w:shd w:val="clear" w:color="auto" w:fill="000000" w:themeFill="text1"/>
          </w:tcPr>
          <w:p w:rsidR="00FF1D71" w:rsidRPr="007D68D6" w:rsidRDefault="00D36426"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Easter celebrates Jesus’s Resurrection</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7D68D6" w:rsidTr="00D60749">
        <w:tc>
          <w:tcPr>
            <w:tcW w:w="328" w:type="dxa"/>
            <w:shd w:val="clear" w:color="auto" w:fill="F2F2F2" w:themeFill="background1" w:themeFillShade="F2"/>
          </w:tcPr>
          <w:p w:rsidR="00FF1D71" w:rsidRPr="007D68D6" w:rsidRDefault="00986CAC" w:rsidP="00B42E0D">
            <w:r w:rsidRPr="007D68D6">
              <w:t>1</w:t>
            </w:r>
          </w:p>
        </w:tc>
        <w:tc>
          <w:tcPr>
            <w:tcW w:w="2225" w:type="dxa"/>
            <w:gridSpan w:val="2"/>
          </w:tcPr>
          <w:p w:rsidR="00FF1D71" w:rsidRPr="007D68D6" w:rsidRDefault="00D95088" w:rsidP="00B42E0D">
            <w:r w:rsidRPr="007D68D6">
              <w:t>Why is Easter the most important festival for Christians?</w:t>
            </w:r>
          </w:p>
        </w:tc>
        <w:tc>
          <w:tcPr>
            <w:tcW w:w="8505" w:type="dxa"/>
          </w:tcPr>
          <w:p w:rsidR="00FF1D71" w:rsidRPr="007D68D6" w:rsidRDefault="00D36426" w:rsidP="00B42E0D">
            <w:r w:rsidRPr="007D68D6">
              <w:t xml:space="preserve">Easter is the most important festival for Christians, since it celebrates Jesus Victory over death when God raised him back to life after his crucifixion. </w:t>
            </w:r>
            <w:r w:rsidR="00A06E3E">
              <w:t xml:space="preserve"> </w:t>
            </w:r>
            <w:r w:rsidR="00FC0BC8" w:rsidRPr="007D68D6">
              <w:t>This reminds people that God loves them so much that he was willing to suffer death on the cross and gives them hope of eternal life.</w:t>
            </w:r>
          </w:p>
        </w:tc>
      </w:tr>
      <w:tr w:rsidR="00FF1D71" w:rsidRPr="007D68D6" w:rsidTr="00D60749">
        <w:tc>
          <w:tcPr>
            <w:tcW w:w="328" w:type="dxa"/>
            <w:shd w:val="clear" w:color="auto" w:fill="F2F2F2" w:themeFill="background1" w:themeFillShade="F2"/>
          </w:tcPr>
          <w:p w:rsidR="00FF1D71" w:rsidRPr="007D68D6" w:rsidRDefault="00986CAC" w:rsidP="00B42E0D">
            <w:r w:rsidRPr="007D68D6">
              <w:t>2</w:t>
            </w:r>
          </w:p>
        </w:tc>
        <w:tc>
          <w:tcPr>
            <w:tcW w:w="2225" w:type="dxa"/>
            <w:gridSpan w:val="2"/>
          </w:tcPr>
          <w:p w:rsidR="00FF1D71" w:rsidRPr="007D68D6" w:rsidRDefault="00D95088" w:rsidP="00B42E0D">
            <w:r w:rsidRPr="007D68D6">
              <w:t>What is Lent and what happens during it?</w:t>
            </w:r>
          </w:p>
        </w:tc>
        <w:tc>
          <w:tcPr>
            <w:tcW w:w="8505" w:type="dxa"/>
          </w:tcPr>
          <w:p w:rsidR="00FF1D71" w:rsidRPr="007D68D6" w:rsidRDefault="00FC0BC8" w:rsidP="00B42E0D">
            <w:r w:rsidRPr="007D68D6">
              <w:t xml:space="preserve">Lent is the 40 days before Easter. </w:t>
            </w:r>
            <w:r w:rsidR="00A06E3E">
              <w:t xml:space="preserve"> </w:t>
            </w:r>
            <w:r w:rsidRPr="007D68D6">
              <w:t xml:space="preserve">On Ash Wednesday </w:t>
            </w:r>
            <w:r w:rsidR="001471C6" w:rsidRPr="007D68D6">
              <w:t>(the</w:t>
            </w:r>
            <w:r w:rsidRPr="007D68D6">
              <w:t xml:space="preserve"> first day of Lent) ash is pu</w:t>
            </w:r>
            <w:r w:rsidR="00A06E3E">
              <w:t>t on believers foreheads to show they</w:t>
            </w:r>
            <w:r w:rsidRPr="007D68D6">
              <w:t xml:space="preserve"> are sorry for their sins</w:t>
            </w:r>
            <w:r w:rsidR="001471C6" w:rsidRPr="007D68D6">
              <w:t xml:space="preserve">. </w:t>
            </w:r>
            <w:r w:rsidR="00A06E3E">
              <w:t xml:space="preserve"> </w:t>
            </w:r>
            <w:r w:rsidR="001471C6" w:rsidRPr="007D68D6">
              <w:t>Some Christians fast (eat less and have only simple food) during Lent to mark when Jes</w:t>
            </w:r>
            <w:r w:rsidR="00A06E3E">
              <w:t>us fasted for 40 days in the de</w:t>
            </w:r>
            <w:r w:rsidR="001471C6" w:rsidRPr="007D68D6">
              <w:t>sert.</w:t>
            </w:r>
            <w:r w:rsidR="001F4682" w:rsidRPr="007D68D6">
              <w:t xml:space="preserve"> They stop fasting on Easter Sunday.</w:t>
            </w:r>
          </w:p>
        </w:tc>
      </w:tr>
      <w:tr w:rsidR="00FF1D71" w:rsidRPr="007D68D6" w:rsidTr="00D60749">
        <w:tc>
          <w:tcPr>
            <w:tcW w:w="328" w:type="dxa"/>
            <w:shd w:val="clear" w:color="auto" w:fill="F2F2F2" w:themeFill="background1" w:themeFillShade="F2"/>
          </w:tcPr>
          <w:p w:rsidR="00FF1D71" w:rsidRPr="007D68D6" w:rsidRDefault="00986CAC" w:rsidP="00B42E0D">
            <w:r w:rsidRPr="007D68D6">
              <w:t>3</w:t>
            </w:r>
          </w:p>
        </w:tc>
        <w:tc>
          <w:tcPr>
            <w:tcW w:w="2225" w:type="dxa"/>
            <w:gridSpan w:val="2"/>
          </w:tcPr>
          <w:p w:rsidR="00FF1D71" w:rsidRPr="007D68D6" w:rsidRDefault="00D95088" w:rsidP="00B42E0D">
            <w:r w:rsidRPr="007D68D6">
              <w:t>What a</w:t>
            </w:r>
            <w:r w:rsidR="00A06E3E">
              <w:t>re the important events that le</w:t>
            </w:r>
            <w:r w:rsidRPr="007D68D6">
              <w:t xml:space="preserve">d up to Easter Day? </w:t>
            </w:r>
          </w:p>
        </w:tc>
        <w:tc>
          <w:tcPr>
            <w:tcW w:w="8505" w:type="dxa"/>
          </w:tcPr>
          <w:p w:rsidR="00FF1D71" w:rsidRPr="007D68D6" w:rsidRDefault="00A06E3E" w:rsidP="00B42E0D">
            <w:r>
              <w:t>The lead</w:t>
            </w:r>
            <w:r w:rsidR="001F4682" w:rsidRPr="007D68D6">
              <w:t xml:space="preserve"> up to Easte</w:t>
            </w:r>
            <w:r>
              <w:t>r d</w:t>
            </w:r>
            <w:r w:rsidR="00D95088" w:rsidRPr="007D68D6">
              <w:t>ay the day of resurrection is</w:t>
            </w:r>
            <w:r w:rsidR="001F4682" w:rsidRPr="007D68D6">
              <w:t xml:space="preserve"> marked by</w:t>
            </w:r>
            <w:r>
              <w:t xml:space="preserve"> a number of important events:</w:t>
            </w:r>
          </w:p>
          <w:p w:rsidR="001F4682" w:rsidRPr="007D68D6" w:rsidRDefault="001F4682" w:rsidP="00B42E0D"/>
          <w:p w:rsidR="001F4682" w:rsidRPr="007D68D6" w:rsidRDefault="001F4682" w:rsidP="00B42E0D">
            <w:r w:rsidRPr="007D68D6">
              <w:t>Palm Sunday – is the Sunday before Easter when Christians remember Jesus’s triumphant entry into Jerusalem.</w:t>
            </w:r>
            <w:r w:rsidR="008E2531" w:rsidRPr="007D68D6">
              <w:t xml:space="preserve"> </w:t>
            </w:r>
            <w:r w:rsidR="00A06E3E">
              <w:t xml:space="preserve"> </w:t>
            </w:r>
            <w:r w:rsidR="008E2531" w:rsidRPr="007D68D6">
              <w:t>This marks the beginning of Holy Week – Jesus’s final week before his crucifixion.</w:t>
            </w:r>
          </w:p>
          <w:p w:rsidR="003E189E" w:rsidRPr="007D68D6" w:rsidRDefault="003E189E" w:rsidP="00B42E0D"/>
          <w:p w:rsidR="003E189E" w:rsidRPr="007D68D6" w:rsidRDefault="003E189E" w:rsidP="00B42E0D">
            <w:r w:rsidRPr="007D68D6">
              <w:t xml:space="preserve">Maundy Thursday – commemorates the Last Supper </w:t>
            </w:r>
            <w:r w:rsidR="00A06E3E">
              <w:t>held on the night before Jesus d</w:t>
            </w:r>
            <w:r w:rsidRPr="007D68D6">
              <w:t>ied.</w:t>
            </w:r>
          </w:p>
          <w:p w:rsidR="003E189E" w:rsidRPr="007D68D6" w:rsidRDefault="003E189E" w:rsidP="00B42E0D"/>
          <w:p w:rsidR="003E189E" w:rsidRPr="007D68D6" w:rsidRDefault="003E189E" w:rsidP="00B42E0D">
            <w:r w:rsidRPr="007D68D6">
              <w:lastRenderedPageBreak/>
              <w:t>Good Friday recalls Jesus’s crucifixion – special services a</w:t>
            </w:r>
            <w:r w:rsidR="00A06E3E">
              <w:t>r</w:t>
            </w:r>
            <w:r w:rsidRPr="007D68D6">
              <w:t xml:space="preserve">e held particularly on Friday afternoon. </w:t>
            </w:r>
            <w:r w:rsidR="00A06E3E">
              <w:t xml:space="preserve"> </w:t>
            </w:r>
            <w:r w:rsidRPr="007D68D6">
              <w:t>Some services last three hours to mark Jesus’s final three hours on the cross when the sky became dark.</w:t>
            </w:r>
          </w:p>
        </w:tc>
      </w:tr>
      <w:tr w:rsidR="001F4682" w:rsidRPr="007D68D6" w:rsidTr="00D60749">
        <w:tc>
          <w:tcPr>
            <w:tcW w:w="328" w:type="dxa"/>
            <w:shd w:val="clear" w:color="auto" w:fill="F2F2F2" w:themeFill="background1" w:themeFillShade="F2"/>
          </w:tcPr>
          <w:p w:rsidR="001F4682" w:rsidRPr="007D68D6" w:rsidRDefault="00986CAC" w:rsidP="00B42E0D">
            <w:r w:rsidRPr="007D68D6">
              <w:lastRenderedPageBreak/>
              <w:t>4</w:t>
            </w:r>
          </w:p>
        </w:tc>
        <w:tc>
          <w:tcPr>
            <w:tcW w:w="2225" w:type="dxa"/>
            <w:gridSpan w:val="2"/>
          </w:tcPr>
          <w:p w:rsidR="001F4682" w:rsidRPr="007D68D6" w:rsidRDefault="00D95088" w:rsidP="00B42E0D">
            <w:r w:rsidRPr="007D68D6">
              <w:t xml:space="preserve">How is Easter Day celebrated by Christian Churches? </w:t>
            </w:r>
          </w:p>
        </w:tc>
        <w:tc>
          <w:tcPr>
            <w:tcW w:w="8505" w:type="dxa"/>
          </w:tcPr>
          <w:p w:rsidR="001F4682" w:rsidRPr="007D68D6" w:rsidRDefault="00B208D4" w:rsidP="00B42E0D">
            <w:r w:rsidRPr="007D68D6">
              <w:t>Easter Day is a joyous occasion when Jesus’s resurrection celebrated.</w:t>
            </w:r>
          </w:p>
          <w:p w:rsidR="00B208D4" w:rsidRPr="007D68D6" w:rsidRDefault="00B208D4" w:rsidP="00B42E0D"/>
          <w:p w:rsidR="00B208D4" w:rsidRPr="007D68D6" w:rsidRDefault="00B208D4" w:rsidP="00B42E0D">
            <w:r w:rsidRPr="007D68D6">
              <w:t>Some Churches hold services on the Saturday night and most have special services on the Sunday mornings.</w:t>
            </w:r>
          </w:p>
          <w:p w:rsidR="00B208D4" w:rsidRPr="007D68D6" w:rsidRDefault="00B208D4" w:rsidP="00B42E0D"/>
          <w:p w:rsidR="00B208D4" w:rsidRPr="007D68D6" w:rsidRDefault="00B208D4" w:rsidP="00B42E0D">
            <w:r w:rsidRPr="007D68D6">
              <w:t>The Paschal candle is lit during services in Anglican and Catholic churches.</w:t>
            </w:r>
            <w:r w:rsidR="000E7166" w:rsidRPr="007D68D6">
              <w:t xml:space="preserve"> Worshippers light their own candle from its flame which represents Jesus as the Light of the World.</w:t>
            </w:r>
          </w:p>
          <w:p w:rsidR="000E7166" w:rsidRPr="007D68D6" w:rsidRDefault="000E7166" w:rsidP="00B42E0D"/>
          <w:p w:rsidR="000E7166" w:rsidRPr="007D68D6" w:rsidRDefault="000E7166" w:rsidP="00B42E0D">
            <w:r w:rsidRPr="007D68D6">
              <w:t>Some Churches hold sunrise services to remember how Mary Magdalene discovered at daybreak that Jesus’s tomb was empty. The rising of the sun is symbolic of Gods Son rising form the dea</w:t>
            </w:r>
            <w:r w:rsidR="008162B0" w:rsidRPr="007D68D6">
              <w:t>d</w:t>
            </w:r>
            <w:r w:rsidRPr="007D68D6">
              <w:t>.</w:t>
            </w:r>
          </w:p>
          <w:p w:rsidR="008162B0" w:rsidRPr="007D68D6" w:rsidRDefault="008162B0" w:rsidP="00B42E0D"/>
          <w:p w:rsidR="008162B0" w:rsidRPr="007D68D6" w:rsidRDefault="008162B0" w:rsidP="00B42E0D">
            <w:r w:rsidRPr="007D68D6">
              <w:t>Eggs are associated with Easter as a symbol of new life.</w:t>
            </w:r>
            <w:r w:rsidR="00A06E3E">
              <w:t xml:space="preserve"> </w:t>
            </w:r>
            <w:r w:rsidRPr="007D68D6">
              <w:t xml:space="preserve"> Some view chocolate Easter Eggs as commercialisation of the festival</w:t>
            </w:r>
            <w:r w:rsidR="00A06E3E">
              <w:t>.</w:t>
            </w:r>
          </w:p>
        </w:tc>
      </w:tr>
      <w:tr w:rsidR="00FF1D71" w:rsidRPr="007D68D6" w:rsidTr="00D60749">
        <w:tc>
          <w:tcPr>
            <w:tcW w:w="11058" w:type="dxa"/>
            <w:gridSpan w:val="4"/>
            <w:shd w:val="clear" w:color="auto" w:fill="000000" w:themeFill="text1"/>
          </w:tcPr>
          <w:p w:rsidR="00FF1D71" w:rsidRPr="007D68D6" w:rsidRDefault="00580B9A"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 xml:space="preserve">Churches play an Important Role in the local community </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1</w:t>
            </w:r>
          </w:p>
        </w:tc>
        <w:tc>
          <w:tcPr>
            <w:tcW w:w="1941" w:type="dxa"/>
          </w:tcPr>
          <w:p w:rsidR="00FF1D71" w:rsidRPr="007D68D6" w:rsidRDefault="00D95088" w:rsidP="00B42E0D">
            <w:r w:rsidRPr="007D68D6">
              <w:t xml:space="preserve">What is the role of the Church in the local community? </w:t>
            </w:r>
          </w:p>
        </w:tc>
        <w:tc>
          <w:tcPr>
            <w:tcW w:w="8505" w:type="dxa"/>
          </w:tcPr>
          <w:p w:rsidR="00FF1D71" w:rsidRPr="007D68D6" w:rsidRDefault="00580B9A" w:rsidP="00B42E0D">
            <w:r w:rsidRPr="007D68D6">
              <w:t xml:space="preserve">Most communities in the UK have access to at least one church. </w:t>
            </w:r>
            <w:r w:rsidR="00A06E3E">
              <w:t xml:space="preserve"> </w:t>
            </w:r>
            <w:r w:rsidRPr="007D68D6">
              <w:t>The role of the local church is to put the Christian faith into action – this includes caring for the community as seen in lots of Christian teaching.</w:t>
            </w:r>
          </w:p>
          <w:p w:rsidR="00FF3575" w:rsidRPr="007D68D6" w:rsidRDefault="00FF3575" w:rsidP="00B42E0D"/>
          <w:p w:rsidR="00FF3575" w:rsidRPr="007D68D6" w:rsidRDefault="00FF3575" w:rsidP="00B42E0D">
            <w:r w:rsidRPr="007D68D6">
              <w:t>Churches put this into practice in many different ways</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2</w:t>
            </w:r>
          </w:p>
        </w:tc>
        <w:tc>
          <w:tcPr>
            <w:tcW w:w="1941" w:type="dxa"/>
          </w:tcPr>
          <w:p w:rsidR="00FF1D71" w:rsidRPr="007D68D6" w:rsidRDefault="00D95088" w:rsidP="00B42E0D">
            <w:r w:rsidRPr="007D68D6">
              <w:t xml:space="preserve">What kind of services do most churches celebrate? </w:t>
            </w:r>
          </w:p>
        </w:tc>
        <w:tc>
          <w:tcPr>
            <w:tcW w:w="8505" w:type="dxa"/>
          </w:tcPr>
          <w:p w:rsidR="00FF1D71" w:rsidRPr="007D68D6" w:rsidRDefault="00FF3575" w:rsidP="00B42E0D">
            <w:r w:rsidRPr="007D68D6">
              <w:t>By providing regular services and a place for quite reflection – most churches hold a Sunday service and may also have other acts of worship throughout the week.</w:t>
            </w:r>
          </w:p>
        </w:tc>
      </w:tr>
      <w:tr w:rsidR="00D95088" w:rsidRPr="007D68D6" w:rsidTr="00D60749">
        <w:tc>
          <w:tcPr>
            <w:tcW w:w="612" w:type="dxa"/>
            <w:gridSpan w:val="2"/>
            <w:shd w:val="clear" w:color="auto" w:fill="F2F2F2" w:themeFill="background1" w:themeFillShade="F2"/>
          </w:tcPr>
          <w:p w:rsidR="00D95088" w:rsidRPr="007D68D6" w:rsidRDefault="00986CAC" w:rsidP="00D95088">
            <w:r w:rsidRPr="007D68D6">
              <w:t>3</w:t>
            </w:r>
          </w:p>
        </w:tc>
        <w:tc>
          <w:tcPr>
            <w:tcW w:w="1941" w:type="dxa"/>
          </w:tcPr>
          <w:p w:rsidR="00D95088" w:rsidRPr="007D68D6" w:rsidRDefault="00D95088" w:rsidP="00D95088">
            <w:r w:rsidRPr="007D68D6">
              <w:t xml:space="preserve">What else do churches do in the community? </w:t>
            </w:r>
          </w:p>
        </w:tc>
        <w:tc>
          <w:tcPr>
            <w:tcW w:w="8505" w:type="dxa"/>
          </w:tcPr>
          <w:p w:rsidR="00D95088" w:rsidRPr="007D68D6" w:rsidRDefault="00D95088" w:rsidP="00D95088">
            <w:r w:rsidRPr="007D68D6">
              <w:t>Many Churches also raise money for charity</w:t>
            </w:r>
            <w:r w:rsidR="00A06E3E">
              <w:t>.</w:t>
            </w:r>
          </w:p>
          <w:p w:rsidR="007D68D6" w:rsidRPr="007D68D6" w:rsidRDefault="007D68D6" w:rsidP="00D95088"/>
          <w:p w:rsidR="007D68D6" w:rsidRPr="007D68D6" w:rsidRDefault="007D68D6" w:rsidP="00D95088"/>
        </w:tc>
      </w:tr>
      <w:tr w:rsidR="00FF1D71" w:rsidRPr="007D68D6" w:rsidTr="00D60749">
        <w:tc>
          <w:tcPr>
            <w:tcW w:w="11058" w:type="dxa"/>
            <w:gridSpan w:val="4"/>
            <w:shd w:val="clear" w:color="auto" w:fill="000000" w:themeFill="text1"/>
          </w:tcPr>
          <w:p w:rsidR="00FF1D71" w:rsidRPr="007D68D6" w:rsidRDefault="007C593D"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Evangelism Tells people about Christianity</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1</w:t>
            </w:r>
          </w:p>
        </w:tc>
        <w:tc>
          <w:tcPr>
            <w:tcW w:w="1941" w:type="dxa"/>
          </w:tcPr>
          <w:p w:rsidR="00FF1D71" w:rsidRPr="007D68D6" w:rsidRDefault="00D95088" w:rsidP="00B42E0D">
            <w:r w:rsidRPr="007D68D6">
              <w:t xml:space="preserve">What is Evangelism? </w:t>
            </w:r>
          </w:p>
        </w:tc>
        <w:tc>
          <w:tcPr>
            <w:tcW w:w="8505" w:type="dxa"/>
          </w:tcPr>
          <w:p w:rsidR="00FF1D71" w:rsidRPr="007D68D6" w:rsidRDefault="007C593D" w:rsidP="00B42E0D">
            <w:r w:rsidRPr="007D68D6">
              <w:t>Evangelism means spreading the Christian message with the aim of converting people</w:t>
            </w:r>
            <w:r w:rsidR="00A06E3E">
              <w:t>.</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2</w:t>
            </w:r>
          </w:p>
        </w:tc>
        <w:tc>
          <w:tcPr>
            <w:tcW w:w="1941" w:type="dxa"/>
          </w:tcPr>
          <w:p w:rsidR="00FF1D71" w:rsidRPr="007D68D6" w:rsidRDefault="00D95088" w:rsidP="00B42E0D">
            <w:r w:rsidRPr="007D68D6">
              <w:t xml:space="preserve">What did Jesus teach about evangelism? </w:t>
            </w:r>
          </w:p>
        </w:tc>
        <w:tc>
          <w:tcPr>
            <w:tcW w:w="8505" w:type="dxa"/>
          </w:tcPr>
          <w:p w:rsidR="00FF1D71" w:rsidRPr="007D68D6" w:rsidRDefault="002C224B" w:rsidP="00A06E3E">
            <w:r w:rsidRPr="007D68D6">
              <w:t>In Mark 16:15 Jesus told his disciples to</w:t>
            </w:r>
            <w:r w:rsidR="00A06E3E">
              <w:t xml:space="preserve">, “go into </w:t>
            </w:r>
            <w:proofErr w:type="gramStart"/>
            <w:r w:rsidR="00A06E3E">
              <w:t xml:space="preserve">all </w:t>
            </w:r>
            <w:r w:rsidRPr="007D68D6">
              <w:t>the</w:t>
            </w:r>
            <w:proofErr w:type="gramEnd"/>
            <w:r w:rsidRPr="007D68D6">
              <w:t xml:space="preserve"> wor</w:t>
            </w:r>
            <w:r w:rsidR="00A06E3E">
              <w:t xml:space="preserve">ld and preach the gospel to all </w:t>
            </w:r>
            <w:r w:rsidRPr="007D68D6">
              <w:t>creation</w:t>
            </w:r>
            <w:r w:rsidR="00A06E3E">
              <w:t>.</w:t>
            </w:r>
            <w:r w:rsidRPr="007D68D6">
              <w:t>” NIV – Many Christians believe that they should be prepared to do the same.</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3</w:t>
            </w:r>
          </w:p>
        </w:tc>
        <w:tc>
          <w:tcPr>
            <w:tcW w:w="1941" w:type="dxa"/>
          </w:tcPr>
          <w:p w:rsidR="00FF1D71" w:rsidRPr="007D68D6" w:rsidRDefault="00D95088" w:rsidP="00B42E0D">
            <w:r w:rsidRPr="007D68D6">
              <w:t xml:space="preserve">What do Christians believe evangelism helps with? </w:t>
            </w:r>
          </w:p>
        </w:tc>
        <w:tc>
          <w:tcPr>
            <w:tcW w:w="8505" w:type="dxa"/>
          </w:tcPr>
          <w:p w:rsidR="00FF1D71" w:rsidRPr="007D68D6" w:rsidRDefault="002C224B" w:rsidP="00B42E0D">
            <w:r w:rsidRPr="007D68D6">
              <w:t>They believe that by evangelising they can help people discover their real purpose in life and find salvation.</w:t>
            </w:r>
            <w:r w:rsidR="00A06E3E">
              <w:t xml:space="preserve"> </w:t>
            </w:r>
            <w:r w:rsidRPr="007D68D6">
              <w:t xml:space="preserve"> They feel excited to tell other people about Jesus’s love – Pope Francis said “The primary reason for evangelising is the lover of Jesus which we have received” (</w:t>
            </w:r>
            <w:proofErr w:type="spellStart"/>
            <w:r w:rsidRPr="007D68D6">
              <w:t>Evanglii</w:t>
            </w:r>
            <w:proofErr w:type="spellEnd"/>
            <w:r w:rsidRPr="007D68D6">
              <w:t xml:space="preserve"> </w:t>
            </w:r>
            <w:proofErr w:type="spellStart"/>
            <w:r w:rsidRPr="007D68D6">
              <w:t>Gaudium</w:t>
            </w:r>
            <w:proofErr w:type="spellEnd"/>
            <w:r w:rsidRPr="007D68D6">
              <w:t xml:space="preserve"> 264)</w:t>
            </w:r>
          </w:p>
        </w:tc>
      </w:tr>
      <w:tr w:rsidR="002C224B" w:rsidRPr="007D68D6" w:rsidTr="00D60749">
        <w:tc>
          <w:tcPr>
            <w:tcW w:w="612" w:type="dxa"/>
            <w:gridSpan w:val="2"/>
            <w:shd w:val="clear" w:color="auto" w:fill="F2F2F2" w:themeFill="background1" w:themeFillShade="F2"/>
          </w:tcPr>
          <w:p w:rsidR="002C224B" w:rsidRPr="007D68D6" w:rsidRDefault="00986CAC" w:rsidP="00B42E0D">
            <w:r w:rsidRPr="007D68D6">
              <w:t>4</w:t>
            </w:r>
          </w:p>
        </w:tc>
        <w:tc>
          <w:tcPr>
            <w:tcW w:w="1941" w:type="dxa"/>
          </w:tcPr>
          <w:p w:rsidR="002C224B" w:rsidRPr="007D68D6" w:rsidRDefault="00D95088" w:rsidP="00D95088">
            <w:r w:rsidRPr="007D68D6">
              <w:t xml:space="preserve">What are the different approaches and potential issues that surround evangelism? </w:t>
            </w:r>
          </w:p>
        </w:tc>
        <w:tc>
          <w:tcPr>
            <w:tcW w:w="8505" w:type="dxa"/>
          </w:tcPr>
          <w:p w:rsidR="002C224B" w:rsidRPr="007D68D6" w:rsidRDefault="002C224B" w:rsidP="00B42E0D">
            <w:r w:rsidRPr="007D68D6">
              <w:t>For some evangelism is about telling people directly about God.</w:t>
            </w:r>
            <w:r w:rsidR="008D3622" w:rsidRPr="007D68D6">
              <w:t xml:space="preserve"> This can sometimes cause problems – people may feel offended. </w:t>
            </w:r>
            <w:r w:rsidR="00A06E3E">
              <w:t xml:space="preserve"> </w:t>
            </w:r>
            <w:r w:rsidR="008D3622" w:rsidRPr="007D68D6">
              <w:t xml:space="preserve">Others try to demonstrate God’s love through their actions to bring people closer to god. Here are a few different types of </w:t>
            </w:r>
            <w:r w:rsidR="001E1852" w:rsidRPr="007D68D6">
              <w:t>evangelism</w:t>
            </w:r>
            <w:r w:rsidR="008D3622" w:rsidRPr="007D68D6">
              <w:t>.</w:t>
            </w:r>
          </w:p>
          <w:p w:rsidR="008D3622" w:rsidRPr="007D68D6" w:rsidRDefault="008D3622" w:rsidP="00B42E0D"/>
          <w:p w:rsidR="008D3622" w:rsidRPr="007D68D6" w:rsidRDefault="007D68D6" w:rsidP="00B42E0D">
            <w:r w:rsidRPr="007D68D6">
              <w:t>Gideon’s</w:t>
            </w:r>
            <w:r w:rsidR="008D3622" w:rsidRPr="007D68D6">
              <w:t xml:space="preserve"> distribute copies of the Bible in places like hotels and care homes.</w:t>
            </w:r>
          </w:p>
          <w:p w:rsidR="001E1852" w:rsidRPr="007D68D6" w:rsidRDefault="001E1852" w:rsidP="00B42E0D"/>
          <w:p w:rsidR="001E1852" w:rsidRPr="007D68D6" w:rsidRDefault="001E1852" w:rsidP="00B42E0D">
            <w:r w:rsidRPr="007D68D6">
              <w:t>Churches might ask the congregation to bring along a friend who wouldn’t normally go to church.</w:t>
            </w:r>
          </w:p>
          <w:p w:rsidR="001E1852" w:rsidRPr="007D68D6" w:rsidRDefault="001E1852" w:rsidP="00B42E0D"/>
          <w:p w:rsidR="001E1852" w:rsidRPr="007D68D6" w:rsidRDefault="001E1852" w:rsidP="00B42E0D">
            <w:r w:rsidRPr="007D68D6">
              <w:t xml:space="preserve">The Salvation Army helps people by providing hot meals and beds for homeless people. </w:t>
            </w:r>
            <w:r w:rsidR="00A06E3E">
              <w:t xml:space="preserve"> </w:t>
            </w:r>
            <w:r w:rsidRPr="007D68D6">
              <w:lastRenderedPageBreak/>
              <w:t>The</w:t>
            </w:r>
            <w:r w:rsidR="00A06E3E">
              <w:t>y</w:t>
            </w:r>
            <w:r w:rsidRPr="007D68D6">
              <w:t xml:space="preserve"> also attend emergencies such as floods.</w:t>
            </w:r>
          </w:p>
        </w:tc>
      </w:tr>
      <w:tr w:rsidR="002C224B" w:rsidRPr="007D68D6" w:rsidTr="00D60749">
        <w:tc>
          <w:tcPr>
            <w:tcW w:w="612" w:type="dxa"/>
            <w:gridSpan w:val="2"/>
            <w:shd w:val="clear" w:color="auto" w:fill="F2F2F2" w:themeFill="background1" w:themeFillShade="F2"/>
          </w:tcPr>
          <w:p w:rsidR="002C224B" w:rsidRPr="007D68D6" w:rsidRDefault="00986CAC" w:rsidP="00B42E0D">
            <w:r w:rsidRPr="007D68D6">
              <w:lastRenderedPageBreak/>
              <w:t>5</w:t>
            </w:r>
          </w:p>
        </w:tc>
        <w:tc>
          <w:tcPr>
            <w:tcW w:w="1941" w:type="dxa"/>
          </w:tcPr>
          <w:p w:rsidR="002C224B" w:rsidRPr="007D68D6" w:rsidRDefault="00D95088" w:rsidP="00B42E0D">
            <w:r w:rsidRPr="007D68D6">
              <w:t xml:space="preserve">Why is evangelism regarded as being increasingly important? </w:t>
            </w:r>
          </w:p>
        </w:tc>
        <w:tc>
          <w:tcPr>
            <w:tcW w:w="8505" w:type="dxa"/>
          </w:tcPr>
          <w:p w:rsidR="002C224B" w:rsidRPr="007D68D6" w:rsidRDefault="00A463EB" w:rsidP="00B42E0D">
            <w:r w:rsidRPr="007D68D6">
              <w:t>As church attendance falls evangelism is increasingly important.</w:t>
            </w:r>
            <w:r w:rsidR="00A06E3E">
              <w:t xml:space="preserve"> </w:t>
            </w:r>
            <w:r w:rsidRPr="007D68D6">
              <w:t xml:space="preserve"> The Church of England and Church in Wales are finding ways to interest new people in churches that don’t follow the traditional model – for </w:t>
            </w:r>
            <w:r w:rsidR="00007D13" w:rsidRPr="007D68D6">
              <w:t xml:space="preserve">example worshipping in alternative venues like cafes or creating a café atmosphere in a church. </w:t>
            </w:r>
            <w:r w:rsidR="00A06E3E">
              <w:t xml:space="preserve"> </w:t>
            </w:r>
            <w:r w:rsidR="00007D13" w:rsidRPr="007D68D6">
              <w:t xml:space="preserve">Through initiatives called Fresh expressions and Pioneer Ministry they offer a new approach for modern society. </w:t>
            </w:r>
          </w:p>
        </w:tc>
      </w:tr>
      <w:tr w:rsidR="00007D13" w:rsidRPr="007D68D6" w:rsidTr="00D60749">
        <w:tc>
          <w:tcPr>
            <w:tcW w:w="612" w:type="dxa"/>
            <w:gridSpan w:val="2"/>
            <w:shd w:val="clear" w:color="auto" w:fill="F2F2F2" w:themeFill="background1" w:themeFillShade="F2"/>
          </w:tcPr>
          <w:p w:rsidR="00007D13" w:rsidRPr="007D68D6" w:rsidRDefault="00986CAC" w:rsidP="00B42E0D">
            <w:r w:rsidRPr="007D68D6">
              <w:t>6</w:t>
            </w:r>
          </w:p>
        </w:tc>
        <w:tc>
          <w:tcPr>
            <w:tcW w:w="1941" w:type="dxa"/>
          </w:tcPr>
          <w:p w:rsidR="00007D13" w:rsidRPr="007D68D6" w:rsidRDefault="00D95088" w:rsidP="00B42E0D">
            <w:r w:rsidRPr="007D68D6">
              <w:t xml:space="preserve">What do missionaries do? </w:t>
            </w:r>
          </w:p>
        </w:tc>
        <w:tc>
          <w:tcPr>
            <w:tcW w:w="8505" w:type="dxa"/>
          </w:tcPr>
          <w:p w:rsidR="00007D13" w:rsidRPr="007D68D6" w:rsidRDefault="00007D13" w:rsidP="00B42E0D">
            <w:r w:rsidRPr="007D68D6">
              <w:t xml:space="preserve">Missionaries spread the Christian message abroad. </w:t>
            </w:r>
            <w:r w:rsidR="00A06E3E">
              <w:t xml:space="preserve"> </w:t>
            </w:r>
            <w:r w:rsidRPr="007D68D6">
              <w:t>Many aren’t there to preach but to use their skills to help disadvantaged people – e.g. a doctor might choose to work in a poor country.</w:t>
            </w:r>
            <w:r w:rsidR="00A06E3E">
              <w:t xml:space="preserve"> </w:t>
            </w:r>
            <w:r w:rsidRPr="007D68D6">
              <w:t xml:space="preserve"> These people demonstrate the message of Christianity through their actions.</w:t>
            </w:r>
          </w:p>
        </w:tc>
      </w:tr>
      <w:tr w:rsidR="00FF1D71" w:rsidRPr="007D68D6" w:rsidTr="00D60749">
        <w:tc>
          <w:tcPr>
            <w:tcW w:w="11058" w:type="dxa"/>
            <w:gridSpan w:val="4"/>
            <w:shd w:val="clear" w:color="auto" w:fill="000000" w:themeFill="text1"/>
          </w:tcPr>
          <w:p w:rsidR="00FF1D71" w:rsidRPr="007D68D6" w:rsidRDefault="00AA6DE7"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Reconciliation works Towards Peace and Unity</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1</w:t>
            </w:r>
          </w:p>
        </w:tc>
        <w:tc>
          <w:tcPr>
            <w:tcW w:w="1941" w:type="dxa"/>
          </w:tcPr>
          <w:p w:rsidR="00FF1D71" w:rsidRPr="007D68D6" w:rsidRDefault="00D95088" w:rsidP="00B42E0D">
            <w:r w:rsidRPr="007D68D6">
              <w:t xml:space="preserve">Do Christians believe in justice and what does this mean? </w:t>
            </w:r>
          </w:p>
        </w:tc>
        <w:tc>
          <w:tcPr>
            <w:tcW w:w="8505" w:type="dxa"/>
          </w:tcPr>
          <w:p w:rsidR="00FF1D71" w:rsidRPr="007D68D6" w:rsidRDefault="00AA6DE7" w:rsidP="00B42E0D">
            <w:r w:rsidRPr="007D68D6">
              <w:t>Christians believe in justice – all people are equal in God</w:t>
            </w:r>
            <w:r w:rsidR="00A06E3E">
              <w:t>’</w:t>
            </w:r>
            <w:r w:rsidRPr="007D68D6">
              <w:t>s eyes</w:t>
            </w:r>
            <w:r w:rsidR="00A06E3E">
              <w:t>,</w:t>
            </w:r>
            <w:r w:rsidRPr="007D68D6">
              <w:t xml:space="preserve"> so they should be treated fairly. </w:t>
            </w:r>
            <w:r w:rsidR="00A06E3E">
              <w:t xml:space="preserve"> </w:t>
            </w:r>
            <w:r w:rsidRPr="007D68D6">
              <w:t>Christian organisations help people being treated u</w:t>
            </w:r>
            <w:r w:rsidR="00A06E3E">
              <w:t>nfairly due to war, r</w:t>
            </w:r>
            <w:r w:rsidRPr="007D68D6">
              <w:t xml:space="preserve">eligious persecution </w:t>
            </w:r>
            <w:proofErr w:type="gramStart"/>
            <w:r w:rsidRPr="007D68D6">
              <w:t>or  poverty</w:t>
            </w:r>
            <w:proofErr w:type="gramEnd"/>
            <w:r w:rsidR="00A06E3E">
              <w:t>.</w:t>
            </w:r>
            <w:r w:rsidRPr="007D68D6">
              <w:t xml:space="preserve"> </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2</w:t>
            </w:r>
          </w:p>
        </w:tc>
        <w:tc>
          <w:tcPr>
            <w:tcW w:w="1941" w:type="dxa"/>
          </w:tcPr>
          <w:p w:rsidR="00FF1D71" w:rsidRPr="007D68D6" w:rsidRDefault="00D95088" w:rsidP="00B42E0D">
            <w:r w:rsidRPr="007D68D6">
              <w:t xml:space="preserve">Why do Christians believe reconciliation is needed? </w:t>
            </w:r>
          </w:p>
        </w:tc>
        <w:tc>
          <w:tcPr>
            <w:tcW w:w="8505" w:type="dxa"/>
          </w:tcPr>
          <w:p w:rsidR="00FF1D71" w:rsidRPr="007D68D6" w:rsidRDefault="00AA6DE7" w:rsidP="00B42E0D">
            <w:r w:rsidRPr="007D68D6">
              <w:t>In Matthew 5:9 Jesus said</w:t>
            </w:r>
            <w:r w:rsidR="00A06E3E">
              <w:t>, “b</w:t>
            </w:r>
            <w:r w:rsidRPr="007D68D6">
              <w:t>lessed are the peacemakers</w:t>
            </w:r>
            <w:r w:rsidR="00A06E3E">
              <w:t>.</w:t>
            </w:r>
            <w:r w:rsidRPr="007D68D6">
              <w:t>” (NIV) Christia</w:t>
            </w:r>
            <w:r w:rsidR="00A06E3E">
              <w:t xml:space="preserve">ns believe that reconciliation </w:t>
            </w:r>
            <w:r w:rsidRPr="007D68D6">
              <w:t xml:space="preserve">(coming together and making peace) is needed between people who have been in conflict with one another – just </w:t>
            </w:r>
            <w:r w:rsidR="00A06E3E" w:rsidRPr="007D68D6">
              <w:t>as Jesus</w:t>
            </w:r>
            <w:r w:rsidRPr="007D68D6">
              <w:t xml:space="preserve"> brought God and humankind together </w:t>
            </w:r>
            <w:r w:rsidR="00E156E3" w:rsidRPr="007D68D6">
              <w:t>through</w:t>
            </w:r>
            <w:r w:rsidRPr="007D68D6">
              <w:t xml:space="preserve"> the atonement</w:t>
            </w:r>
            <w:r w:rsidR="00A06E3E">
              <w:t>.</w:t>
            </w:r>
            <w:r w:rsidRPr="007D68D6">
              <w:t xml:space="preserve"> </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3</w:t>
            </w:r>
          </w:p>
        </w:tc>
        <w:tc>
          <w:tcPr>
            <w:tcW w:w="1941" w:type="dxa"/>
          </w:tcPr>
          <w:p w:rsidR="00FF1D71" w:rsidRPr="007D68D6" w:rsidRDefault="00D95088" w:rsidP="00B42E0D">
            <w:r w:rsidRPr="007D68D6">
              <w:t xml:space="preserve">What are the two </w:t>
            </w:r>
            <w:r w:rsidR="00986CAC" w:rsidRPr="007D68D6">
              <w:t xml:space="preserve">organisations that work for reconciliation? </w:t>
            </w:r>
          </w:p>
        </w:tc>
        <w:tc>
          <w:tcPr>
            <w:tcW w:w="8505" w:type="dxa"/>
          </w:tcPr>
          <w:p w:rsidR="00FF1D71" w:rsidRPr="007D68D6" w:rsidRDefault="00E156E3" w:rsidP="00B42E0D">
            <w:r w:rsidRPr="007D68D6">
              <w:t xml:space="preserve">These are two </w:t>
            </w:r>
            <w:r w:rsidR="00A06E3E" w:rsidRPr="007D68D6">
              <w:t>examples</w:t>
            </w:r>
            <w:r w:rsidRPr="007D68D6">
              <w:t xml:space="preserve"> of organisation</w:t>
            </w:r>
            <w:r w:rsidR="00D95088" w:rsidRPr="007D68D6">
              <w:t xml:space="preserve">s that work for reconciliation. </w:t>
            </w:r>
          </w:p>
          <w:p w:rsidR="00E156E3" w:rsidRPr="007D68D6" w:rsidRDefault="00E156E3" w:rsidP="00B42E0D"/>
          <w:p w:rsidR="00E156E3" w:rsidRPr="007D68D6" w:rsidRDefault="00E156E3" w:rsidP="00B42E0D">
            <w:r w:rsidRPr="007D68D6">
              <w:t xml:space="preserve">The </w:t>
            </w:r>
            <w:proofErr w:type="spellStart"/>
            <w:r w:rsidRPr="007D68D6">
              <w:t>Corrymeela</w:t>
            </w:r>
            <w:proofErr w:type="spellEnd"/>
            <w:r w:rsidRPr="007D68D6">
              <w:t xml:space="preserve"> Community in Norther</w:t>
            </w:r>
            <w:r w:rsidR="00D95088" w:rsidRPr="007D68D6">
              <w:t>n</w:t>
            </w:r>
            <w:r w:rsidRPr="007D68D6">
              <w:t xml:space="preserve"> Ireland was founded to help heal the country’s political and religious divisions. It works with people in areas where there is tension and </w:t>
            </w:r>
            <w:r w:rsidR="00A06E3E">
              <w:t xml:space="preserve">it </w:t>
            </w:r>
            <w:r w:rsidRPr="007D68D6">
              <w:t>strives to help people understand each other and reconcile through group activities and discussion.</w:t>
            </w:r>
          </w:p>
          <w:p w:rsidR="00E156E3" w:rsidRPr="007D68D6" w:rsidRDefault="00E156E3" w:rsidP="00B42E0D"/>
          <w:p w:rsidR="00E156E3" w:rsidRPr="007D68D6" w:rsidRDefault="00E156E3" w:rsidP="00B42E0D">
            <w:proofErr w:type="spellStart"/>
            <w:r w:rsidRPr="007D68D6">
              <w:t>Pax</w:t>
            </w:r>
            <w:proofErr w:type="spellEnd"/>
            <w:r w:rsidRPr="007D68D6">
              <w:t xml:space="preserve"> </w:t>
            </w:r>
            <w:proofErr w:type="spellStart"/>
            <w:r w:rsidRPr="007D68D6">
              <w:t>Chrisit</w:t>
            </w:r>
            <w:proofErr w:type="spellEnd"/>
            <w:r w:rsidRPr="007D68D6">
              <w:t xml:space="preserve"> is an international Catholic organisation working for human rights disarmament and peace. They believe violence should be avoided and they work to create a world where people can live in harmony.</w:t>
            </w:r>
          </w:p>
        </w:tc>
      </w:tr>
      <w:tr w:rsidR="00FF1D71" w:rsidRPr="007D68D6" w:rsidTr="00D60749">
        <w:tc>
          <w:tcPr>
            <w:tcW w:w="11058" w:type="dxa"/>
            <w:gridSpan w:val="4"/>
            <w:shd w:val="clear" w:color="auto" w:fill="000000" w:themeFill="text1"/>
          </w:tcPr>
          <w:p w:rsidR="00FF1D71" w:rsidRPr="007D68D6" w:rsidRDefault="007D68D6"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O</w:t>
            </w:r>
            <w:r w:rsidR="001C1BCF" w:rsidRPr="007D68D6">
              <w:rPr>
                <w:b/>
                <w:color w:val="FFFFFF" w:themeColor="background1"/>
                <w:sz w:val="28"/>
                <w:szCs w:val="28"/>
                <w:shd w:val="clear" w:color="auto" w:fill="000000" w:themeFill="text1"/>
              </w:rPr>
              <w:t>rganisations and Churches help Persecuted Christians</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1</w:t>
            </w:r>
          </w:p>
        </w:tc>
        <w:tc>
          <w:tcPr>
            <w:tcW w:w="1941" w:type="dxa"/>
          </w:tcPr>
          <w:p w:rsidR="00FF1D71" w:rsidRPr="007D68D6" w:rsidRDefault="00986CAC" w:rsidP="00B42E0D">
            <w:r w:rsidRPr="007D68D6">
              <w:t xml:space="preserve">Do Christians suffer for being Christian? </w:t>
            </w:r>
          </w:p>
        </w:tc>
        <w:tc>
          <w:tcPr>
            <w:tcW w:w="8505" w:type="dxa"/>
          </w:tcPr>
          <w:p w:rsidR="00FF1D71" w:rsidRPr="007D68D6" w:rsidRDefault="001C1BCF" w:rsidP="00B42E0D">
            <w:r w:rsidRPr="007D68D6">
              <w:t>Millions around the w</w:t>
            </w:r>
            <w:r w:rsidR="00A06E3E">
              <w:t>orld suffer for being Christian</w:t>
            </w:r>
            <w:r w:rsidRPr="007D68D6">
              <w:t xml:space="preserve"> – some endure prison sentences or even death.</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2</w:t>
            </w:r>
          </w:p>
        </w:tc>
        <w:tc>
          <w:tcPr>
            <w:tcW w:w="1941" w:type="dxa"/>
          </w:tcPr>
          <w:p w:rsidR="00FF1D71" w:rsidRPr="007D68D6" w:rsidRDefault="00986CAC" w:rsidP="00B42E0D">
            <w:r w:rsidRPr="007D68D6">
              <w:t xml:space="preserve">How do organisations support Christians who get persecuted? </w:t>
            </w:r>
          </w:p>
        </w:tc>
        <w:tc>
          <w:tcPr>
            <w:tcW w:w="8505" w:type="dxa"/>
          </w:tcPr>
          <w:p w:rsidR="00FF1D71" w:rsidRPr="007D68D6" w:rsidRDefault="001C1BCF" w:rsidP="00B42E0D">
            <w:r w:rsidRPr="007D68D6">
              <w:t>Organisations give support by providing Bibles so people can continue worshipping in secret. They offer training to church members and support people who have lost their homes.</w:t>
            </w:r>
          </w:p>
          <w:p w:rsidR="00986CAC" w:rsidRPr="007D68D6" w:rsidRDefault="00986CAC" w:rsidP="00B42E0D"/>
          <w:p w:rsidR="00986CAC" w:rsidRPr="007D68D6" w:rsidRDefault="00986CAC" w:rsidP="00B42E0D">
            <w:r w:rsidRPr="007D68D6">
              <w:t xml:space="preserve">Churches pray for the persecuted and may send money. </w:t>
            </w:r>
            <w:r w:rsidR="00A06E3E">
              <w:t xml:space="preserve"> </w:t>
            </w:r>
            <w:r w:rsidRPr="007D68D6">
              <w:t>Christians might petition for government help.</w:t>
            </w:r>
          </w:p>
        </w:tc>
      </w:tr>
      <w:tr w:rsidR="00FF1D71" w:rsidRPr="007D68D6" w:rsidTr="00D60749">
        <w:tc>
          <w:tcPr>
            <w:tcW w:w="11058" w:type="dxa"/>
            <w:gridSpan w:val="4"/>
            <w:shd w:val="clear" w:color="auto" w:fill="000000" w:themeFill="text1"/>
          </w:tcPr>
          <w:p w:rsidR="00FF1D71" w:rsidRPr="007D68D6" w:rsidRDefault="00BD743B"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t>Christian Charities help those in need</w:t>
            </w:r>
            <w:r w:rsidR="00FF1D71" w:rsidRPr="007D68D6">
              <w:rPr>
                <w:b/>
                <w:color w:val="FFFFFF" w:themeColor="background1"/>
                <w:sz w:val="28"/>
                <w:szCs w:val="28"/>
                <w:shd w:val="clear" w:color="auto" w:fill="000000" w:themeFill="text1"/>
              </w:rPr>
              <w:tab/>
            </w:r>
            <w:r w:rsidR="00FF1D71" w:rsidRPr="007D68D6">
              <w:rPr>
                <w:b/>
                <w:color w:val="FFFFFF" w:themeColor="background1"/>
                <w:sz w:val="28"/>
                <w:szCs w:val="28"/>
                <w:shd w:val="clear" w:color="auto" w:fill="000000" w:themeFill="text1"/>
              </w:rPr>
              <w:tab/>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1</w:t>
            </w:r>
          </w:p>
        </w:tc>
        <w:tc>
          <w:tcPr>
            <w:tcW w:w="1941" w:type="dxa"/>
          </w:tcPr>
          <w:p w:rsidR="00FF1D71" w:rsidRPr="007D68D6" w:rsidRDefault="00986CAC" w:rsidP="00B42E0D">
            <w:r w:rsidRPr="007D68D6">
              <w:t xml:space="preserve">What does the parable of the Sheep and Goats teach? </w:t>
            </w:r>
          </w:p>
        </w:tc>
        <w:tc>
          <w:tcPr>
            <w:tcW w:w="8505" w:type="dxa"/>
          </w:tcPr>
          <w:p w:rsidR="00FF1D71" w:rsidRPr="007D68D6" w:rsidRDefault="00986CAC" w:rsidP="00B42E0D">
            <w:r w:rsidRPr="007D68D6">
              <w:t>In the story of the Sheep and G</w:t>
            </w:r>
            <w:r w:rsidR="00BD743B" w:rsidRPr="007D68D6">
              <w:t xml:space="preserve">oats (Matthew 25:31-46) Jesus explains that people who have been good (the sheep) and have helped others will be looked after by God. People who haven’t </w:t>
            </w:r>
            <w:r w:rsidR="006D5476" w:rsidRPr="007D68D6">
              <w:t>(the</w:t>
            </w:r>
            <w:r w:rsidR="00A06E3E">
              <w:t xml:space="preserve"> g</w:t>
            </w:r>
            <w:r w:rsidR="00BD743B" w:rsidRPr="007D68D6">
              <w:t xml:space="preserve">oats) will suffer. The </w:t>
            </w:r>
            <w:r w:rsidR="00A06E3E" w:rsidRPr="007D68D6">
              <w:t>story tells</w:t>
            </w:r>
            <w:r w:rsidR="00BD743B" w:rsidRPr="007D68D6">
              <w:t xml:space="preserve"> Christians that they are helping Jesus when they help others</w:t>
            </w:r>
            <w:r w:rsidR="00A06E3E">
              <w:t>.</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2</w:t>
            </w:r>
          </w:p>
        </w:tc>
        <w:tc>
          <w:tcPr>
            <w:tcW w:w="1941" w:type="dxa"/>
          </w:tcPr>
          <w:p w:rsidR="00FF1D71" w:rsidRPr="007D68D6" w:rsidRDefault="00986CAC" w:rsidP="00B42E0D">
            <w:r w:rsidRPr="007D68D6">
              <w:t xml:space="preserve">Why is Charity important? </w:t>
            </w:r>
          </w:p>
        </w:tc>
        <w:tc>
          <w:tcPr>
            <w:tcW w:w="8505" w:type="dxa"/>
          </w:tcPr>
          <w:p w:rsidR="00FF1D71" w:rsidRPr="007D68D6" w:rsidRDefault="006D5476" w:rsidP="00B42E0D">
            <w:r w:rsidRPr="007D68D6">
              <w:t xml:space="preserve">Because of this charity is very important to many Christians but it’s not all about giving money – it must be done with love. In 1 Corinthians 12:3 St Paul said “if I give all I possess to the poor …but </w:t>
            </w:r>
            <w:r w:rsidR="00A06E3E">
              <w:t>do not have love I gain nothing.</w:t>
            </w:r>
            <w:r w:rsidR="00A06E3E" w:rsidRPr="007D68D6">
              <w:t xml:space="preserve"> “</w:t>
            </w:r>
            <w:r w:rsidRPr="007D68D6">
              <w:t>(NIV)</w:t>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3</w:t>
            </w:r>
          </w:p>
        </w:tc>
        <w:tc>
          <w:tcPr>
            <w:tcW w:w="1941" w:type="dxa"/>
          </w:tcPr>
          <w:p w:rsidR="00FF1D71" w:rsidRPr="007D68D6" w:rsidRDefault="00986CAC" w:rsidP="00B42E0D">
            <w:r w:rsidRPr="007D68D6">
              <w:t xml:space="preserve">What does Christian Aid do? </w:t>
            </w:r>
          </w:p>
          <w:p w:rsidR="00986CAC" w:rsidRPr="007D68D6" w:rsidRDefault="00986CAC" w:rsidP="00B42E0D"/>
          <w:p w:rsidR="00986CAC" w:rsidRPr="007D68D6" w:rsidRDefault="00986CAC" w:rsidP="00B42E0D"/>
          <w:p w:rsidR="00986CAC" w:rsidRPr="007D68D6" w:rsidRDefault="00986CAC" w:rsidP="00B42E0D"/>
          <w:p w:rsidR="00986CAC" w:rsidRPr="007D68D6" w:rsidRDefault="00986CAC" w:rsidP="00B42E0D">
            <w:r w:rsidRPr="007D68D6">
              <w:lastRenderedPageBreak/>
              <w:t xml:space="preserve">What does CAFOD do? </w:t>
            </w:r>
          </w:p>
          <w:p w:rsidR="00986CAC" w:rsidRPr="007D68D6" w:rsidRDefault="00986CAC" w:rsidP="00B42E0D"/>
          <w:p w:rsidR="00986CAC" w:rsidRPr="007D68D6" w:rsidRDefault="00986CAC" w:rsidP="00B42E0D"/>
          <w:p w:rsidR="00986CAC" w:rsidRPr="007D68D6" w:rsidRDefault="00986CAC" w:rsidP="00B42E0D">
            <w:r w:rsidRPr="007D68D6">
              <w:t xml:space="preserve">What does </w:t>
            </w:r>
            <w:proofErr w:type="spellStart"/>
            <w:r w:rsidRPr="007D68D6">
              <w:t>Tearfund</w:t>
            </w:r>
            <w:proofErr w:type="spellEnd"/>
            <w:r w:rsidRPr="007D68D6">
              <w:t xml:space="preserve"> do? </w:t>
            </w:r>
          </w:p>
        </w:tc>
        <w:tc>
          <w:tcPr>
            <w:tcW w:w="8505" w:type="dxa"/>
          </w:tcPr>
          <w:p w:rsidR="00FF1D71" w:rsidRPr="007D68D6" w:rsidRDefault="00A06E3E" w:rsidP="00B42E0D">
            <w:r>
              <w:lastRenderedPageBreak/>
              <w:t>Christian Aid works g</w:t>
            </w:r>
            <w:r w:rsidR="006D5476" w:rsidRPr="007D68D6">
              <w:t xml:space="preserve">lobally to relieve poverty. </w:t>
            </w:r>
            <w:r>
              <w:t xml:space="preserve"> </w:t>
            </w:r>
            <w:r w:rsidR="006D5476" w:rsidRPr="007D68D6">
              <w:t>They set up project in the developing world drawing on the skill of local people.</w:t>
            </w:r>
            <w:r w:rsidR="00282AB0" w:rsidRPr="007D68D6">
              <w:t xml:space="preserve"> </w:t>
            </w:r>
            <w:r>
              <w:t xml:space="preserve"> </w:t>
            </w:r>
            <w:r w:rsidR="00282AB0" w:rsidRPr="007D68D6">
              <w:t>The organisation also aims to change government policy to help reduce the suffering of the world’s poor e.g. through debt relief and fair trade products</w:t>
            </w:r>
            <w:r w:rsidR="00A47A2B" w:rsidRPr="007D68D6">
              <w:t>.</w:t>
            </w:r>
          </w:p>
          <w:p w:rsidR="00A47A2B" w:rsidRPr="007D68D6" w:rsidRDefault="00A47A2B" w:rsidP="00B42E0D"/>
          <w:p w:rsidR="00A47A2B" w:rsidRPr="007D68D6" w:rsidRDefault="00986CAC" w:rsidP="00B42E0D">
            <w:r w:rsidRPr="007D68D6">
              <w:lastRenderedPageBreak/>
              <w:t>CAFO</w:t>
            </w:r>
            <w:r w:rsidR="00A47A2B" w:rsidRPr="007D68D6">
              <w:t>D (Catholic agency for overseas development) works to fight poverty and injustice around the world. They work through churches helping in emergencies but also giving people the skill to help themselves</w:t>
            </w:r>
          </w:p>
          <w:p w:rsidR="00FC19F8" w:rsidRPr="007D68D6" w:rsidRDefault="00FC19F8" w:rsidP="00B42E0D"/>
          <w:p w:rsidR="00FC19F8" w:rsidRPr="007D68D6" w:rsidRDefault="00FC19F8" w:rsidP="00B42E0D">
            <w:proofErr w:type="spellStart"/>
            <w:r w:rsidRPr="007D68D6">
              <w:t>Tearfund</w:t>
            </w:r>
            <w:proofErr w:type="spellEnd"/>
            <w:r w:rsidRPr="007D68D6">
              <w:t xml:space="preserve"> is an evangelical organisation – it helps communities with projects run through their churches. Their work includes trying to end hunger resolving tension in conflict zones and helping refuge</w:t>
            </w:r>
            <w:r w:rsidR="00A06E3E">
              <w:t>e</w:t>
            </w:r>
            <w:r w:rsidRPr="007D68D6">
              <w:t xml:space="preserve">s. </w:t>
            </w:r>
            <w:r w:rsidR="00A06E3E">
              <w:t xml:space="preserve">  T</w:t>
            </w:r>
            <w:r w:rsidRPr="007D68D6">
              <w:t>hey also help areas hit by natural disasters</w:t>
            </w:r>
            <w:r w:rsidR="00A06E3E">
              <w:t>.</w:t>
            </w:r>
            <w:r w:rsidRPr="007D68D6">
              <w:t xml:space="preserve"> </w:t>
            </w:r>
          </w:p>
        </w:tc>
      </w:tr>
      <w:tr w:rsidR="00FF1D71" w:rsidRPr="007D68D6" w:rsidTr="00D60749">
        <w:tc>
          <w:tcPr>
            <w:tcW w:w="11058" w:type="dxa"/>
            <w:gridSpan w:val="4"/>
            <w:shd w:val="clear" w:color="auto" w:fill="000000" w:themeFill="text1"/>
          </w:tcPr>
          <w:p w:rsidR="00FF1D71" w:rsidRPr="007D68D6" w:rsidRDefault="00AB7245" w:rsidP="00B42E0D">
            <w:pPr>
              <w:tabs>
                <w:tab w:val="left" w:pos="5932"/>
                <w:tab w:val="left" w:pos="8049"/>
              </w:tabs>
              <w:rPr>
                <w:b/>
                <w:color w:val="FFFFFF" w:themeColor="background1"/>
                <w:sz w:val="28"/>
                <w:szCs w:val="28"/>
              </w:rPr>
            </w:pPr>
            <w:r w:rsidRPr="007D68D6">
              <w:rPr>
                <w:b/>
                <w:color w:val="FFFFFF" w:themeColor="background1"/>
                <w:sz w:val="28"/>
                <w:szCs w:val="28"/>
                <w:shd w:val="clear" w:color="auto" w:fill="000000" w:themeFill="text1"/>
              </w:rPr>
              <w:lastRenderedPageBreak/>
              <w:t>There are many Catholic Charities</w:t>
            </w:r>
            <w:r w:rsidR="007D68D6">
              <w:rPr>
                <w:b/>
                <w:color w:val="FFFFFF" w:themeColor="background1"/>
                <w:sz w:val="28"/>
                <w:szCs w:val="28"/>
                <w:shd w:val="clear" w:color="auto" w:fill="000000" w:themeFill="text1"/>
              </w:rPr>
              <w:tab/>
            </w:r>
          </w:p>
        </w:tc>
      </w:tr>
      <w:tr w:rsidR="00FF1D71" w:rsidRPr="007D68D6" w:rsidTr="00D60749">
        <w:tc>
          <w:tcPr>
            <w:tcW w:w="612" w:type="dxa"/>
            <w:gridSpan w:val="2"/>
            <w:shd w:val="clear" w:color="auto" w:fill="F2F2F2" w:themeFill="background1" w:themeFillShade="F2"/>
          </w:tcPr>
          <w:p w:rsidR="00FF1D71" w:rsidRPr="007D68D6" w:rsidRDefault="00986CAC" w:rsidP="00B42E0D">
            <w:r w:rsidRPr="007D68D6">
              <w:t>1</w:t>
            </w:r>
          </w:p>
        </w:tc>
        <w:tc>
          <w:tcPr>
            <w:tcW w:w="1941" w:type="dxa"/>
          </w:tcPr>
          <w:p w:rsidR="00FF1D71" w:rsidRPr="007D68D6" w:rsidRDefault="00986CAC" w:rsidP="00B42E0D">
            <w:r w:rsidRPr="007D68D6">
              <w:t xml:space="preserve">What does the Catholic Church teach about helping the poor? </w:t>
            </w:r>
          </w:p>
        </w:tc>
        <w:tc>
          <w:tcPr>
            <w:tcW w:w="8505" w:type="dxa"/>
          </w:tcPr>
          <w:p w:rsidR="00FF1D71" w:rsidRPr="007D68D6" w:rsidRDefault="00AB7245" w:rsidP="00B42E0D">
            <w:proofErr w:type="spellStart"/>
            <w:r w:rsidRPr="007D68D6">
              <w:t>Evangelii</w:t>
            </w:r>
            <w:proofErr w:type="spellEnd"/>
            <w:r w:rsidRPr="007D68D6">
              <w:t xml:space="preserve"> </w:t>
            </w:r>
            <w:proofErr w:type="spellStart"/>
            <w:r w:rsidRPr="007D68D6">
              <w:t>Gaudium</w:t>
            </w:r>
            <w:proofErr w:type="spellEnd"/>
            <w:r w:rsidRPr="007D68D6">
              <w:t xml:space="preserve"> (187) says that Catholics should strive to help the poor </w:t>
            </w:r>
            <w:r w:rsidR="00284C4E" w:rsidRPr="007D68D6">
              <w:t>“to</w:t>
            </w:r>
            <w:r w:rsidRPr="007D68D6">
              <w:t xml:space="preserve"> be fully a part of society” CAFOD is Roman Catholic organisation and there are many others that help those in need.</w:t>
            </w:r>
          </w:p>
        </w:tc>
      </w:tr>
      <w:tr w:rsidR="00FF1D71" w:rsidRPr="007D68D6" w:rsidTr="00D60749">
        <w:trPr>
          <w:trHeight w:val="3258"/>
        </w:trPr>
        <w:tc>
          <w:tcPr>
            <w:tcW w:w="612" w:type="dxa"/>
            <w:gridSpan w:val="2"/>
            <w:shd w:val="clear" w:color="auto" w:fill="F2F2F2" w:themeFill="background1" w:themeFillShade="F2"/>
          </w:tcPr>
          <w:p w:rsidR="00FF1D71" w:rsidRPr="007D68D6" w:rsidRDefault="00986CAC" w:rsidP="00B42E0D">
            <w:r w:rsidRPr="007D68D6">
              <w:t>2</w:t>
            </w:r>
          </w:p>
        </w:tc>
        <w:tc>
          <w:tcPr>
            <w:tcW w:w="1941" w:type="dxa"/>
          </w:tcPr>
          <w:p w:rsidR="00FF1D71" w:rsidRPr="007D68D6" w:rsidRDefault="00986CAC" w:rsidP="00B42E0D">
            <w:r w:rsidRPr="007D68D6">
              <w:t xml:space="preserve">What is </w:t>
            </w:r>
            <w:proofErr w:type="spellStart"/>
            <w:r w:rsidRPr="007D68D6">
              <w:t>Trocaire</w:t>
            </w:r>
            <w:proofErr w:type="spellEnd"/>
            <w:r w:rsidRPr="007D68D6">
              <w:t xml:space="preserve">? </w:t>
            </w:r>
          </w:p>
          <w:p w:rsidR="00986CAC" w:rsidRPr="007D68D6" w:rsidRDefault="00986CAC" w:rsidP="00B42E0D"/>
          <w:p w:rsidR="00986CAC" w:rsidRPr="007D68D6" w:rsidRDefault="00986CAC" w:rsidP="00B42E0D"/>
          <w:p w:rsidR="00986CAC" w:rsidRPr="007D68D6" w:rsidRDefault="00986CAC" w:rsidP="00B42E0D"/>
          <w:p w:rsidR="00986CAC" w:rsidRPr="007D68D6" w:rsidRDefault="00986CAC" w:rsidP="00B42E0D">
            <w:r w:rsidRPr="007D68D6">
              <w:t>What is the St Vincent de Paul Society?</w:t>
            </w:r>
            <w:r w:rsidR="007D68D6" w:rsidRPr="007D68D6">
              <w:t xml:space="preserve"> </w:t>
            </w:r>
          </w:p>
          <w:p w:rsidR="00986CAC" w:rsidRPr="007D68D6" w:rsidRDefault="00986CAC" w:rsidP="00B42E0D"/>
          <w:p w:rsidR="00986CAC" w:rsidRPr="007D68D6" w:rsidRDefault="00986CAC" w:rsidP="00B42E0D">
            <w:r w:rsidRPr="007D68D6">
              <w:t xml:space="preserve">What is </w:t>
            </w:r>
            <w:proofErr w:type="spellStart"/>
            <w:r w:rsidRPr="007D68D6">
              <w:t>Missio</w:t>
            </w:r>
            <w:proofErr w:type="spellEnd"/>
            <w:r w:rsidRPr="007D68D6">
              <w:t xml:space="preserve">? </w:t>
            </w:r>
          </w:p>
        </w:tc>
        <w:tc>
          <w:tcPr>
            <w:tcW w:w="8505" w:type="dxa"/>
          </w:tcPr>
          <w:p w:rsidR="00FF1D71" w:rsidRPr="007D68D6" w:rsidRDefault="00284C4E" w:rsidP="00B42E0D">
            <w:proofErr w:type="spellStart"/>
            <w:r w:rsidRPr="007D68D6">
              <w:t>Trocaire</w:t>
            </w:r>
            <w:proofErr w:type="spellEnd"/>
            <w:r w:rsidRPr="007D68D6">
              <w:t xml:space="preserve"> part of the Irish Catholic Church provides aid abroad. </w:t>
            </w:r>
            <w:r w:rsidR="00A06E3E">
              <w:t xml:space="preserve"> </w:t>
            </w:r>
            <w:r w:rsidRPr="007D68D6">
              <w:t>They help people escape poverty but also help in emergencies.</w:t>
            </w:r>
          </w:p>
          <w:p w:rsidR="00905004" w:rsidRPr="007D68D6" w:rsidRDefault="00905004" w:rsidP="00B42E0D"/>
          <w:p w:rsidR="00905004" w:rsidRPr="007D68D6" w:rsidRDefault="00905004" w:rsidP="00B42E0D">
            <w:r w:rsidRPr="007D68D6">
              <w:t>The St Vincent de Paul Society (SVP) helps people in poverty. They provide support by visiting the isolated and ill, helping them with daily tasks providing schemes and clubs to help the disabled and donating food to the homeless</w:t>
            </w:r>
            <w:r w:rsidR="00934E46" w:rsidRPr="007D68D6">
              <w:t>.</w:t>
            </w:r>
          </w:p>
          <w:p w:rsidR="00934E46" w:rsidRDefault="00934E46" w:rsidP="00B42E0D"/>
          <w:p w:rsidR="00A06E3E" w:rsidRPr="007D68D6" w:rsidRDefault="00A06E3E" w:rsidP="00B42E0D"/>
          <w:p w:rsidR="00934E46" w:rsidRPr="007D68D6" w:rsidRDefault="00934E46" w:rsidP="00B42E0D">
            <w:proofErr w:type="spellStart"/>
            <w:r w:rsidRPr="007D68D6">
              <w:t>Missio</w:t>
            </w:r>
            <w:proofErr w:type="spellEnd"/>
            <w:r w:rsidRPr="007D68D6">
              <w:t xml:space="preserve"> is an organisation that supports churches abroad that are struggling to fund themselves e.g. by training church leaders. </w:t>
            </w:r>
            <w:r w:rsidR="00A06E3E">
              <w:t xml:space="preserve"> </w:t>
            </w:r>
            <w:r w:rsidRPr="007D68D6">
              <w:t>It also runs projects to provide education and healthcare for children living in poverty.</w:t>
            </w:r>
          </w:p>
        </w:tc>
      </w:tr>
    </w:tbl>
    <w:p w:rsidR="00FF1D71" w:rsidRPr="000800C6" w:rsidRDefault="00FF1D71" w:rsidP="000800C6"/>
    <w:sectPr w:rsidR="00FF1D71" w:rsidRPr="000800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65BD" w:rsidRDefault="007B65BD" w:rsidP="00FC19F8">
      <w:pPr>
        <w:spacing w:after="0" w:line="240" w:lineRule="auto"/>
      </w:pPr>
      <w:r>
        <w:separator/>
      </w:r>
    </w:p>
  </w:endnote>
  <w:endnote w:type="continuationSeparator" w:id="0">
    <w:p w:rsidR="007B65BD" w:rsidRDefault="007B65BD" w:rsidP="00FC1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65BD" w:rsidRDefault="007B65BD" w:rsidP="00FC19F8">
      <w:pPr>
        <w:spacing w:after="0" w:line="240" w:lineRule="auto"/>
      </w:pPr>
      <w:r>
        <w:separator/>
      </w:r>
    </w:p>
  </w:footnote>
  <w:footnote w:type="continuationSeparator" w:id="0">
    <w:p w:rsidR="007B65BD" w:rsidRDefault="007B65BD" w:rsidP="00FC19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A86F11"/>
    <w:multiLevelType w:val="hybridMultilevel"/>
    <w:tmpl w:val="54F494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DA8"/>
    <w:rsid w:val="00005543"/>
    <w:rsid w:val="00007D13"/>
    <w:rsid w:val="00022FA4"/>
    <w:rsid w:val="0002793D"/>
    <w:rsid w:val="00052273"/>
    <w:rsid w:val="00070108"/>
    <w:rsid w:val="00071857"/>
    <w:rsid w:val="000800C6"/>
    <w:rsid w:val="000954B1"/>
    <w:rsid w:val="000A57CE"/>
    <w:rsid w:val="000E7166"/>
    <w:rsid w:val="00114197"/>
    <w:rsid w:val="00114474"/>
    <w:rsid w:val="0012261E"/>
    <w:rsid w:val="0013493A"/>
    <w:rsid w:val="0014532E"/>
    <w:rsid w:val="001471C6"/>
    <w:rsid w:val="001529B7"/>
    <w:rsid w:val="001665E0"/>
    <w:rsid w:val="00182D49"/>
    <w:rsid w:val="001A223B"/>
    <w:rsid w:val="001B424C"/>
    <w:rsid w:val="001B47B6"/>
    <w:rsid w:val="001B66C1"/>
    <w:rsid w:val="001C1BCF"/>
    <w:rsid w:val="001C68ED"/>
    <w:rsid w:val="001E1852"/>
    <w:rsid w:val="001F4682"/>
    <w:rsid w:val="0020422D"/>
    <w:rsid w:val="002372AA"/>
    <w:rsid w:val="0025451D"/>
    <w:rsid w:val="00257EE0"/>
    <w:rsid w:val="00262AC1"/>
    <w:rsid w:val="00263FDF"/>
    <w:rsid w:val="00266C17"/>
    <w:rsid w:val="00266FA9"/>
    <w:rsid w:val="00282AB0"/>
    <w:rsid w:val="00284C4E"/>
    <w:rsid w:val="00287B63"/>
    <w:rsid w:val="002A311B"/>
    <w:rsid w:val="002A7AFD"/>
    <w:rsid w:val="002B29ED"/>
    <w:rsid w:val="002C224B"/>
    <w:rsid w:val="002D2D06"/>
    <w:rsid w:val="002D5F33"/>
    <w:rsid w:val="003073AF"/>
    <w:rsid w:val="00330609"/>
    <w:rsid w:val="0034284E"/>
    <w:rsid w:val="00347487"/>
    <w:rsid w:val="00353E6E"/>
    <w:rsid w:val="0037687C"/>
    <w:rsid w:val="00390D05"/>
    <w:rsid w:val="003E189E"/>
    <w:rsid w:val="003E7AD2"/>
    <w:rsid w:val="003F096B"/>
    <w:rsid w:val="003F1BE4"/>
    <w:rsid w:val="004132A1"/>
    <w:rsid w:val="0043048F"/>
    <w:rsid w:val="004479A3"/>
    <w:rsid w:val="00473713"/>
    <w:rsid w:val="004B7BE0"/>
    <w:rsid w:val="004C4072"/>
    <w:rsid w:val="004D1E36"/>
    <w:rsid w:val="004D57F2"/>
    <w:rsid w:val="004D742A"/>
    <w:rsid w:val="00506E1C"/>
    <w:rsid w:val="0051523A"/>
    <w:rsid w:val="00530CA5"/>
    <w:rsid w:val="005317D3"/>
    <w:rsid w:val="00550CCD"/>
    <w:rsid w:val="00561AAD"/>
    <w:rsid w:val="00580B9A"/>
    <w:rsid w:val="00584AF0"/>
    <w:rsid w:val="00591FA5"/>
    <w:rsid w:val="005A37C6"/>
    <w:rsid w:val="005B1318"/>
    <w:rsid w:val="005C0C13"/>
    <w:rsid w:val="00643B0A"/>
    <w:rsid w:val="006B10DE"/>
    <w:rsid w:val="006D5476"/>
    <w:rsid w:val="006E7E23"/>
    <w:rsid w:val="00714CBD"/>
    <w:rsid w:val="00722813"/>
    <w:rsid w:val="007324AE"/>
    <w:rsid w:val="00734815"/>
    <w:rsid w:val="00743DAD"/>
    <w:rsid w:val="007471DF"/>
    <w:rsid w:val="00770B87"/>
    <w:rsid w:val="0077395F"/>
    <w:rsid w:val="007B51CB"/>
    <w:rsid w:val="007B65BD"/>
    <w:rsid w:val="007C593D"/>
    <w:rsid w:val="007D3B0F"/>
    <w:rsid w:val="007D493F"/>
    <w:rsid w:val="007D68D6"/>
    <w:rsid w:val="007D743D"/>
    <w:rsid w:val="007E036C"/>
    <w:rsid w:val="007E5004"/>
    <w:rsid w:val="007E7C6D"/>
    <w:rsid w:val="008017C3"/>
    <w:rsid w:val="008162B0"/>
    <w:rsid w:val="00836D9A"/>
    <w:rsid w:val="00837758"/>
    <w:rsid w:val="00843E13"/>
    <w:rsid w:val="008474E6"/>
    <w:rsid w:val="008A6F9E"/>
    <w:rsid w:val="008D3622"/>
    <w:rsid w:val="008D74FB"/>
    <w:rsid w:val="008E2531"/>
    <w:rsid w:val="008E6F0E"/>
    <w:rsid w:val="00905004"/>
    <w:rsid w:val="00934092"/>
    <w:rsid w:val="00934E46"/>
    <w:rsid w:val="00942586"/>
    <w:rsid w:val="009429EE"/>
    <w:rsid w:val="00944AAD"/>
    <w:rsid w:val="00946937"/>
    <w:rsid w:val="00975B69"/>
    <w:rsid w:val="009814B3"/>
    <w:rsid w:val="00986CAC"/>
    <w:rsid w:val="009922FC"/>
    <w:rsid w:val="009B244E"/>
    <w:rsid w:val="009E782F"/>
    <w:rsid w:val="009F2313"/>
    <w:rsid w:val="00A06E3E"/>
    <w:rsid w:val="00A26D0D"/>
    <w:rsid w:val="00A30850"/>
    <w:rsid w:val="00A463EB"/>
    <w:rsid w:val="00A47A2B"/>
    <w:rsid w:val="00A6128F"/>
    <w:rsid w:val="00A93178"/>
    <w:rsid w:val="00AA6DE7"/>
    <w:rsid w:val="00AB7245"/>
    <w:rsid w:val="00AE14C8"/>
    <w:rsid w:val="00B208D4"/>
    <w:rsid w:val="00B3058F"/>
    <w:rsid w:val="00B42E0D"/>
    <w:rsid w:val="00B4392B"/>
    <w:rsid w:val="00B70E0C"/>
    <w:rsid w:val="00B77408"/>
    <w:rsid w:val="00B801C3"/>
    <w:rsid w:val="00BB20BF"/>
    <w:rsid w:val="00BB7F9E"/>
    <w:rsid w:val="00BD3FD0"/>
    <w:rsid w:val="00BD743B"/>
    <w:rsid w:val="00C16409"/>
    <w:rsid w:val="00C260F4"/>
    <w:rsid w:val="00C345C2"/>
    <w:rsid w:val="00C3639A"/>
    <w:rsid w:val="00C375D5"/>
    <w:rsid w:val="00C44C3C"/>
    <w:rsid w:val="00C47CA4"/>
    <w:rsid w:val="00C6383F"/>
    <w:rsid w:val="00C71DF4"/>
    <w:rsid w:val="00CC3613"/>
    <w:rsid w:val="00D128CE"/>
    <w:rsid w:val="00D171E6"/>
    <w:rsid w:val="00D17E98"/>
    <w:rsid w:val="00D22402"/>
    <w:rsid w:val="00D31D7C"/>
    <w:rsid w:val="00D36426"/>
    <w:rsid w:val="00D42FAE"/>
    <w:rsid w:val="00D55FBD"/>
    <w:rsid w:val="00D60749"/>
    <w:rsid w:val="00D84AF7"/>
    <w:rsid w:val="00D95088"/>
    <w:rsid w:val="00DA4F27"/>
    <w:rsid w:val="00DB1566"/>
    <w:rsid w:val="00DB6C0A"/>
    <w:rsid w:val="00DC5C35"/>
    <w:rsid w:val="00DC6D31"/>
    <w:rsid w:val="00DE13D6"/>
    <w:rsid w:val="00DF6A6B"/>
    <w:rsid w:val="00E156E3"/>
    <w:rsid w:val="00E37AB0"/>
    <w:rsid w:val="00E4172E"/>
    <w:rsid w:val="00E52DA8"/>
    <w:rsid w:val="00E53EA7"/>
    <w:rsid w:val="00E71DD9"/>
    <w:rsid w:val="00E86676"/>
    <w:rsid w:val="00E87D6E"/>
    <w:rsid w:val="00EB674B"/>
    <w:rsid w:val="00EE6849"/>
    <w:rsid w:val="00EF3C5F"/>
    <w:rsid w:val="00F40662"/>
    <w:rsid w:val="00F44F6F"/>
    <w:rsid w:val="00F5407F"/>
    <w:rsid w:val="00F75687"/>
    <w:rsid w:val="00FC0BC8"/>
    <w:rsid w:val="00FC19F8"/>
    <w:rsid w:val="00FD14A9"/>
    <w:rsid w:val="00FF1D71"/>
    <w:rsid w:val="00FF3575"/>
    <w:rsid w:val="00FF7C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479A3"/>
    <w:rPr>
      <w:sz w:val="16"/>
      <w:szCs w:val="16"/>
    </w:rPr>
  </w:style>
  <w:style w:type="paragraph" w:styleId="CommentText">
    <w:name w:val="annotation text"/>
    <w:basedOn w:val="Normal"/>
    <w:link w:val="CommentTextChar"/>
    <w:uiPriority w:val="99"/>
    <w:semiHidden/>
    <w:unhideWhenUsed/>
    <w:rsid w:val="004479A3"/>
    <w:pPr>
      <w:spacing w:line="240" w:lineRule="auto"/>
    </w:pPr>
    <w:rPr>
      <w:sz w:val="20"/>
      <w:szCs w:val="20"/>
    </w:rPr>
  </w:style>
  <w:style w:type="character" w:customStyle="1" w:styleId="CommentTextChar">
    <w:name w:val="Comment Text Char"/>
    <w:basedOn w:val="DefaultParagraphFont"/>
    <w:link w:val="CommentText"/>
    <w:uiPriority w:val="99"/>
    <w:semiHidden/>
    <w:rsid w:val="004479A3"/>
    <w:rPr>
      <w:sz w:val="20"/>
      <w:szCs w:val="20"/>
    </w:rPr>
  </w:style>
  <w:style w:type="paragraph" w:styleId="CommentSubject">
    <w:name w:val="annotation subject"/>
    <w:basedOn w:val="CommentText"/>
    <w:next w:val="CommentText"/>
    <w:link w:val="CommentSubjectChar"/>
    <w:uiPriority w:val="99"/>
    <w:semiHidden/>
    <w:unhideWhenUsed/>
    <w:rsid w:val="004479A3"/>
    <w:rPr>
      <w:b/>
      <w:bCs/>
    </w:rPr>
  </w:style>
  <w:style w:type="character" w:customStyle="1" w:styleId="CommentSubjectChar">
    <w:name w:val="Comment Subject Char"/>
    <w:basedOn w:val="CommentTextChar"/>
    <w:link w:val="CommentSubject"/>
    <w:uiPriority w:val="99"/>
    <w:semiHidden/>
    <w:rsid w:val="004479A3"/>
    <w:rPr>
      <w:b/>
      <w:bCs/>
      <w:sz w:val="20"/>
      <w:szCs w:val="20"/>
    </w:rPr>
  </w:style>
  <w:style w:type="paragraph" w:styleId="BalloonText">
    <w:name w:val="Balloon Text"/>
    <w:basedOn w:val="Normal"/>
    <w:link w:val="BalloonTextChar"/>
    <w:uiPriority w:val="99"/>
    <w:semiHidden/>
    <w:unhideWhenUsed/>
    <w:rsid w:val="00447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9A3"/>
    <w:rPr>
      <w:rFonts w:ascii="Segoe UI" w:hAnsi="Segoe UI" w:cs="Segoe UI"/>
      <w:sz w:val="18"/>
      <w:szCs w:val="18"/>
    </w:rPr>
  </w:style>
  <w:style w:type="table" w:styleId="TableGrid">
    <w:name w:val="Table Grid"/>
    <w:basedOn w:val="TableNormal"/>
    <w:uiPriority w:val="39"/>
    <w:rsid w:val="008A6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19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9F8"/>
  </w:style>
  <w:style w:type="paragraph" w:styleId="Footer">
    <w:name w:val="footer"/>
    <w:basedOn w:val="Normal"/>
    <w:link w:val="FooterChar"/>
    <w:uiPriority w:val="99"/>
    <w:unhideWhenUsed/>
    <w:rsid w:val="00FC19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9F8"/>
  </w:style>
  <w:style w:type="paragraph" w:styleId="ListParagraph">
    <w:name w:val="List Paragraph"/>
    <w:basedOn w:val="Normal"/>
    <w:uiPriority w:val="34"/>
    <w:qFormat/>
    <w:rsid w:val="00DB6C0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479A3"/>
    <w:rPr>
      <w:sz w:val="16"/>
      <w:szCs w:val="16"/>
    </w:rPr>
  </w:style>
  <w:style w:type="paragraph" w:styleId="CommentText">
    <w:name w:val="annotation text"/>
    <w:basedOn w:val="Normal"/>
    <w:link w:val="CommentTextChar"/>
    <w:uiPriority w:val="99"/>
    <w:semiHidden/>
    <w:unhideWhenUsed/>
    <w:rsid w:val="004479A3"/>
    <w:pPr>
      <w:spacing w:line="240" w:lineRule="auto"/>
    </w:pPr>
    <w:rPr>
      <w:sz w:val="20"/>
      <w:szCs w:val="20"/>
    </w:rPr>
  </w:style>
  <w:style w:type="character" w:customStyle="1" w:styleId="CommentTextChar">
    <w:name w:val="Comment Text Char"/>
    <w:basedOn w:val="DefaultParagraphFont"/>
    <w:link w:val="CommentText"/>
    <w:uiPriority w:val="99"/>
    <w:semiHidden/>
    <w:rsid w:val="004479A3"/>
    <w:rPr>
      <w:sz w:val="20"/>
      <w:szCs w:val="20"/>
    </w:rPr>
  </w:style>
  <w:style w:type="paragraph" w:styleId="CommentSubject">
    <w:name w:val="annotation subject"/>
    <w:basedOn w:val="CommentText"/>
    <w:next w:val="CommentText"/>
    <w:link w:val="CommentSubjectChar"/>
    <w:uiPriority w:val="99"/>
    <w:semiHidden/>
    <w:unhideWhenUsed/>
    <w:rsid w:val="004479A3"/>
    <w:rPr>
      <w:b/>
      <w:bCs/>
    </w:rPr>
  </w:style>
  <w:style w:type="character" w:customStyle="1" w:styleId="CommentSubjectChar">
    <w:name w:val="Comment Subject Char"/>
    <w:basedOn w:val="CommentTextChar"/>
    <w:link w:val="CommentSubject"/>
    <w:uiPriority w:val="99"/>
    <w:semiHidden/>
    <w:rsid w:val="004479A3"/>
    <w:rPr>
      <w:b/>
      <w:bCs/>
      <w:sz w:val="20"/>
      <w:szCs w:val="20"/>
    </w:rPr>
  </w:style>
  <w:style w:type="paragraph" w:styleId="BalloonText">
    <w:name w:val="Balloon Text"/>
    <w:basedOn w:val="Normal"/>
    <w:link w:val="BalloonTextChar"/>
    <w:uiPriority w:val="99"/>
    <w:semiHidden/>
    <w:unhideWhenUsed/>
    <w:rsid w:val="00447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9A3"/>
    <w:rPr>
      <w:rFonts w:ascii="Segoe UI" w:hAnsi="Segoe UI" w:cs="Segoe UI"/>
      <w:sz w:val="18"/>
      <w:szCs w:val="18"/>
    </w:rPr>
  </w:style>
  <w:style w:type="table" w:styleId="TableGrid">
    <w:name w:val="Table Grid"/>
    <w:basedOn w:val="TableNormal"/>
    <w:uiPriority w:val="39"/>
    <w:rsid w:val="008A6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19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9F8"/>
  </w:style>
  <w:style w:type="paragraph" w:styleId="Footer">
    <w:name w:val="footer"/>
    <w:basedOn w:val="Normal"/>
    <w:link w:val="FooterChar"/>
    <w:uiPriority w:val="99"/>
    <w:unhideWhenUsed/>
    <w:rsid w:val="00FC19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9F8"/>
  </w:style>
  <w:style w:type="paragraph" w:styleId="ListParagraph">
    <w:name w:val="List Paragraph"/>
    <w:basedOn w:val="Normal"/>
    <w:uiPriority w:val="34"/>
    <w:qFormat/>
    <w:rsid w:val="00DB6C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C3884-C33C-4E0F-83A6-93EED391D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D6CA3F99</Template>
  <TotalTime>148</TotalTime>
  <Pages>15</Pages>
  <Words>7387</Words>
  <Characters>42108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McGuinness</dc:creator>
  <cp:lastModifiedBy>Hannah Jones</cp:lastModifiedBy>
  <cp:revision>7</cp:revision>
  <cp:lastPrinted>2017-09-04T13:52:00Z</cp:lastPrinted>
  <dcterms:created xsi:type="dcterms:W3CDTF">2017-08-22T21:47:00Z</dcterms:created>
  <dcterms:modified xsi:type="dcterms:W3CDTF">2017-09-04T13:53:00Z</dcterms:modified>
</cp:coreProperties>
</file>